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A23" w:rsidRPr="00C05B9D" w:rsidRDefault="009E0A23" w:rsidP="00C05B9D">
      <w:pPr>
        <w:jc w:val="center"/>
        <w:rPr>
          <w:b/>
          <w:sz w:val="40"/>
        </w:rPr>
      </w:pPr>
      <w:bookmarkStart w:id="0" w:name="_Toc43266204"/>
      <w:r w:rsidRPr="00C05B9D">
        <w:rPr>
          <w:b/>
          <w:sz w:val="40"/>
        </w:rPr>
        <w:t>HỆ THỐNG QUẢN TRỊ NGUỒN NHÂN LỰC</w:t>
      </w:r>
    </w:p>
    <w:p w:rsidR="009E0A23" w:rsidRPr="00C05B9D" w:rsidRDefault="009E0A23" w:rsidP="00C05B9D">
      <w:pPr>
        <w:jc w:val="center"/>
        <w:rPr>
          <w:b/>
          <w:sz w:val="40"/>
        </w:rPr>
      </w:pPr>
      <w:r w:rsidRPr="00C05B9D">
        <w:rPr>
          <w:b/>
          <w:sz w:val="40"/>
        </w:rPr>
        <w:t xml:space="preserve">DOANH NGHIỆP </w:t>
      </w:r>
      <w:r w:rsidR="00762C84">
        <w:rPr>
          <w:b/>
          <w:sz w:val="40"/>
        </w:rPr>
        <w:t xml:space="preserve">- </w:t>
      </w:r>
      <w:r w:rsidRPr="00C05B9D">
        <w:rPr>
          <w:b/>
          <w:sz w:val="40"/>
        </w:rPr>
        <w:t>LEMONHR</w:t>
      </w:r>
    </w:p>
    <w:bookmarkStart w:id="1" w:name="_GoBack"/>
    <w:bookmarkEnd w:id="1"/>
    <w:p w:rsidR="009E0A23" w:rsidRPr="00FF1FAB" w:rsidRDefault="00AD773E" w:rsidP="009E0A23">
      <w:pPr>
        <w:jc w:val="center"/>
        <w:rPr>
          <w:sz w:val="42"/>
        </w:rPr>
      </w:pPr>
      <w:r w:rsidRPr="00FF1FAB">
        <w:rPr>
          <w:noProof/>
          <w:lang w:eastAsia="ja-JP"/>
        </w:rPr>
        <mc:AlternateContent>
          <mc:Choice Requires="wps">
            <w:drawing>
              <wp:anchor distT="0" distB="0" distL="114300" distR="114300" simplePos="0" relativeHeight="251656192" behindDoc="0" locked="0" layoutInCell="0" allowOverlap="1">
                <wp:simplePos x="0" y="0"/>
                <wp:positionH relativeFrom="column">
                  <wp:posOffset>1028700</wp:posOffset>
                </wp:positionH>
                <wp:positionV relativeFrom="paragraph">
                  <wp:posOffset>148590</wp:posOffset>
                </wp:positionV>
                <wp:extent cx="3634740" cy="0"/>
                <wp:effectExtent l="0" t="0" r="0" b="0"/>
                <wp:wrapTopAndBottom/>
                <wp:docPr id="53" name="Line 3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34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F0907" id="Line 320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1.7pt" to="367.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6o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" o:allowincell="f">
                <w10:wrap type="topAndBottom"/>
              </v:line>
            </w:pict>
          </mc:Fallback>
        </mc:AlternateContent>
      </w:r>
    </w:p>
    <w:p w:rsidR="00F55122" w:rsidRDefault="00F55122" w:rsidP="00F55122">
      <w:pPr>
        <w:tabs>
          <w:tab w:val="left" w:pos="1590"/>
          <w:tab w:val="center" w:pos="4725"/>
        </w:tabs>
        <w:jc w:val="center"/>
        <w:rPr>
          <w:rStyle w:val="Strong"/>
          <w:sz w:val="56"/>
          <w:szCs w:val="56"/>
        </w:rPr>
      </w:pPr>
      <w:r>
        <w:rPr>
          <w:rStyle w:val="Strong"/>
          <w:sz w:val="56"/>
          <w:szCs w:val="56"/>
        </w:rPr>
        <w:t xml:space="preserve"> </w:t>
      </w:r>
    </w:p>
    <w:p w:rsidR="009E0A23" w:rsidRPr="00C05B9D" w:rsidRDefault="00BE31AB" w:rsidP="00C05B9D">
      <w:pPr>
        <w:jc w:val="center"/>
        <w:rPr>
          <w:b/>
          <w:sz w:val="72"/>
          <w:szCs w:val="72"/>
        </w:rPr>
      </w:pPr>
      <w:r>
        <w:rPr>
          <w:b/>
          <w:sz w:val="72"/>
          <w:szCs w:val="72"/>
        </w:rPr>
        <w:t>B</w:t>
      </w:r>
      <w:r w:rsidR="00BB2840">
        <w:rPr>
          <w:b/>
          <w:sz w:val="72"/>
          <w:szCs w:val="72"/>
        </w:rPr>
        <w:t xml:space="preserve">Ộ </w:t>
      </w:r>
      <w:r w:rsidR="009E0A23" w:rsidRPr="00C05B9D">
        <w:rPr>
          <w:b/>
          <w:sz w:val="72"/>
          <w:szCs w:val="72"/>
        </w:rPr>
        <w:t xml:space="preserve">TÀI LIỆU </w:t>
      </w:r>
      <w:r w:rsidR="00286CFA">
        <w:rPr>
          <w:b/>
          <w:sz w:val="72"/>
          <w:szCs w:val="72"/>
        </w:rPr>
        <w:t>THAO TÁC</w:t>
      </w:r>
      <w:r w:rsidR="00BB2840">
        <w:rPr>
          <w:b/>
          <w:sz w:val="72"/>
          <w:szCs w:val="72"/>
        </w:rPr>
        <w:t xml:space="preserve"> CHƯƠNG TRÌNH LEMONHR</w:t>
      </w:r>
    </w:p>
    <w:p w:rsidR="009E0A23" w:rsidRPr="001F20DE" w:rsidRDefault="00A30C0C" w:rsidP="001F20DE">
      <w:pPr>
        <w:jc w:val="center"/>
        <w:rPr>
          <w:b/>
          <w:bCs/>
          <w:sz w:val="40"/>
        </w:rPr>
      </w:pPr>
      <w:r w:rsidRPr="001F20DE">
        <w:rPr>
          <w:b/>
          <w:bCs/>
          <w:sz w:val="40"/>
        </w:rPr>
        <w:t>(</w:t>
      </w:r>
      <w:r w:rsidR="00112A3C">
        <w:rPr>
          <w:b/>
          <w:bCs/>
          <w:sz w:val="40"/>
        </w:rPr>
        <w:t>PHẦN TỔNG QUAN LEMONHR</w:t>
      </w:r>
      <w:r w:rsidRPr="001F20DE">
        <w:rPr>
          <w:b/>
          <w:bCs/>
          <w:sz w:val="40"/>
        </w:rPr>
        <w:t>)</w:t>
      </w:r>
    </w:p>
    <w:p w:rsidR="009E0A23" w:rsidRPr="00FF1FAB" w:rsidRDefault="009E0A23" w:rsidP="009E0A23">
      <w:pPr>
        <w:jc w:val="center"/>
        <w:rPr>
          <w:b/>
        </w:rPr>
      </w:pPr>
    </w:p>
    <w:p w:rsidR="003162FA" w:rsidRDefault="003162FA">
      <w:pPr>
        <w:spacing w:before="0" w:after="0" w:line="240" w:lineRule="auto"/>
        <w:jc w:val="left"/>
        <w:rPr>
          <w:b/>
        </w:rPr>
      </w:pPr>
      <w:r>
        <w:rPr>
          <w:b/>
        </w:rPr>
        <w:br w:type="page"/>
      </w:r>
    </w:p>
    <w:p w:rsidR="009E0A23" w:rsidRPr="00FF1FAB" w:rsidRDefault="009E0A23" w:rsidP="009E0A23">
      <w:pPr>
        <w:jc w:val="center"/>
        <w:rPr>
          <w:b/>
        </w:rPr>
      </w:pPr>
    </w:p>
    <w:p w:rsidR="009E0A23" w:rsidRPr="00985631" w:rsidRDefault="009E0A23" w:rsidP="00985631">
      <w:pPr>
        <w:jc w:val="center"/>
        <w:rPr>
          <w:b/>
          <w:sz w:val="40"/>
        </w:rPr>
      </w:pPr>
      <w:r w:rsidRPr="00985631">
        <w:rPr>
          <w:b/>
          <w:sz w:val="40"/>
        </w:rPr>
        <w:t>HỆ THỐNG QUẢN TRỊ NGUỒN NHÂN LỰC</w:t>
      </w:r>
    </w:p>
    <w:p w:rsidR="009E0A23" w:rsidRPr="00985631" w:rsidRDefault="009E0A23" w:rsidP="00985631">
      <w:pPr>
        <w:jc w:val="center"/>
        <w:rPr>
          <w:b/>
          <w:sz w:val="40"/>
        </w:rPr>
      </w:pPr>
      <w:r w:rsidRPr="00985631">
        <w:rPr>
          <w:b/>
          <w:sz w:val="40"/>
        </w:rPr>
        <w:t xml:space="preserve">DOANH NGHIỆP </w:t>
      </w:r>
      <w:r w:rsidR="00762C84">
        <w:rPr>
          <w:b/>
          <w:sz w:val="40"/>
        </w:rPr>
        <w:t xml:space="preserve">- </w:t>
      </w:r>
      <w:r w:rsidRPr="00985631">
        <w:rPr>
          <w:b/>
          <w:sz w:val="40"/>
        </w:rPr>
        <w:t>LEMONHR</w:t>
      </w:r>
    </w:p>
    <w:p w:rsidR="00F55122" w:rsidRPr="000D355E" w:rsidRDefault="00AD773E" w:rsidP="000D355E">
      <w:pPr>
        <w:jc w:val="center"/>
        <w:rPr>
          <w:rStyle w:val="Strong"/>
          <w:b w:val="0"/>
          <w:bCs w:val="0"/>
          <w:sz w:val="42"/>
        </w:rPr>
      </w:pPr>
      <w:r w:rsidRPr="00FF1FAB">
        <w:rPr>
          <w:noProof/>
          <w:lang w:eastAsia="ja-JP"/>
        </w:rPr>
        <mc:AlternateContent>
          <mc:Choice Requires="wps">
            <w:drawing>
              <wp:anchor distT="0" distB="0" distL="114300" distR="114300" simplePos="0" relativeHeight="251657216" behindDoc="0" locked="0" layoutInCell="0" allowOverlap="1">
                <wp:simplePos x="0" y="0"/>
                <wp:positionH relativeFrom="column">
                  <wp:posOffset>1028700</wp:posOffset>
                </wp:positionH>
                <wp:positionV relativeFrom="paragraph">
                  <wp:posOffset>148590</wp:posOffset>
                </wp:positionV>
                <wp:extent cx="3634740" cy="0"/>
                <wp:effectExtent l="0" t="0" r="0" b="0"/>
                <wp:wrapTopAndBottom/>
                <wp:docPr id="52" name="Line 3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34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55409" id="Line 320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1.7pt" to="367.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" o:allowincell="f">
                <w10:wrap type="topAndBottom"/>
              </v:line>
            </w:pict>
          </mc:Fallback>
        </mc:AlternateContent>
      </w:r>
      <w:r w:rsidR="00F55122">
        <w:rPr>
          <w:rStyle w:val="Strong"/>
          <w:sz w:val="56"/>
          <w:szCs w:val="56"/>
        </w:rPr>
        <w:t xml:space="preserve"> </w:t>
      </w:r>
    </w:p>
    <w:p w:rsidR="00350BD6" w:rsidRPr="00A6170A" w:rsidRDefault="00350BD6" w:rsidP="00963F82">
      <w:pPr>
        <w:tabs>
          <w:tab w:val="center" w:pos="4542"/>
          <w:tab w:val="left" w:pos="6735"/>
        </w:tabs>
        <w:jc w:val="left"/>
        <w:rPr>
          <w:b/>
          <w:sz w:val="48"/>
          <w:szCs w:val="48"/>
        </w:rPr>
      </w:pPr>
    </w:p>
    <w:p w:rsidR="009E0A23" w:rsidRPr="00FF1FAB" w:rsidRDefault="00BB2840" w:rsidP="009E0A23">
      <w:pPr>
        <w:jc w:val="center"/>
        <w:rPr>
          <w:b/>
          <w:sz w:val="72"/>
          <w:szCs w:val="72"/>
        </w:rPr>
      </w:pPr>
      <w:r>
        <w:rPr>
          <w:b/>
          <w:sz w:val="72"/>
          <w:szCs w:val="72"/>
        </w:rPr>
        <w:t xml:space="preserve">BỘ </w:t>
      </w:r>
      <w:r w:rsidR="009E0A23" w:rsidRPr="00FF1FAB">
        <w:rPr>
          <w:b/>
          <w:sz w:val="72"/>
          <w:szCs w:val="72"/>
        </w:rPr>
        <w:t xml:space="preserve">TÀI LIỆU </w:t>
      </w:r>
      <w:r w:rsidR="00776C0A">
        <w:rPr>
          <w:b/>
          <w:sz w:val="72"/>
          <w:szCs w:val="72"/>
        </w:rPr>
        <w:t>THAO TÁC</w:t>
      </w:r>
      <w:r>
        <w:rPr>
          <w:b/>
          <w:sz w:val="72"/>
          <w:szCs w:val="72"/>
        </w:rPr>
        <w:t xml:space="preserve"> CHƯƠNG TRÌNH LEMONHR</w:t>
      </w:r>
    </w:p>
    <w:p w:rsidR="009E0A23" w:rsidRDefault="00112A3C" w:rsidP="009E0A23">
      <w:pPr>
        <w:pStyle w:val="Division"/>
        <w:rPr>
          <w:rFonts w:ascii="Times New Roman" w:hAnsi="Times New Roman"/>
          <w:bCs/>
          <w:sz w:val="40"/>
          <w:szCs w:val="40"/>
        </w:rPr>
      </w:pPr>
      <w:r>
        <w:rPr>
          <w:rFonts w:ascii="Times New Roman" w:hAnsi="Times New Roman"/>
          <w:bCs/>
          <w:sz w:val="40"/>
          <w:szCs w:val="40"/>
        </w:rPr>
        <w:t>(PHẦN TỔNG QUAN LEMONHR)</w:t>
      </w:r>
    </w:p>
    <w:p w:rsidR="000D355E" w:rsidRPr="00112A3C" w:rsidRDefault="000D355E" w:rsidP="009E0A23">
      <w:pPr>
        <w:pStyle w:val="Division"/>
        <w:rPr>
          <w:rFonts w:ascii="Times New Roman" w:hAnsi="Times New Roman"/>
          <w:bCs/>
          <w:sz w:val="40"/>
          <w:szCs w:val="40"/>
        </w:rPr>
      </w:pPr>
    </w:p>
    <w:p w:rsidR="00993D61" w:rsidRDefault="000D355E" w:rsidP="00AA0816">
      <w:pPr>
        <w:pStyle w:val="TOCHeading"/>
        <w:jc w:val="center"/>
      </w:pPr>
      <w:bookmarkStart w:id="2" w:name="_Toc115409606"/>
      <w:bookmarkStart w:id="3" w:name="_Toc363630882"/>
      <w:bookmarkEnd w:id="0"/>
      <w:r>
        <w:br w:type="page"/>
      </w:r>
      <w:r w:rsidR="00BB2840">
        <w:lastRenderedPageBreak/>
        <w:t>M</w:t>
      </w:r>
      <w:r w:rsidR="00AA0816">
        <w:t>ỤC LỤC</w:t>
      </w:r>
    </w:p>
    <w:p w:rsidR="00D80618" w:rsidRDefault="00993D61">
      <w:pPr>
        <w:pStyle w:val="TOC1"/>
        <w:rPr>
          <w:rFonts w:asciiTheme="minorHAnsi" w:eastAsiaTheme="minorEastAsia" w:hAnsiTheme="minorHAnsi" w:cstheme="minorBidi"/>
          <w:b w:val="0"/>
          <w:color w:val="auto"/>
          <w:sz w:val="22"/>
          <w:szCs w:val="22"/>
        </w:rPr>
      </w:pPr>
      <w:r>
        <w:fldChar w:fldCharType="begin"/>
      </w:r>
      <w:r>
        <w:instrText xml:space="preserve"> TOC \o "1-3" \h \z \u </w:instrText>
      </w:r>
      <w:r>
        <w:fldChar w:fldCharType="separate"/>
      </w:r>
      <w:hyperlink w:anchor="_Toc453012533" w:history="1">
        <w:r w:rsidR="00D80618" w:rsidRPr="00874B26">
          <w:rPr>
            <w:rStyle w:val="Hyperlink"/>
          </w:rPr>
          <w:t>CHƯƠNG I: GIỚI THIỆU</w:t>
        </w:r>
        <w:r w:rsidR="00D80618">
          <w:rPr>
            <w:webHidden/>
          </w:rPr>
          <w:tab/>
        </w:r>
        <w:r w:rsidR="00D80618">
          <w:rPr>
            <w:webHidden/>
          </w:rPr>
          <w:fldChar w:fldCharType="begin"/>
        </w:r>
        <w:r w:rsidR="00D80618">
          <w:rPr>
            <w:webHidden/>
          </w:rPr>
          <w:instrText xml:space="preserve"> PAGEREF _Toc453012533 \h </w:instrText>
        </w:r>
        <w:r w:rsidR="00D80618">
          <w:rPr>
            <w:webHidden/>
          </w:rPr>
        </w:r>
        <w:r w:rsidR="00D80618">
          <w:rPr>
            <w:webHidden/>
          </w:rPr>
          <w:fldChar w:fldCharType="separate"/>
        </w:r>
        <w:r w:rsidR="00D80618">
          <w:rPr>
            <w:webHidden/>
          </w:rPr>
          <w:t>6</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34" w:history="1">
        <w:r w:rsidR="00D80618" w:rsidRPr="00874B26">
          <w:rPr>
            <w:rStyle w:val="Hyperlink"/>
          </w:rPr>
          <w:t>I.</w:t>
        </w:r>
        <w:r w:rsidR="00D80618">
          <w:rPr>
            <w:rFonts w:asciiTheme="minorHAnsi" w:eastAsiaTheme="minorEastAsia" w:hAnsiTheme="minorHAnsi" w:cstheme="minorBidi"/>
            <w:b w:val="0"/>
            <w:color w:val="auto"/>
            <w:sz w:val="22"/>
            <w:szCs w:val="22"/>
          </w:rPr>
          <w:tab/>
        </w:r>
        <w:r w:rsidR="00D80618" w:rsidRPr="00874B26">
          <w:rPr>
            <w:rStyle w:val="Hyperlink"/>
          </w:rPr>
          <w:t>Cấu trúc của một module</w:t>
        </w:r>
        <w:r w:rsidR="00D80618">
          <w:rPr>
            <w:webHidden/>
          </w:rPr>
          <w:tab/>
        </w:r>
        <w:r w:rsidR="00D80618">
          <w:rPr>
            <w:webHidden/>
          </w:rPr>
          <w:fldChar w:fldCharType="begin"/>
        </w:r>
        <w:r w:rsidR="00D80618">
          <w:rPr>
            <w:webHidden/>
          </w:rPr>
          <w:instrText xml:space="preserve"> PAGEREF _Toc453012534 \h </w:instrText>
        </w:r>
        <w:r w:rsidR="00D80618">
          <w:rPr>
            <w:webHidden/>
          </w:rPr>
        </w:r>
        <w:r w:rsidR="00D80618">
          <w:rPr>
            <w:webHidden/>
          </w:rPr>
          <w:fldChar w:fldCharType="separate"/>
        </w:r>
        <w:r w:rsidR="00D80618">
          <w:rPr>
            <w:webHidden/>
          </w:rPr>
          <w:t>7</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35" w:history="1">
        <w:r w:rsidR="00D80618" w:rsidRPr="00874B26">
          <w:rPr>
            <w:rStyle w:val="Hyperlink"/>
          </w:rPr>
          <w:t>II.</w:t>
        </w:r>
        <w:r w:rsidR="00D80618">
          <w:rPr>
            <w:rFonts w:asciiTheme="minorHAnsi" w:eastAsiaTheme="minorEastAsia" w:hAnsiTheme="minorHAnsi" w:cstheme="minorBidi"/>
            <w:b w:val="0"/>
            <w:color w:val="auto"/>
            <w:sz w:val="22"/>
            <w:szCs w:val="22"/>
          </w:rPr>
          <w:tab/>
        </w:r>
        <w:r w:rsidR="00D80618" w:rsidRPr="00874B26">
          <w:rPr>
            <w:rStyle w:val="Hyperlink"/>
          </w:rPr>
          <w:t>Tổng quan về dữ liệu của LemonHR</w:t>
        </w:r>
        <w:r w:rsidR="00D80618">
          <w:rPr>
            <w:webHidden/>
          </w:rPr>
          <w:tab/>
        </w:r>
        <w:r w:rsidR="00D80618">
          <w:rPr>
            <w:webHidden/>
          </w:rPr>
          <w:fldChar w:fldCharType="begin"/>
        </w:r>
        <w:r w:rsidR="00D80618">
          <w:rPr>
            <w:webHidden/>
          </w:rPr>
          <w:instrText xml:space="preserve"> PAGEREF _Toc453012535 \h </w:instrText>
        </w:r>
        <w:r w:rsidR="00D80618">
          <w:rPr>
            <w:webHidden/>
          </w:rPr>
        </w:r>
        <w:r w:rsidR="00D80618">
          <w:rPr>
            <w:webHidden/>
          </w:rPr>
          <w:fldChar w:fldCharType="separate"/>
        </w:r>
        <w:r w:rsidR="00D80618">
          <w:rPr>
            <w:webHidden/>
          </w:rPr>
          <w:t>8</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36" w:history="1">
        <w:r w:rsidR="00D80618" w:rsidRPr="00874B26">
          <w:rPr>
            <w:rStyle w:val="Hyperlink"/>
          </w:rPr>
          <w:t>III.</w:t>
        </w:r>
        <w:r w:rsidR="00D80618">
          <w:rPr>
            <w:rFonts w:asciiTheme="minorHAnsi" w:eastAsiaTheme="minorEastAsia" w:hAnsiTheme="minorHAnsi" w:cstheme="minorBidi"/>
            <w:b w:val="0"/>
            <w:color w:val="auto"/>
            <w:sz w:val="22"/>
            <w:szCs w:val="22"/>
          </w:rPr>
          <w:tab/>
        </w:r>
        <w:r w:rsidR="00D80618" w:rsidRPr="00874B26">
          <w:rPr>
            <w:rStyle w:val="Hyperlink"/>
          </w:rPr>
          <w:t>Thuật ngữ sử dụng trong LemonHR</w:t>
        </w:r>
        <w:r w:rsidR="00D80618">
          <w:rPr>
            <w:webHidden/>
          </w:rPr>
          <w:tab/>
        </w:r>
        <w:r w:rsidR="00D80618">
          <w:rPr>
            <w:webHidden/>
          </w:rPr>
          <w:fldChar w:fldCharType="begin"/>
        </w:r>
        <w:r w:rsidR="00D80618">
          <w:rPr>
            <w:webHidden/>
          </w:rPr>
          <w:instrText xml:space="preserve"> PAGEREF _Toc453012536 \h </w:instrText>
        </w:r>
        <w:r w:rsidR="00D80618">
          <w:rPr>
            <w:webHidden/>
          </w:rPr>
        </w:r>
        <w:r w:rsidR="00D80618">
          <w:rPr>
            <w:webHidden/>
          </w:rPr>
          <w:fldChar w:fldCharType="separate"/>
        </w:r>
        <w:r w:rsidR="00D80618">
          <w:rPr>
            <w:webHidden/>
          </w:rPr>
          <w:t>9</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37" w:history="1">
        <w:r w:rsidR="00D80618" w:rsidRPr="00874B26">
          <w:rPr>
            <w:rStyle w:val="Hyperlink"/>
          </w:rPr>
          <w:t>CHƯƠNG II: ĐĂNG NHẬP VÀ CẤP QUYỀN</w:t>
        </w:r>
        <w:r w:rsidR="00D80618">
          <w:rPr>
            <w:webHidden/>
          </w:rPr>
          <w:tab/>
        </w:r>
        <w:r w:rsidR="00D80618">
          <w:rPr>
            <w:webHidden/>
          </w:rPr>
          <w:fldChar w:fldCharType="begin"/>
        </w:r>
        <w:r w:rsidR="00D80618">
          <w:rPr>
            <w:webHidden/>
          </w:rPr>
          <w:instrText xml:space="preserve"> PAGEREF _Toc453012537 \h </w:instrText>
        </w:r>
        <w:r w:rsidR="00D80618">
          <w:rPr>
            <w:webHidden/>
          </w:rPr>
        </w:r>
        <w:r w:rsidR="00D80618">
          <w:rPr>
            <w:webHidden/>
          </w:rPr>
          <w:fldChar w:fldCharType="separate"/>
        </w:r>
        <w:r w:rsidR="00D80618">
          <w:rPr>
            <w:webHidden/>
          </w:rPr>
          <w:t>17</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38" w:history="1">
        <w:r w:rsidR="00D80618" w:rsidRPr="00874B26">
          <w:rPr>
            <w:rStyle w:val="Hyperlink"/>
          </w:rPr>
          <w:t>I.</w:t>
        </w:r>
        <w:r w:rsidR="00D80618">
          <w:rPr>
            <w:rFonts w:asciiTheme="minorHAnsi" w:eastAsiaTheme="minorEastAsia" w:hAnsiTheme="minorHAnsi" w:cstheme="minorBidi"/>
            <w:b w:val="0"/>
            <w:color w:val="auto"/>
            <w:sz w:val="22"/>
            <w:szCs w:val="22"/>
          </w:rPr>
          <w:tab/>
        </w:r>
        <w:r w:rsidR="00D80618" w:rsidRPr="00874B26">
          <w:rPr>
            <w:rStyle w:val="Hyperlink"/>
          </w:rPr>
          <w:t>Khái niệm Người quản trị hệ thống (LEMONADMIN)</w:t>
        </w:r>
        <w:r w:rsidR="00D80618">
          <w:rPr>
            <w:webHidden/>
          </w:rPr>
          <w:tab/>
        </w:r>
        <w:r w:rsidR="00D80618">
          <w:rPr>
            <w:webHidden/>
          </w:rPr>
          <w:fldChar w:fldCharType="begin"/>
        </w:r>
        <w:r w:rsidR="00D80618">
          <w:rPr>
            <w:webHidden/>
          </w:rPr>
          <w:instrText xml:space="preserve"> PAGEREF _Toc453012538 \h </w:instrText>
        </w:r>
        <w:r w:rsidR="00D80618">
          <w:rPr>
            <w:webHidden/>
          </w:rPr>
        </w:r>
        <w:r w:rsidR="00D80618">
          <w:rPr>
            <w:webHidden/>
          </w:rPr>
          <w:fldChar w:fldCharType="separate"/>
        </w:r>
        <w:r w:rsidR="00D80618">
          <w:rPr>
            <w:webHidden/>
          </w:rPr>
          <w:t>18</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39" w:history="1">
        <w:r w:rsidR="00D80618" w:rsidRPr="00874B26">
          <w:rPr>
            <w:rStyle w:val="Hyperlink"/>
          </w:rPr>
          <w:t>II.</w:t>
        </w:r>
        <w:r w:rsidR="00D80618">
          <w:rPr>
            <w:rFonts w:asciiTheme="minorHAnsi" w:eastAsiaTheme="minorEastAsia" w:hAnsiTheme="minorHAnsi" w:cstheme="minorBidi"/>
            <w:b w:val="0"/>
            <w:color w:val="auto"/>
            <w:sz w:val="22"/>
            <w:szCs w:val="22"/>
          </w:rPr>
          <w:tab/>
        </w:r>
        <w:r w:rsidR="00D80618" w:rsidRPr="00874B26">
          <w:rPr>
            <w:rStyle w:val="Hyperlink"/>
          </w:rPr>
          <w:t>Khởi tạo người dùng (User)</w:t>
        </w:r>
        <w:r w:rsidR="00D80618">
          <w:rPr>
            <w:webHidden/>
          </w:rPr>
          <w:tab/>
        </w:r>
        <w:r w:rsidR="00D80618">
          <w:rPr>
            <w:webHidden/>
          </w:rPr>
          <w:fldChar w:fldCharType="begin"/>
        </w:r>
        <w:r w:rsidR="00D80618">
          <w:rPr>
            <w:webHidden/>
          </w:rPr>
          <w:instrText xml:space="preserve"> PAGEREF _Toc453012539 \h </w:instrText>
        </w:r>
        <w:r w:rsidR="00D80618">
          <w:rPr>
            <w:webHidden/>
          </w:rPr>
        </w:r>
        <w:r w:rsidR="00D80618">
          <w:rPr>
            <w:webHidden/>
          </w:rPr>
          <w:fldChar w:fldCharType="separate"/>
        </w:r>
        <w:r w:rsidR="00D80618">
          <w:rPr>
            <w:webHidden/>
          </w:rPr>
          <w:t>19</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40" w:history="1">
        <w:r w:rsidR="00D80618" w:rsidRPr="00874B26">
          <w:rPr>
            <w:rStyle w:val="Hyperlink"/>
          </w:rPr>
          <w:t>III.</w:t>
        </w:r>
        <w:r w:rsidR="00D80618">
          <w:rPr>
            <w:rFonts w:asciiTheme="minorHAnsi" w:eastAsiaTheme="minorEastAsia" w:hAnsiTheme="minorHAnsi" w:cstheme="minorBidi"/>
            <w:b w:val="0"/>
            <w:color w:val="auto"/>
            <w:sz w:val="22"/>
            <w:szCs w:val="22"/>
          </w:rPr>
          <w:tab/>
        </w:r>
        <w:r w:rsidR="00D80618" w:rsidRPr="00874B26">
          <w:rPr>
            <w:rStyle w:val="Hyperlink"/>
          </w:rPr>
          <w:t>Phân quyền tính năng cho người dùng</w:t>
        </w:r>
        <w:r w:rsidR="00D80618">
          <w:rPr>
            <w:webHidden/>
          </w:rPr>
          <w:tab/>
        </w:r>
        <w:r w:rsidR="00D80618">
          <w:rPr>
            <w:webHidden/>
          </w:rPr>
          <w:fldChar w:fldCharType="begin"/>
        </w:r>
        <w:r w:rsidR="00D80618">
          <w:rPr>
            <w:webHidden/>
          </w:rPr>
          <w:instrText xml:space="preserve"> PAGEREF _Toc453012540 \h </w:instrText>
        </w:r>
        <w:r w:rsidR="00D80618">
          <w:rPr>
            <w:webHidden/>
          </w:rPr>
        </w:r>
        <w:r w:rsidR="00D80618">
          <w:rPr>
            <w:webHidden/>
          </w:rPr>
          <w:fldChar w:fldCharType="separate"/>
        </w:r>
        <w:r w:rsidR="00D80618">
          <w:rPr>
            <w:webHidden/>
          </w:rPr>
          <w:t>21</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41" w:history="1">
        <w:r w:rsidR="00D80618" w:rsidRPr="00874B26">
          <w:rPr>
            <w:rStyle w:val="Hyperlink"/>
          </w:rPr>
          <w:t>1.</w:t>
        </w:r>
        <w:r w:rsidR="00D80618">
          <w:rPr>
            <w:rFonts w:asciiTheme="minorHAnsi" w:eastAsiaTheme="minorEastAsia" w:hAnsiTheme="minorHAnsi" w:cstheme="minorBidi"/>
            <w:bCs w:val="0"/>
            <w:color w:val="auto"/>
            <w:sz w:val="22"/>
            <w:szCs w:val="22"/>
          </w:rPr>
          <w:tab/>
        </w:r>
        <w:r w:rsidR="00D80618" w:rsidRPr="00874B26">
          <w:rPr>
            <w:rStyle w:val="Hyperlink"/>
          </w:rPr>
          <w:t>Mô hình thao tác phân quyền theo tính năng</w:t>
        </w:r>
        <w:r w:rsidR="00D80618">
          <w:rPr>
            <w:webHidden/>
          </w:rPr>
          <w:tab/>
        </w:r>
        <w:r w:rsidR="00D80618">
          <w:rPr>
            <w:webHidden/>
          </w:rPr>
          <w:fldChar w:fldCharType="begin"/>
        </w:r>
        <w:r w:rsidR="00D80618">
          <w:rPr>
            <w:webHidden/>
          </w:rPr>
          <w:instrText xml:space="preserve"> PAGEREF _Toc453012541 \h </w:instrText>
        </w:r>
        <w:r w:rsidR="00D80618">
          <w:rPr>
            <w:webHidden/>
          </w:rPr>
        </w:r>
        <w:r w:rsidR="00D80618">
          <w:rPr>
            <w:webHidden/>
          </w:rPr>
          <w:fldChar w:fldCharType="separate"/>
        </w:r>
        <w:r w:rsidR="00D80618">
          <w:rPr>
            <w:webHidden/>
          </w:rPr>
          <w:t>21</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42" w:history="1">
        <w:r w:rsidR="00D80618" w:rsidRPr="00874B26">
          <w:rPr>
            <w:rStyle w:val="Hyperlink"/>
          </w:rPr>
          <w:t>2.</w:t>
        </w:r>
        <w:r w:rsidR="00D80618">
          <w:rPr>
            <w:rFonts w:asciiTheme="minorHAnsi" w:eastAsiaTheme="minorEastAsia" w:hAnsiTheme="minorHAnsi" w:cstheme="minorBidi"/>
            <w:bCs w:val="0"/>
            <w:color w:val="auto"/>
            <w:sz w:val="22"/>
            <w:szCs w:val="22"/>
          </w:rPr>
          <w:tab/>
        </w:r>
        <w:r w:rsidR="00D80618" w:rsidRPr="00874B26">
          <w:rPr>
            <w:rStyle w:val="Hyperlink"/>
          </w:rPr>
          <w:t>Các tính năng cơ bản</w:t>
        </w:r>
        <w:r w:rsidR="00D80618">
          <w:rPr>
            <w:webHidden/>
          </w:rPr>
          <w:tab/>
        </w:r>
        <w:r w:rsidR="00D80618">
          <w:rPr>
            <w:webHidden/>
          </w:rPr>
          <w:fldChar w:fldCharType="begin"/>
        </w:r>
        <w:r w:rsidR="00D80618">
          <w:rPr>
            <w:webHidden/>
          </w:rPr>
          <w:instrText xml:space="preserve"> PAGEREF _Toc453012542 \h </w:instrText>
        </w:r>
        <w:r w:rsidR="00D80618">
          <w:rPr>
            <w:webHidden/>
          </w:rPr>
        </w:r>
        <w:r w:rsidR="00D80618">
          <w:rPr>
            <w:webHidden/>
          </w:rPr>
          <w:fldChar w:fldCharType="separate"/>
        </w:r>
        <w:r w:rsidR="00D80618">
          <w:rPr>
            <w:webHidden/>
          </w:rPr>
          <w:t>21</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43" w:history="1">
        <w:r w:rsidR="00D80618" w:rsidRPr="00874B26">
          <w:rPr>
            <w:rStyle w:val="Hyperlink"/>
          </w:rPr>
          <w:t>3.</w:t>
        </w:r>
        <w:r w:rsidR="00D80618">
          <w:rPr>
            <w:rFonts w:asciiTheme="minorHAnsi" w:eastAsiaTheme="minorEastAsia" w:hAnsiTheme="minorHAnsi" w:cstheme="minorBidi"/>
            <w:bCs w:val="0"/>
            <w:color w:val="auto"/>
            <w:sz w:val="22"/>
            <w:szCs w:val="22"/>
          </w:rPr>
          <w:tab/>
        </w:r>
        <w:r w:rsidR="00D80618" w:rsidRPr="00874B26">
          <w:rPr>
            <w:rStyle w:val="Hyperlink"/>
          </w:rPr>
          <w:t>Thiết lập phân quyền</w:t>
        </w:r>
        <w:r w:rsidR="00D80618">
          <w:rPr>
            <w:webHidden/>
          </w:rPr>
          <w:tab/>
        </w:r>
        <w:r w:rsidR="00D80618">
          <w:rPr>
            <w:webHidden/>
          </w:rPr>
          <w:fldChar w:fldCharType="begin"/>
        </w:r>
        <w:r w:rsidR="00D80618">
          <w:rPr>
            <w:webHidden/>
          </w:rPr>
          <w:instrText xml:space="preserve"> PAGEREF _Toc453012543 \h </w:instrText>
        </w:r>
        <w:r w:rsidR="00D80618">
          <w:rPr>
            <w:webHidden/>
          </w:rPr>
        </w:r>
        <w:r w:rsidR="00D80618">
          <w:rPr>
            <w:webHidden/>
          </w:rPr>
          <w:fldChar w:fldCharType="separate"/>
        </w:r>
        <w:r w:rsidR="00D80618">
          <w:rPr>
            <w:webHidden/>
          </w:rPr>
          <w:t>21</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44" w:history="1">
        <w:r w:rsidR="00D80618" w:rsidRPr="00874B26">
          <w:rPr>
            <w:rStyle w:val="Hyperlink"/>
          </w:rPr>
          <w:t>IV.</w:t>
        </w:r>
        <w:r w:rsidR="00D80618">
          <w:rPr>
            <w:rFonts w:asciiTheme="minorHAnsi" w:eastAsiaTheme="minorEastAsia" w:hAnsiTheme="minorHAnsi" w:cstheme="minorBidi"/>
            <w:b w:val="0"/>
            <w:color w:val="auto"/>
            <w:sz w:val="22"/>
            <w:szCs w:val="22"/>
          </w:rPr>
          <w:tab/>
        </w:r>
        <w:r w:rsidR="00D80618" w:rsidRPr="00874B26">
          <w:rPr>
            <w:rStyle w:val="Hyperlink"/>
          </w:rPr>
          <w:t>Sao chép phân quyền tính năng giữa các người dùng</w:t>
        </w:r>
        <w:r w:rsidR="00D80618">
          <w:rPr>
            <w:webHidden/>
          </w:rPr>
          <w:tab/>
        </w:r>
        <w:r w:rsidR="00D80618">
          <w:rPr>
            <w:webHidden/>
          </w:rPr>
          <w:fldChar w:fldCharType="begin"/>
        </w:r>
        <w:r w:rsidR="00D80618">
          <w:rPr>
            <w:webHidden/>
          </w:rPr>
          <w:instrText xml:space="preserve"> PAGEREF _Toc453012544 \h </w:instrText>
        </w:r>
        <w:r w:rsidR="00D80618">
          <w:rPr>
            <w:webHidden/>
          </w:rPr>
        </w:r>
        <w:r w:rsidR="00D80618">
          <w:rPr>
            <w:webHidden/>
          </w:rPr>
          <w:fldChar w:fldCharType="separate"/>
        </w:r>
        <w:r w:rsidR="00D80618">
          <w:rPr>
            <w:webHidden/>
          </w:rPr>
          <w:t>23</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45" w:history="1">
        <w:r w:rsidR="00D80618" w:rsidRPr="00874B26">
          <w:rPr>
            <w:rStyle w:val="Hyperlink"/>
          </w:rPr>
          <w:t>V.</w:t>
        </w:r>
        <w:r w:rsidR="00D80618">
          <w:rPr>
            <w:rFonts w:asciiTheme="minorHAnsi" w:eastAsiaTheme="minorEastAsia" w:hAnsiTheme="minorHAnsi" w:cstheme="minorBidi"/>
            <w:b w:val="0"/>
            <w:color w:val="auto"/>
            <w:sz w:val="22"/>
            <w:szCs w:val="22"/>
          </w:rPr>
          <w:tab/>
        </w:r>
        <w:r w:rsidR="00D80618" w:rsidRPr="00874B26">
          <w:rPr>
            <w:rStyle w:val="Hyperlink"/>
          </w:rPr>
          <w:t>Cách thức User đăng nhập vào Hệ thống</w:t>
        </w:r>
        <w:r w:rsidR="00D80618">
          <w:rPr>
            <w:webHidden/>
          </w:rPr>
          <w:tab/>
        </w:r>
        <w:r w:rsidR="00D80618">
          <w:rPr>
            <w:webHidden/>
          </w:rPr>
          <w:fldChar w:fldCharType="begin"/>
        </w:r>
        <w:r w:rsidR="00D80618">
          <w:rPr>
            <w:webHidden/>
          </w:rPr>
          <w:instrText xml:space="preserve"> PAGEREF _Toc453012545 \h </w:instrText>
        </w:r>
        <w:r w:rsidR="00D80618">
          <w:rPr>
            <w:webHidden/>
          </w:rPr>
        </w:r>
        <w:r w:rsidR="00D80618">
          <w:rPr>
            <w:webHidden/>
          </w:rPr>
          <w:fldChar w:fldCharType="separate"/>
        </w:r>
        <w:r w:rsidR="00D80618">
          <w:rPr>
            <w:webHidden/>
          </w:rPr>
          <w:t>26</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46" w:history="1">
        <w:r w:rsidR="00D80618" w:rsidRPr="00874B26">
          <w:rPr>
            <w:rStyle w:val="Hyperlink"/>
          </w:rPr>
          <w:t>VI.</w:t>
        </w:r>
        <w:r w:rsidR="00D80618">
          <w:rPr>
            <w:rFonts w:asciiTheme="minorHAnsi" w:eastAsiaTheme="minorEastAsia" w:hAnsiTheme="minorHAnsi" w:cstheme="minorBidi"/>
            <w:b w:val="0"/>
            <w:color w:val="auto"/>
            <w:sz w:val="22"/>
            <w:szCs w:val="22"/>
          </w:rPr>
          <w:tab/>
        </w:r>
        <w:r w:rsidR="00D80618" w:rsidRPr="00874B26">
          <w:rPr>
            <w:rStyle w:val="Hyperlink"/>
          </w:rPr>
          <w:t>Thiết lập và thay đổi mật khẩu người dùng</w:t>
        </w:r>
        <w:r w:rsidR="00D80618">
          <w:rPr>
            <w:webHidden/>
          </w:rPr>
          <w:tab/>
        </w:r>
        <w:r w:rsidR="00D80618">
          <w:rPr>
            <w:webHidden/>
          </w:rPr>
          <w:fldChar w:fldCharType="begin"/>
        </w:r>
        <w:r w:rsidR="00D80618">
          <w:rPr>
            <w:webHidden/>
          </w:rPr>
          <w:instrText xml:space="preserve"> PAGEREF _Toc453012546 \h </w:instrText>
        </w:r>
        <w:r w:rsidR="00D80618">
          <w:rPr>
            <w:webHidden/>
          </w:rPr>
        </w:r>
        <w:r w:rsidR="00D80618">
          <w:rPr>
            <w:webHidden/>
          </w:rPr>
          <w:fldChar w:fldCharType="separate"/>
        </w:r>
        <w:r w:rsidR="00D80618">
          <w:rPr>
            <w:webHidden/>
          </w:rPr>
          <w:t>27</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47" w:history="1">
        <w:r w:rsidR="00D80618" w:rsidRPr="00874B26">
          <w:rPr>
            <w:rStyle w:val="Hyperlink"/>
          </w:rPr>
          <w:t>1.</w:t>
        </w:r>
        <w:r w:rsidR="00D80618">
          <w:rPr>
            <w:rFonts w:asciiTheme="minorHAnsi" w:eastAsiaTheme="minorEastAsia" w:hAnsiTheme="minorHAnsi" w:cstheme="minorBidi"/>
            <w:bCs w:val="0"/>
            <w:color w:val="auto"/>
            <w:sz w:val="22"/>
            <w:szCs w:val="22"/>
          </w:rPr>
          <w:tab/>
        </w:r>
        <w:r w:rsidR="00D80618" w:rsidRPr="00874B26">
          <w:rPr>
            <w:rStyle w:val="Hyperlink"/>
          </w:rPr>
          <w:t>Thiết lập mật khẩu với lần đăng nhập đầu tiên</w:t>
        </w:r>
        <w:r w:rsidR="00D80618">
          <w:rPr>
            <w:webHidden/>
          </w:rPr>
          <w:tab/>
        </w:r>
        <w:r w:rsidR="00D80618">
          <w:rPr>
            <w:webHidden/>
          </w:rPr>
          <w:fldChar w:fldCharType="begin"/>
        </w:r>
        <w:r w:rsidR="00D80618">
          <w:rPr>
            <w:webHidden/>
          </w:rPr>
          <w:instrText xml:space="preserve"> PAGEREF _Toc453012547 \h </w:instrText>
        </w:r>
        <w:r w:rsidR="00D80618">
          <w:rPr>
            <w:webHidden/>
          </w:rPr>
        </w:r>
        <w:r w:rsidR="00D80618">
          <w:rPr>
            <w:webHidden/>
          </w:rPr>
          <w:fldChar w:fldCharType="separate"/>
        </w:r>
        <w:r w:rsidR="00D80618">
          <w:rPr>
            <w:webHidden/>
          </w:rPr>
          <w:t>27</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48" w:history="1">
        <w:r w:rsidR="00D80618" w:rsidRPr="00874B26">
          <w:rPr>
            <w:rStyle w:val="Hyperlink"/>
          </w:rPr>
          <w:t>2.</w:t>
        </w:r>
        <w:r w:rsidR="00D80618">
          <w:rPr>
            <w:rFonts w:asciiTheme="minorHAnsi" w:eastAsiaTheme="minorEastAsia" w:hAnsiTheme="minorHAnsi" w:cstheme="minorBidi"/>
            <w:bCs w:val="0"/>
            <w:color w:val="auto"/>
            <w:sz w:val="22"/>
            <w:szCs w:val="22"/>
          </w:rPr>
          <w:tab/>
        </w:r>
        <w:r w:rsidR="00D80618" w:rsidRPr="00874B26">
          <w:rPr>
            <w:rStyle w:val="Hyperlink"/>
          </w:rPr>
          <w:t>Đổi mật khẩu đăng nhập</w:t>
        </w:r>
        <w:r w:rsidR="00D80618">
          <w:rPr>
            <w:webHidden/>
          </w:rPr>
          <w:tab/>
        </w:r>
        <w:r w:rsidR="00D80618">
          <w:rPr>
            <w:webHidden/>
          </w:rPr>
          <w:fldChar w:fldCharType="begin"/>
        </w:r>
        <w:r w:rsidR="00D80618">
          <w:rPr>
            <w:webHidden/>
          </w:rPr>
          <w:instrText xml:space="preserve"> PAGEREF _Toc453012548 \h </w:instrText>
        </w:r>
        <w:r w:rsidR="00D80618">
          <w:rPr>
            <w:webHidden/>
          </w:rPr>
        </w:r>
        <w:r w:rsidR="00D80618">
          <w:rPr>
            <w:webHidden/>
          </w:rPr>
          <w:fldChar w:fldCharType="separate"/>
        </w:r>
        <w:r w:rsidR="00D80618">
          <w:rPr>
            <w:webHidden/>
          </w:rPr>
          <w:t>27</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49" w:history="1">
        <w:r w:rsidR="00D80618" w:rsidRPr="00874B26">
          <w:rPr>
            <w:rStyle w:val="Hyperlink"/>
          </w:rPr>
          <w:t>CHƯƠNG III: KHỞI TẠO DANH MỤC MÃ VÀ THIẾT LẬP CÁC CHÍNH SÁCH</w:t>
        </w:r>
        <w:r w:rsidR="00D80618">
          <w:rPr>
            <w:webHidden/>
          </w:rPr>
          <w:tab/>
        </w:r>
        <w:r w:rsidR="00D80618">
          <w:rPr>
            <w:webHidden/>
          </w:rPr>
          <w:fldChar w:fldCharType="begin"/>
        </w:r>
        <w:r w:rsidR="00D80618">
          <w:rPr>
            <w:webHidden/>
          </w:rPr>
          <w:instrText xml:space="preserve"> PAGEREF _Toc453012549 \h </w:instrText>
        </w:r>
        <w:r w:rsidR="00D80618">
          <w:rPr>
            <w:webHidden/>
          </w:rPr>
        </w:r>
        <w:r w:rsidR="00D80618">
          <w:rPr>
            <w:webHidden/>
          </w:rPr>
          <w:fldChar w:fldCharType="separate"/>
        </w:r>
        <w:r w:rsidR="00D80618">
          <w:rPr>
            <w:webHidden/>
          </w:rPr>
          <w:t>29</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50" w:history="1">
        <w:r w:rsidR="00D80618" w:rsidRPr="00874B26">
          <w:rPr>
            <w:rStyle w:val="Hyperlink"/>
          </w:rPr>
          <w:t>I.</w:t>
        </w:r>
        <w:r w:rsidR="00D80618">
          <w:rPr>
            <w:rFonts w:asciiTheme="minorHAnsi" w:eastAsiaTheme="minorEastAsia" w:hAnsiTheme="minorHAnsi" w:cstheme="minorBidi"/>
            <w:b w:val="0"/>
            <w:color w:val="auto"/>
            <w:sz w:val="22"/>
            <w:szCs w:val="22"/>
          </w:rPr>
          <w:tab/>
        </w:r>
        <w:r w:rsidR="00D80618" w:rsidRPr="00874B26">
          <w:rPr>
            <w:rStyle w:val="Hyperlink"/>
          </w:rPr>
          <w:t>Nguyên tắc chung.</w:t>
        </w:r>
        <w:r w:rsidR="00D80618">
          <w:rPr>
            <w:webHidden/>
          </w:rPr>
          <w:tab/>
        </w:r>
        <w:r w:rsidR="00D80618">
          <w:rPr>
            <w:webHidden/>
          </w:rPr>
          <w:fldChar w:fldCharType="begin"/>
        </w:r>
        <w:r w:rsidR="00D80618">
          <w:rPr>
            <w:webHidden/>
          </w:rPr>
          <w:instrText xml:space="preserve"> PAGEREF _Toc453012550 \h </w:instrText>
        </w:r>
        <w:r w:rsidR="00D80618">
          <w:rPr>
            <w:webHidden/>
          </w:rPr>
        </w:r>
        <w:r w:rsidR="00D80618">
          <w:rPr>
            <w:webHidden/>
          </w:rPr>
          <w:fldChar w:fldCharType="separate"/>
        </w:r>
        <w:r w:rsidR="00D80618">
          <w:rPr>
            <w:webHidden/>
          </w:rPr>
          <w:t>30</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51" w:history="1">
        <w:r w:rsidR="00D80618" w:rsidRPr="00874B26">
          <w:rPr>
            <w:rStyle w:val="Hyperlink"/>
          </w:rPr>
          <w:t>1.</w:t>
        </w:r>
        <w:r w:rsidR="00D80618">
          <w:rPr>
            <w:rFonts w:asciiTheme="minorHAnsi" w:eastAsiaTheme="minorEastAsia" w:hAnsiTheme="minorHAnsi" w:cstheme="minorBidi"/>
            <w:bCs w:val="0"/>
            <w:color w:val="auto"/>
            <w:sz w:val="22"/>
            <w:szCs w:val="22"/>
          </w:rPr>
          <w:tab/>
        </w:r>
        <w:r w:rsidR="00D80618" w:rsidRPr="00874B26">
          <w:rPr>
            <w:rStyle w:val="Hyperlink"/>
          </w:rPr>
          <w:t>Nguyên tắc thiết lập</w:t>
        </w:r>
        <w:r w:rsidR="00D80618">
          <w:rPr>
            <w:webHidden/>
          </w:rPr>
          <w:tab/>
        </w:r>
        <w:r w:rsidR="00D80618">
          <w:rPr>
            <w:webHidden/>
          </w:rPr>
          <w:fldChar w:fldCharType="begin"/>
        </w:r>
        <w:r w:rsidR="00D80618">
          <w:rPr>
            <w:webHidden/>
          </w:rPr>
          <w:instrText xml:space="preserve"> PAGEREF _Toc453012551 \h </w:instrText>
        </w:r>
        <w:r w:rsidR="00D80618">
          <w:rPr>
            <w:webHidden/>
          </w:rPr>
        </w:r>
        <w:r w:rsidR="00D80618">
          <w:rPr>
            <w:webHidden/>
          </w:rPr>
          <w:fldChar w:fldCharType="separate"/>
        </w:r>
        <w:r w:rsidR="00D80618">
          <w:rPr>
            <w:webHidden/>
          </w:rPr>
          <w:t>30</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52" w:history="1">
        <w:r w:rsidR="00D80618" w:rsidRPr="00874B26">
          <w:rPr>
            <w:rStyle w:val="Hyperlink"/>
          </w:rPr>
          <w:t>2.</w:t>
        </w:r>
        <w:r w:rsidR="00D80618">
          <w:rPr>
            <w:rFonts w:asciiTheme="minorHAnsi" w:eastAsiaTheme="minorEastAsia" w:hAnsiTheme="minorHAnsi" w:cstheme="minorBidi"/>
            <w:bCs w:val="0"/>
            <w:color w:val="auto"/>
            <w:sz w:val="22"/>
            <w:szCs w:val="22"/>
          </w:rPr>
          <w:tab/>
        </w:r>
        <w:r w:rsidR="00D80618" w:rsidRPr="00874B26">
          <w:rPr>
            <w:rStyle w:val="Hyperlink"/>
          </w:rPr>
          <w:t>Nguyên tắc khởi tạo</w:t>
        </w:r>
        <w:r w:rsidR="00D80618">
          <w:rPr>
            <w:webHidden/>
          </w:rPr>
          <w:tab/>
        </w:r>
        <w:r w:rsidR="00D80618">
          <w:rPr>
            <w:webHidden/>
          </w:rPr>
          <w:fldChar w:fldCharType="begin"/>
        </w:r>
        <w:r w:rsidR="00D80618">
          <w:rPr>
            <w:webHidden/>
          </w:rPr>
          <w:instrText xml:space="preserve"> PAGEREF _Toc453012552 \h </w:instrText>
        </w:r>
        <w:r w:rsidR="00D80618">
          <w:rPr>
            <w:webHidden/>
          </w:rPr>
        </w:r>
        <w:r w:rsidR="00D80618">
          <w:rPr>
            <w:webHidden/>
          </w:rPr>
          <w:fldChar w:fldCharType="separate"/>
        </w:r>
        <w:r w:rsidR="00D80618">
          <w:rPr>
            <w:webHidden/>
          </w:rPr>
          <w:t>30</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53" w:history="1">
        <w:r w:rsidR="00D80618" w:rsidRPr="00874B26">
          <w:rPr>
            <w:rStyle w:val="Hyperlink"/>
          </w:rPr>
          <w:t>II.</w:t>
        </w:r>
        <w:r w:rsidR="00D80618">
          <w:rPr>
            <w:rFonts w:asciiTheme="minorHAnsi" w:eastAsiaTheme="minorEastAsia" w:hAnsiTheme="minorHAnsi" w:cstheme="minorBidi"/>
            <w:b w:val="0"/>
            <w:color w:val="auto"/>
            <w:sz w:val="22"/>
            <w:szCs w:val="22"/>
          </w:rPr>
          <w:tab/>
        </w:r>
        <w:r w:rsidR="00D80618" w:rsidRPr="00874B26">
          <w:rPr>
            <w:rStyle w:val="Hyperlink"/>
          </w:rPr>
          <w:t>Khởi tạo nguyên tắc sinh mã hệ thống</w:t>
        </w:r>
        <w:r w:rsidR="00D80618">
          <w:rPr>
            <w:webHidden/>
          </w:rPr>
          <w:tab/>
        </w:r>
        <w:r w:rsidR="00D80618">
          <w:rPr>
            <w:webHidden/>
          </w:rPr>
          <w:fldChar w:fldCharType="begin"/>
        </w:r>
        <w:r w:rsidR="00D80618">
          <w:rPr>
            <w:webHidden/>
          </w:rPr>
          <w:instrText xml:space="preserve"> PAGEREF _Toc453012553 \h </w:instrText>
        </w:r>
        <w:r w:rsidR="00D80618">
          <w:rPr>
            <w:webHidden/>
          </w:rPr>
        </w:r>
        <w:r w:rsidR="00D80618">
          <w:rPr>
            <w:webHidden/>
          </w:rPr>
          <w:fldChar w:fldCharType="separate"/>
        </w:r>
        <w:r w:rsidR="00D80618">
          <w:rPr>
            <w:webHidden/>
          </w:rPr>
          <w:t>31</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54" w:history="1">
        <w:r w:rsidR="00D80618" w:rsidRPr="00874B26">
          <w:rPr>
            <w:rStyle w:val="Hyperlink"/>
          </w:rPr>
          <w:t>1.</w:t>
        </w:r>
        <w:r w:rsidR="00D80618">
          <w:rPr>
            <w:rFonts w:asciiTheme="minorHAnsi" w:eastAsiaTheme="minorEastAsia" w:hAnsiTheme="minorHAnsi" w:cstheme="minorBidi"/>
            <w:bCs w:val="0"/>
            <w:color w:val="auto"/>
            <w:sz w:val="22"/>
            <w:szCs w:val="22"/>
          </w:rPr>
          <w:tab/>
        </w:r>
        <w:r w:rsidR="00D80618" w:rsidRPr="00874B26">
          <w:rPr>
            <w:rStyle w:val="Hyperlink"/>
          </w:rPr>
          <w:t>Nguyên tắc sinh mã Nhân viên</w:t>
        </w:r>
        <w:r w:rsidR="00D80618">
          <w:rPr>
            <w:webHidden/>
          </w:rPr>
          <w:tab/>
        </w:r>
        <w:r w:rsidR="00D80618">
          <w:rPr>
            <w:webHidden/>
          </w:rPr>
          <w:fldChar w:fldCharType="begin"/>
        </w:r>
        <w:r w:rsidR="00D80618">
          <w:rPr>
            <w:webHidden/>
          </w:rPr>
          <w:instrText xml:space="preserve"> PAGEREF _Toc453012554 \h </w:instrText>
        </w:r>
        <w:r w:rsidR="00D80618">
          <w:rPr>
            <w:webHidden/>
          </w:rPr>
        </w:r>
        <w:r w:rsidR="00D80618">
          <w:rPr>
            <w:webHidden/>
          </w:rPr>
          <w:fldChar w:fldCharType="separate"/>
        </w:r>
        <w:r w:rsidR="00D80618">
          <w:rPr>
            <w:webHidden/>
          </w:rPr>
          <w:t>31</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55" w:history="1">
        <w:r w:rsidR="00D80618" w:rsidRPr="00874B26">
          <w:rPr>
            <w:rStyle w:val="Hyperlink"/>
          </w:rPr>
          <w:t>2.</w:t>
        </w:r>
        <w:r w:rsidR="00D80618">
          <w:rPr>
            <w:rFonts w:asciiTheme="minorHAnsi" w:eastAsiaTheme="minorEastAsia" w:hAnsiTheme="minorHAnsi" w:cstheme="minorBidi"/>
            <w:bCs w:val="0"/>
            <w:color w:val="auto"/>
            <w:sz w:val="22"/>
            <w:szCs w:val="22"/>
          </w:rPr>
          <w:tab/>
        </w:r>
        <w:r w:rsidR="00D80618" w:rsidRPr="00874B26">
          <w:rPr>
            <w:rStyle w:val="Hyperlink"/>
          </w:rPr>
          <w:t>Nguyên tắc sinh mã Hợp đồng lao động</w:t>
        </w:r>
        <w:r w:rsidR="00D80618">
          <w:rPr>
            <w:webHidden/>
          </w:rPr>
          <w:tab/>
        </w:r>
        <w:r w:rsidR="00D80618">
          <w:rPr>
            <w:webHidden/>
          </w:rPr>
          <w:fldChar w:fldCharType="begin"/>
        </w:r>
        <w:r w:rsidR="00D80618">
          <w:rPr>
            <w:webHidden/>
          </w:rPr>
          <w:instrText xml:space="preserve"> PAGEREF _Toc453012555 \h </w:instrText>
        </w:r>
        <w:r w:rsidR="00D80618">
          <w:rPr>
            <w:webHidden/>
          </w:rPr>
        </w:r>
        <w:r w:rsidR="00D80618">
          <w:rPr>
            <w:webHidden/>
          </w:rPr>
          <w:fldChar w:fldCharType="separate"/>
        </w:r>
        <w:r w:rsidR="00D80618">
          <w:rPr>
            <w:webHidden/>
          </w:rPr>
          <w:t>32</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56" w:history="1">
        <w:r w:rsidR="00D80618" w:rsidRPr="00874B26">
          <w:rPr>
            <w:rStyle w:val="Hyperlink"/>
          </w:rPr>
          <w:t>3.</w:t>
        </w:r>
        <w:r w:rsidR="00D80618">
          <w:rPr>
            <w:rFonts w:asciiTheme="minorHAnsi" w:eastAsiaTheme="minorEastAsia" w:hAnsiTheme="minorHAnsi" w:cstheme="minorBidi"/>
            <w:bCs w:val="0"/>
            <w:color w:val="auto"/>
            <w:sz w:val="22"/>
            <w:szCs w:val="22"/>
          </w:rPr>
          <w:tab/>
        </w:r>
        <w:r w:rsidR="00D80618" w:rsidRPr="00874B26">
          <w:rPr>
            <w:rStyle w:val="Hyperlink"/>
          </w:rPr>
          <w:t>Nguyên tắc sinh mã Phụ lục hợp đồng</w:t>
        </w:r>
        <w:r w:rsidR="00D80618">
          <w:rPr>
            <w:webHidden/>
          </w:rPr>
          <w:tab/>
        </w:r>
        <w:r w:rsidR="00D80618">
          <w:rPr>
            <w:webHidden/>
          </w:rPr>
          <w:fldChar w:fldCharType="begin"/>
        </w:r>
        <w:r w:rsidR="00D80618">
          <w:rPr>
            <w:webHidden/>
          </w:rPr>
          <w:instrText xml:space="preserve"> PAGEREF _Toc453012556 \h </w:instrText>
        </w:r>
        <w:r w:rsidR="00D80618">
          <w:rPr>
            <w:webHidden/>
          </w:rPr>
        </w:r>
        <w:r w:rsidR="00D80618">
          <w:rPr>
            <w:webHidden/>
          </w:rPr>
          <w:fldChar w:fldCharType="separate"/>
        </w:r>
        <w:r w:rsidR="00D80618">
          <w:rPr>
            <w:webHidden/>
          </w:rPr>
          <w:t>33</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57" w:history="1">
        <w:r w:rsidR="00D80618" w:rsidRPr="00874B26">
          <w:rPr>
            <w:rStyle w:val="Hyperlink"/>
            <w:lang w:val="fr-FR"/>
          </w:rPr>
          <w:t>4.</w:t>
        </w:r>
        <w:r w:rsidR="00D80618">
          <w:rPr>
            <w:rFonts w:asciiTheme="minorHAnsi" w:eastAsiaTheme="minorEastAsia" w:hAnsiTheme="minorHAnsi" w:cstheme="minorBidi"/>
            <w:bCs w:val="0"/>
            <w:color w:val="auto"/>
            <w:sz w:val="22"/>
            <w:szCs w:val="22"/>
          </w:rPr>
          <w:tab/>
        </w:r>
        <w:r w:rsidR="00D80618" w:rsidRPr="00874B26">
          <w:rPr>
            <w:rStyle w:val="Hyperlink"/>
            <w:lang w:val="fr-FR"/>
          </w:rPr>
          <w:t>Nguyên tắc sinh mã Văn bản tự động</w:t>
        </w:r>
        <w:r w:rsidR="00D80618">
          <w:rPr>
            <w:webHidden/>
          </w:rPr>
          <w:tab/>
        </w:r>
        <w:r w:rsidR="00D80618">
          <w:rPr>
            <w:webHidden/>
          </w:rPr>
          <w:fldChar w:fldCharType="begin"/>
        </w:r>
        <w:r w:rsidR="00D80618">
          <w:rPr>
            <w:webHidden/>
          </w:rPr>
          <w:instrText xml:space="preserve"> PAGEREF _Toc453012557 \h </w:instrText>
        </w:r>
        <w:r w:rsidR="00D80618">
          <w:rPr>
            <w:webHidden/>
          </w:rPr>
        </w:r>
        <w:r w:rsidR="00D80618">
          <w:rPr>
            <w:webHidden/>
          </w:rPr>
          <w:fldChar w:fldCharType="separate"/>
        </w:r>
        <w:r w:rsidR="00D80618">
          <w:rPr>
            <w:webHidden/>
          </w:rPr>
          <w:t>34</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58" w:history="1">
        <w:r w:rsidR="00D80618" w:rsidRPr="00874B26">
          <w:rPr>
            <w:rStyle w:val="Hyperlink"/>
          </w:rPr>
          <w:t>III.</w:t>
        </w:r>
        <w:r w:rsidR="00D80618">
          <w:rPr>
            <w:rFonts w:asciiTheme="minorHAnsi" w:eastAsiaTheme="minorEastAsia" w:hAnsiTheme="minorHAnsi" w:cstheme="minorBidi"/>
            <w:b w:val="0"/>
            <w:color w:val="auto"/>
            <w:sz w:val="22"/>
            <w:szCs w:val="22"/>
          </w:rPr>
          <w:tab/>
        </w:r>
        <w:r w:rsidR="00D80618" w:rsidRPr="00874B26">
          <w:rPr>
            <w:rStyle w:val="Hyperlink"/>
          </w:rPr>
          <w:t>Khởi tạo các danh mục nhập liệu</w:t>
        </w:r>
        <w:r w:rsidR="00D80618">
          <w:rPr>
            <w:webHidden/>
          </w:rPr>
          <w:tab/>
        </w:r>
        <w:r w:rsidR="00D80618">
          <w:rPr>
            <w:webHidden/>
          </w:rPr>
          <w:fldChar w:fldCharType="begin"/>
        </w:r>
        <w:r w:rsidR="00D80618">
          <w:rPr>
            <w:webHidden/>
          </w:rPr>
          <w:instrText xml:space="preserve"> PAGEREF _Toc453012558 \h </w:instrText>
        </w:r>
        <w:r w:rsidR="00D80618">
          <w:rPr>
            <w:webHidden/>
          </w:rPr>
        </w:r>
        <w:r w:rsidR="00D80618">
          <w:rPr>
            <w:webHidden/>
          </w:rPr>
          <w:fldChar w:fldCharType="separate"/>
        </w:r>
        <w:r w:rsidR="00D80618">
          <w:rPr>
            <w:webHidden/>
          </w:rPr>
          <w:t>36</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59" w:history="1">
        <w:r w:rsidR="00D80618" w:rsidRPr="00874B26">
          <w:rPr>
            <w:rStyle w:val="Hyperlink"/>
          </w:rPr>
          <w:t>1.</w:t>
        </w:r>
        <w:r w:rsidR="00D80618">
          <w:rPr>
            <w:rFonts w:asciiTheme="minorHAnsi" w:eastAsiaTheme="minorEastAsia" w:hAnsiTheme="minorHAnsi" w:cstheme="minorBidi"/>
            <w:bCs w:val="0"/>
            <w:color w:val="auto"/>
            <w:sz w:val="22"/>
            <w:szCs w:val="22"/>
          </w:rPr>
          <w:tab/>
        </w:r>
        <w:r w:rsidR="00D80618" w:rsidRPr="00874B26">
          <w:rPr>
            <w:rStyle w:val="Hyperlink"/>
          </w:rPr>
          <w:t>Khối</w:t>
        </w:r>
        <w:r w:rsidR="00D80618">
          <w:rPr>
            <w:webHidden/>
          </w:rPr>
          <w:tab/>
        </w:r>
        <w:r w:rsidR="00D80618">
          <w:rPr>
            <w:webHidden/>
          </w:rPr>
          <w:fldChar w:fldCharType="begin"/>
        </w:r>
        <w:r w:rsidR="00D80618">
          <w:rPr>
            <w:webHidden/>
          </w:rPr>
          <w:instrText xml:space="preserve"> PAGEREF _Toc453012559 \h </w:instrText>
        </w:r>
        <w:r w:rsidR="00D80618">
          <w:rPr>
            <w:webHidden/>
          </w:rPr>
        </w:r>
        <w:r w:rsidR="00D80618">
          <w:rPr>
            <w:webHidden/>
          </w:rPr>
          <w:fldChar w:fldCharType="separate"/>
        </w:r>
        <w:r w:rsidR="00D80618">
          <w:rPr>
            <w:webHidden/>
          </w:rPr>
          <w:t>36</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0" w:history="1">
        <w:r w:rsidR="00D80618" w:rsidRPr="00874B26">
          <w:rPr>
            <w:rStyle w:val="Hyperlink"/>
          </w:rPr>
          <w:t>2.</w:t>
        </w:r>
        <w:r w:rsidR="00D80618">
          <w:rPr>
            <w:rFonts w:asciiTheme="minorHAnsi" w:eastAsiaTheme="minorEastAsia" w:hAnsiTheme="minorHAnsi" w:cstheme="minorBidi"/>
            <w:bCs w:val="0"/>
            <w:color w:val="auto"/>
            <w:sz w:val="22"/>
            <w:szCs w:val="22"/>
          </w:rPr>
          <w:tab/>
        </w:r>
        <w:r w:rsidR="00D80618" w:rsidRPr="00874B26">
          <w:rPr>
            <w:rStyle w:val="Hyperlink"/>
          </w:rPr>
          <w:t>Phòng ban (cấp con của Khối)</w:t>
        </w:r>
        <w:r w:rsidR="00D80618">
          <w:rPr>
            <w:webHidden/>
          </w:rPr>
          <w:tab/>
        </w:r>
        <w:r w:rsidR="00D80618">
          <w:rPr>
            <w:webHidden/>
          </w:rPr>
          <w:fldChar w:fldCharType="begin"/>
        </w:r>
        <w:r w:rsidR="00D80618">
          <w:rPr>
            <w:webHidden/>
          </w:rPr>
          <w:instrText xml:space="preserve"> PAGEREF _Toc453012560 \h </w:instrText>
        </w:r>
        <w:r w:rsidR="00D80618">
          <w:rPr>
            <w:webHidden/>
          </w:rPr>
        </w:r>
        <w:r w:rsidR="00D80618">
          <w:rPr>
            <w:webHidden/>
          </w:rPr>
          <w:fldChar w:fldCharType="separate"/>
        </w:r>
        <w:r w:rsidR="00D80618">
          <w:rPr>
            <w:webHidden/>
          </w:rPr>
          <w:t>37</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1" w:history="1">
        <w:r w:rsidR="00D80618" w:rsidRPr="00874B26">
          <w:rPr>
            <w:rStyle w:val="Hyperlink"/>
          </w:rPr>
          <w:t>3.</w:t>
        </w:r>
        <w:r w:rsidR="00D80618">
          <w:rPr>
            <w:rFonts w:asciiTheme="minorHAnsi" w:eastAsiaTheme="minorEastAsia" w:hAnsiTheme="minorHAnsi" w:cstheme="minorBidi"/>
            <w:bCs w:val="0"/>
            <w:color w:val="auto"/>
            <w:sz w:val="22"/>
            <w:szCs w:val="22"/>
          </w:rPr>
          <w:tab/>
        </w:r>
        <w:r w:rsidR="00D80618" w:rsidRPr="00874B26">
          <w:rPr>
            <w:rStyle w:val="Hyperlink"/>
          </w:rPr>
          <w:t>Nhóm (là cấp con của Phòng ban)</w:t>
        </w:r>
        <w:r w:rsidR="00D80618">
          <w:rPr>
            <w:webHidden/>
          </w:rPr>
          <w:tab/>
        </w:r>
        <w:r w:rsidR="00D80618">
          <w:rPr>
            <w:webHidden/>
          </w:rPr>
          <w:fldChar w:fldCharType="begin"/>
        </w:r>
        <w:r w:rsidR="00D80618">
          <w:rPr>
            <w:webHidden/>
          </w:rPr>
          <w:instrText xml:space="preserve"> PAGEREF _Toc453012561 \h </w:instrText>
        </w:r>
        <w:r w:rsidR="00D80618">
          <w:rPr>
            <w:webHidden/>
          </w:rPr>
        </w:r>
        <w:r w:rsidR="00D80618">
          <w:rPr>
            <w:webHidden/>
          </w:rPr>
          <w:fldChar w:fldCharType="separate"/>
        </w:r>
        <w:r w:rsidR="00D80618">
          <w:rPr>
            <w:webHidden/>
          </w:rPr>
          <w:t>37</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2" w:history="1">
        <w:r w:rsidR="00D80618" w:rsidRPr="00874B26">
          <w:rPr>
            <w:rStyle w:val="Hyperlink"/>
          </w:rPr>
          <w:t>4.</w:t>
        </w:r>
        <w:r w:rsidR="00D80618">
          <w:rPr>
            <w:rFonts w:asciiTheme="minorHAnsi" w:eastAsiaTheme="minorEastAsia" w:hAnsiTheme="minorHAnsi" w:cstheme="minorBidi"/>
            <w:bCs w:val="0"/>
            <w:color w:val="auto"/>
            <w:sz w:val="22"/>
            <w:szCs w:val="22"/>
          </w:rPr>
          <w:tab/>
        </w:r>
        <w:r w:rsidR="00D80618" w:rsidRPr="00874B26">
          <w:rPr>
            <w:rStyle w:val="Hyperlink"/>
          </w:rPr>
          <w:t>Hợp đồng lao động</w:t>
        </w:r>
        <w:r w:rsidR="00D80618">
          <w:rPr>
            <w:webHidden/>
          </w:rPr>
          <w:tab/>
        </w:r>
        <w:r w:rsidR="00D80618">
          <w:rPr>
            <w:webHidden/>
          </w:rPr>
          <w:fldChar w:fldCharType="begin"/>
        </w:r>
        <w:r w:rsidR="00D80618">
          <w:rPr>
            <w:webHidden/>
          </w:rPr>
          <w:instrText xml:space="preserve"> PAGEREF _Toc453012562 \h </w:instrText>
        </w:r>
        <w:r w:rsidR="00D80618">
          <w:rPr>
            <w:webHidden/>
          </w:rPr>
        </w:r>
        <w:r w:rsidR="00D80618">
          <w:rPr>
            <w:webHidden/>
          </w:rPr>
          <w:fldChar w:fldCharType="separate"/>
        </w:r>
        <w:r w:rsidR="00D80618">
          <w:rPr>
            <w:webHidden/>
          </w:rPr>
          <w:t>38</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3" w:history="1">
        <w:r w:rsidR="00D80618" w:rsidRPr="00874B26">
          <w:rPr>
            <w:rStyle w:val="Hyperlink"/>
          </w:rPr>
          <w:t>5.</w:t>
        </w:r>
        <w:r w:rsidR="00D80618">
          <w:rPr>
            <w:rFonts w:asciiTheme="minorHAnsi" w:eastAsiaTheme="minorEastAsia" w:hAnsiTheme="minorHAnsi" w:cstheme="minorBidi"/>
            <w:bCs w:val="0"/>
            <w:color w:val="auto"/>
            <w:sz w:val="22"/>
            <w:szCs w:val="22"/>
          </w:rPr>
          <w:tab/>
        </w:r>
        <w:r w:rsidR="00D80618" w:rsidRPr="00874B26">
          <w:rPr>
            <w:rStyle w:val="Hyperlink"/>
          </w:rPr>
          <w:t>Chức vụ</w:t>
        </w:r>
        <w:r w:rsidR="00D80618">
          <w:rPr>
            <w:webHidden/>
          </w:rPr>
          <w:tab/>
        </w:r>
        <w:r w:rsidR="00D80618">
          <w:rPr>
            <w:webHidden/>
          </w:rPr>
          <w:fldChar w:fldCharType="begin"/>
        </w:r>
        <w:r w:rsidR="00D80618">
          <w:rPr>
            <w:webHidden/>
          </w:rPr>
          <w:instrText xml:space="preserve"> PAGEREF _Toc453012563 \h </w:instrText>
        </w:r>
        <w:r w:rsidR="00D80618">
          <w:rPr>
            <w:webHidden/>
          </w:rPr>
        </w:r>
        <w:r w:rsidR="00D80618">
          <w:rPr>
            <w:webHidden/>
          </w:rPr>
          <w:fldChar w:fldCharType="separate"/>
        </w:r>
        <w:r w:rsidR="00D80618">
          <w:rPr>
            <w:webHidden/>
          </w:rPr>
          <w:t>39</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4" w:history="1">
        <w:r w:rsidR="00D80618" w:rsidRPr="00874B26">
          <w:rPr>
            <w:rStyle w:val="Hyperlink"/>
          </w:rPr>
          <w:t>6.</w:t>
        </w:r>
        <w:r w:rsidR="00D80618">
          <w:rPr>
            <w:rFonts w:asciiTheme="minorHAnsi" w:eastAsiaTheme="minorEastAsia" w:hAnsiTheme="minorHAnsi" w:cstheme="minorBidi"/>
            <w:bCs w:val="0"/>
            <w:color w:val="auto"/>
            <w:sz w:val="22"/>
            <w:szCs w:val="22"/>
          </w:rPr>
          <w:tab/>
        </w:r>
        <w:r w:rsidR="00D80618" w:rsidRPr="00874B26">
          <w:rPr>
            <w:rStyle w:val="Hyperlink"/>
          </w:rPr>
          <w:t>Công việc</w:t>
        </w:r>
        <w:r w:rsidR="00D80618">
          <w:rPr>
            <w:webHidden/>
          </w:rPr>
          <w:tab/>
        </w:r>
        <w:r w:rsidR="00D80618">
          <w:rPr>
            <w:webHidden/>
          </w:rPr>
          <w:fldChar w:fldCharType="begin"/>
        </w:r>
        <w:r w:rsidR="00D80618">
          <w:rPr>
            <w:webHidden/>
          </w:rPr>
          <w:instrText xml:space="preserve"> PAGEREF _Toc453012564 \h </w:instrText>
        </w:r>
        <w:r w:rsidR="00D80618">
          <w:rPr>
            <w:webHidden/>
          </w:rPr>
        </w:r>
        <w:r w:rsidR="00D80618">
          <w:rPr>
            <w:webHidden/>
          </w:rPr>
          <w:fldChar w:fldCharType="separate"/>
        </w:r>
        <w:r w:rsidR="00D80618">
          <w:rPr>
            <w:webHidden/>
          </w:rPr>
          <w:t>40</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5" w:history="1">
        <w:r w:rsidR="00D80618" w:rsidRPr="00874B26">
          <w:rPr>
            <w:rStyle w:val="Hyperlink"/>
          </w:rPr>
          <w:t>7.</w:t>
        </w:r>
        <w:r w:rsidR="00D80618">
          <w:rPr>
            <w:rFonts w:asciiTheme="minorHAnsi" w:eastAsiaTheme="minorEastAsia" w:hAnsiTheme="minorHAnsi" w:cstheme="minorBidi"/>
            <w:bCs w:val="0"/>
            <w:color w:val="auto"/>
            <w:sz w:val="22"/>
            <w:szCs w:val="22"/>
          </w:rPr>
          <w:tab/>
        </w:r>
        <w:r w:rsidR="00D80618" w:rsidRPr="00874B26">
          <w:rPr>
            <w:rStyle w:val="Hyperlink"/>
          </w:rPr>
          <w:t>Trình độ phổ thông</w:t>
        </w:r>
        <w:r w:rsidR="00D80618">
          <w:rPr>
            <w:webHidden/>
          </w:rPr>
          <w:tab/>
        </w:r>
        <w:r w:rsidR="00D80618">
          <w:rPr>
            <w:webHidden/>
          </w:rPr>
          <w:fldChar w:fldCharType="begin"/>
        </w:r>
        <w:r w:rsidR="00D80618">
          <w:rPr>
            <w:webHidden/>
          </w:rPr>
          <w:instrText xml:space="preserve"> PAGEREF _Toc453012565 \h </w:instrText>
        </w:r>
        <w:r w:rsidR="00D80618">
          <w:rPr>
            <w:webHidden/>
          </w:rPr>
        </w:r>
        <w:r w:rsidR="00D80618">
          <w:rPr>
            <w:webHidden/>
          </w:rPr>
          <w:fldChar w:fldCharType="separate"/>
        </w:r>
        <w:r w:rsidR="00D80618">
          <w:rPr>
            <w:webHidden/>
          </w:rPr>
          <w:t>41</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6" w:history="1">
        <w:r w:rsidR="00D80618" w:rsidRPr="00874B26">
          <w:rPr>
            <w:rStyle w:val="Hyperlink"/>
          </w:rPr>
          <w:t>8.</w:t>
        </w:r>
        <w:r w:rsidR="00D80618">
          <w:rPr>
            <w:rFonts w:asciiTheme="minorHAnsi" w:eastAsiaTheme="minorEastAsia" w:hAnsiTheme="minorHAnsi" w:cstheme="minorBidi"/>
            <w:bCs w:val="0"/>
            <w:color w:val="auto"/>
            <w:sz w:val="22"/>
            <w:szCs w:val="22"/>
          </w:rPr>
          <w:tab/>
        </w:r>
        <w:r w:rsidR="00D80618" w:rsidRPr="00874B26">
          <w:rPr>
            <w:rStyle w:val="Hyperlink"/>
          </w:rPr>
          <w:t>Trạng thái làm việc</w:t>
        </w:r>
        <w:r w:rsidR="00D80618">
          <w:rPr>
            <w:webHidden/>
          </w:rPr>
          <w:tab/>
        </w:r>
        <w:r w:rsidR="00D80618">
          <w:rPr>
            <w:webHidden/>
          </w:rPr>
          <w:fldChar w:fldCharType="begin"/>
        </w:r>
        <w:r w:rsidR="00D80618">
          <w:rPr>
            <w:webHidden/>
          </w:rPr>
          <w:instrText xml:space="preserve"> PAGEREF _Toc453012566 \h </w:instrText>
        </w:r>
        <w:r w:rsidR="00D80618">
          <w:rPr>
            <w:webHidden/>
          </w:rPr>
        </w:r>
        <w:r w:rsidR="00D80618">
          <w:rPr>
            <w:webHidden/>
          </w:rPr>
          <w:fldChar w:fldCharType="separate"/>
        </w:r>
        <w:r w:rsidR="00D80618">
          <w:rPr>
            <w:webHidden/>
          </w:rPr>
          <w:t>42</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7" w:history="1">
        <w:r w:rsidR="00D80618" w:rsidRPr="00874B26">
          <w:rPr>
            <w:rStyle w:val="Hyperlink"/>
          </w:rPr>
          <w:t>9.</w:t>
        </w:r>
        <w:r w:rsidR="00D80618">
          <w:rPr>
            <w:rFonts w:asciiTheme="minorHAnsi" w:eastAsiaTheme="minorEastAsia" w:hAnsiTheme="minorHAnsi" w:cstheme="minorBidi"/>
            <w:bCs w:val="0"/>
            <w:color w:val="auto"/>
            <w:sz w:val="22"/>
            <w:szCs w:val="22"/>
          </w:rPr>
          <w:tab/>
        </w:r>
        <w:r w:rsidR="00D80618" w:rsidRPr="00874B26">
          <w:rPr>
            <w:rStyle w:val="Hyperlink"/>
          </w:rPr>
          <w:t>Đối tượng lao động</w:t>
        </w:r>
        <w:r w:rsidR="00D80618">
          <w:rPr>
            <w:webHidden/>
          </w:rPr>
          <w:tab/>
        </w:r>
        <w:r w:rsidR="00D80618">
          <w:rPr>
            <w:webHidden/>
          </w:rPr>
          <w:fldChar w:fldCharType="begin"/>
        </w:r>
        <w:r w:rsidR="00D80618">
          <w:rPr>
            <w:webHidden/>
          </w:rPr>
          <w:instrText xml:space="preserve"> PAGEREF _Toc453012567 \h </w:instrText>
        </w:r>
        <w:r w:rsidR="00D80618">
          <w:rPr>
            <w:webHidden/>
          </w:rPr>
        </w:r>
        <w:r w:rsidR="00D80618">
          <w:rPr>
            <w:webHidden/>
          </w:rPr>
          <w:fldChar w:fldCharType="separate"/>
        </w:r>
        <w:r w:rsidR="00D80618">
          <w:rPr>
            <w:webHidden/>
          </w:rPr>
          <w:t>43</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8" w:history="1">
        <w:r w:rsidR="00D80618" w:rsidRPr="00874B26">
          <w:rPr>
            <w:rStyle w:val="Hyperlink"/>
          </w:rPr>
          <w:t>10.</w:t>
        </w:r>
        <w:r w:rsidR="00D80618">
          <w:rPr>
            <w:rFonts w:asciiTheme="minorHAnsi" w:eastAsiaTheme="minorEastAsia" w:hAnsiTheme="minorHAnsi" w:cstheme="minorBidi"/>
            <w:bCs w:val="0"/>
            <w:color w:val="auto"/>
            <w:sz w:val="22"/>
            <w:szCs w:val="22"/>
          </w:rPr>
          <w:tab/>
        </w:r>
        <w:r w:rsidR="00D80618" w:rsidRPr="00874B26">
          <w:rPr>
            <w:rStyle w:val="Hyperlink"/>
          </w:rPr>
          <w:t>Các loại nghỉ</w:t>
        </w:r>
        <w:r w:rsidR="00D80618">
          <w:rPr>
            <w:webHidden/>
          </w:rPr>
          <w:tab/>
        </w:r>
        <w:r w:rsidR="00D80618">
          <w:rPr>
            <w:webHidden/>
          </w:rPr>
          <w:fldChar w:fldCharType="begin"/>
        </w:r>
        <w:r w:rsidR="00D80618">
          <w:rPr>
            <w:webHidden/>
          </w:rPr>
          <w:instrText xml:space="preserve"> PAGEREF _Toc453012568 \h </w:instrText>
        </w:r>
        <w:r w:rsidR="00D80618">
          <w:rPr>
            <w:webHidden/>
          </w:rPr>
        </w:r>
        <w:r w:rsidR="00D80618">
          <w:rPr>
            <w:webHidden/>
          </w:rPr>
          <w:fldChar w:fldCharType="separate"/>
        </w:r>
        <w:r w:rsidR="00D80618">
          <w:rPr>
            <w:webHidden/>
          </w:rPr>
          <w:t>44</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69" w:history="1">
        <w:r w:rsidR="00D80618" w:rsidRPr="00874B26">
          <w:rPr>
            <w:rStyle w:val="Hyperlink"/>
          </w:rPr>
          <w:t>11.</w:t>
        </w:r>
        <w:r w:rsidR="00D80618">
          <w:rPr>
            <w:rFonts w:asciiTheme="minorHAnsi" w:eastAsiaTheme="minorEastAsia" w:hAnsiTheme="minorHAnsi" w:cstheme="minorBidi"/>
            <w:bCs w:val="0"/>
            <w:color w:val="auto"/>
            <w:sz w:val="22"/>
            <w:szCs w:val="22"/>
          </w:rPr>
          <w:tab/>
        </w:r>
        <w:r w:rsidR="00D80618" w:rsidRPr="00874B26">
          <w:rPr>
            <w:rStyle w:val="Hyperlink"/>
          </w:rPr>
          <w:t>Ca làm việc</w:t>
        </w:r>
        <w:r w:rsidR="00D80618">
          <w:rPr>
            <w:webHidden/>
          </w:rPr>
          <w:tab/>
        </w:r>
        <w:r w:rsidR="00D80618">
          <w:rPr>
            <w:webHidden/>
          </w:rPr>
          <w:fldChar w:fldCharType="begin"/>
        </w:r>
        <w:r w:rsidR="00D80618">
          <w:rPr>
            <w:webHidden/>
          </w:rPr>
          <w:instrText xml:space="preserve"> PAGEREF _Toc453012569 \h </w:instrText>
        </w:r>
        <w:r w:rsidR="00D80618">
          <w:rPr>
            <w:webHidden/>
          </w:rPr>
        </w:r>
        <w:r w:rsidR="00D80618">
          <w:rPr>
            <w:webHidden/>
          </w:rPr>
          <w:fldChar w:fldCharType="separate"/>
        </w:r>
        <w:r w:rsidR="00D80618">
          <w:rPr>
            <w:webHidden/>
          </w:rPr>
          <w:t>46</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0" w:history="1">
        <w:r w:rsidR="00D80618" w:rsidRPr="00874B26">
          <w:rPr>
            <w:rStyle w:val="Hyperlink"/>
          </w:rPr>
          <w:t>12.</w:t>
        </w:r>
        <w:r w:rsidR="00D80618">
          <w:rPr>
            <w:rFonts w:asciiTheme="minorHAnsi" w:eastAsiaTheme="minorEastAsia" w:hAnsiTheme="minorHAnsi" w:cstheme="minorBidi"/>
            <w:bCs w:val="0"/>
            <w:color w:val="auto"/>
            <w:sz w:val="22"/>
            <w:szCs w:val="22"/>
          </w:rPr>
          <w:tab/>
        </w:r>
        <w:r w:rsidR="00D80618" w:rsidRPr="00874B26">
          <w:rPr>
            <w:rStyle w:val="Hyperlink"/>
          </w:rPr>
          <w:t>Chế độ trợ cấp bảo hiểm</w:t>
        </w:r>
        <w:r w:rsidR="00D80618">
          <w:rPr>
            <w:webHidden/>
          </w:rPr>
          <w:tab/>
        </w:r>
        <w:r w:rsidR="00D80618">
          <w:rPr>
            <w:webHidden/>
          </w:rPr>
          <w:fldChar w:fldCharType="begin"/>
        </w:r>
        <w:r w:rsidR="00D80618">
          <w:rPr>
            <w:webHidden/>
          </w:rPr>
          <w:instrText xml:space="preserve"> PAGEREF _Toc453012570 \h </w:instrText>
        </w:r>
        <w:r w:rsidR="00D80618">
          <w:rPr>
            <w:webHidden/>
          </w:rPr>
        </w:r>
        <w:r w:rsidR="00D80618">
          <w:rPr>
            <w:webHidden/>
          </w:rPr>
          <w:fldChar w:fldCharType="separate"/>
        </w:r>
        <w:r w:rsidR="00D80618">
          <w:rPr>
            <w:webHidden/>
          </w:rPr>
          <w:t>49</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1" w:history="1">
        <w:r w:rsidR="00D80618" w:rsidRPr="00874B26">
          <w:rPr>
            <w:rStyle w:val="Hyperlink"/>
          </w:rPr>
          <w:t>13.</w:t>
        </w:r>
        <w:r w:rsidR="00D80618">
          <w:rPr>
            <w:rFonts w:asciiTheme="minorHAnsi" w:eastAsiaTheme="minorEastAsia" w:hAnsiTheme="minorHAnsi" w:cstheme="minorBidi"/>
            <w:bCs w:val="0"/>
            <w:color w:val="auto"/>
            <w:sz w:val="22"/>
            <w:szCs w:val="22"/>
          </w:rPr>
          <w:tab/>
        </w:r>
        <w:r w:rsidR="00D80618" w:rsidRPr="00874B26">
          <w:rPr>
            <w:rStyle w:val="Hyperlink"/>
          </w:rPr>
          <w:t>Chỉ tiêu đánh giá</w:t>
        </w:r>
        <w:r w:rsidR="00D80618">
          <w:rPr>
            <w:webHidden/>
          </w:rPr>
          <w:tab/>
        </w:r>
        <w:r w:rsidR="00D80618">
          <w:rPr>
            <w:webHidden/>
          </w:rPr>
          <w:fldChar w:fldCharType="begin"/>
        </w:r>
        <w:r w:rsidR="00D80618">
          <w:rPr>
            <w:webHidden/>
          </w:rPr>
          <w:instrText xml:space="preserve"> PAGEREF _Toc453012571 \h </w:instrText>
        </w:r>
        <w:r w:rsidR="00D80618">
          <w:rPr>
            <w:webHidden/>
          </w:rPr>
        </w:r>
        <w:r w:rsidR="00D80618">
          <w:rPr>
            <w:webHidden/>
          </w:rPr>
          <w:fldChar w:fldCharType="separate"/>
        </w:r>
        <w:r w:rsidR="00D80618">
          <w:rPr>
            <w:webHidden/>
          </w:rPr>
          <w:t>51</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2" w:history="1">
        <w:r w:rsidR="00D80618" w:rsidRPr="00874B26">
          <w:rPr>
            <w:rStyle w:val="Hyperlink"/>
          </w:rPr>
          <w:t>14.</w:t>
        </w:r>
        <w:r w:rsidR="00D80618">
          <w:rPr>
            <w:rFonts w:asciiTheme="minorHAnsi" w:eastAsiaTheme="minorEastAsia" w:hAnsiTheme="minorHAnsi" w:cstheme="minorBidi"/>
            <w:bCs w:val="0"/>
            <w:color w:val="auto"/>
            <w:sz w:val="22"/>
            <w:szCs w:val="22"/>
          </w:rPr>
          <w:tab/>
        </w:r>
        <w:r w:rsidR="00D80618" w:rsidRPr="00874B26">
          <w:rPr>
            <w:rStyle w:val="Hyperlink"/>
          </w:rPr>
          <w:t>Thiết lập tỷ lệ đóng của từng loại bảo hiểm</w:t>
        </w:r>
        <w:r w:rsidR="00D80618">
          <w:rPr>
            <w:webHidden/>
          </w:rPr>
          <w:tab/>
        </w:r>
        <w:r w:rsidR="00D80618">
          <w:rPr>
            <w:webHidden/>
          </w:rPr>
          <w:fldChar w:fldCharType="begin"/>
        </w:r>
        <w:r w:rsidR="00D80618">
          <w:rPr>
            <w:webHidden/>
          </w:rPr>
          <w:instrText xml:space="preserve"> PAGEREF _Toc453012572 \h </w:instrText>
        </w:r>
        <w:r w:rsidR="00D80618">
          <w:rPr>
            <w:webHidden/>
          </w:rPr>
        </w:r>
        <w:r w:rsidR="00D80618">
          <w:rPr>
            <w:webHidden/>
          </w:rPr>
          <w:fldChar w:fldCharType="separate"/>
        </w:r>
        <w:r w:rsidR="00D80618">
          <w:rPr>
            <w:webHidden/>
          </w:rPr>
          <w:t>52</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3" w:history="1">
        <w:r w:rsidR="00D80618" w:rsidRPr="00874B26">
          <w:rPr>
            <w:rStyle w:val="Hyperlink"/>
          </w:rPr>
          <w:t>15.</w:t>
        </w:r>
        <w:r w:rsidR="00D80618">
          <w:rPr>
            <w:rFonts w:asciiTheme="minorHAnsi" w:eastAsiaTheme="minorEastAsia" w:hAnsiTheme="minorHAnsi" w:cstheme="minorBidi"/>
            <w:bCs w:val="0"/>
            <w:color w:val="auto"/>
            <w:sz w:val="22"/>
            <w:szCs w:val="22"/>
          </w:rPr>
          <w:tab/>
        </w:r>
        <w:r w:rsidR="00D80618" w:rsidRPr="00874B26">
          <w:rPr>
            <w:rStyle w:val="Hyperlink"/>
          </w:rPr>
          <w:t>Đối tượng công/phép</w:t>
        </w:r>
        <w:r w:rsidR="00D80618">
          <w:rPr>
            <w:webHidden/>
          </w:rPr>
          <w:tab/>
        </w:r>
        <w:r w:rsidR="00D80618">
          <w:rPr>
            <w:webHidden/>
          </w:rPr>
          <w:fldChar w:fldCharType="begin"/>
        </w:r>
        <w:r w:rsidR="00D80618">
          <w:rPr>
            <w:webHidden/>
          </w:rPr>
          <w:instrText xml:space="preserve"> PAGEREF _Toc453012573 \h </w:instrText>
        </w:r>
        <w:r w:rsidR="00D80618">
          <w:rPr>
            <w:webHidden/>
          </w:rPr>
        </w:r>
        <w:r w:rsidR="00D80618">
          <w:rPr>
            <w:webHidden/>
          </w:rPr>
          <w:fldChar w:fldCharType="separate"/>
        </w:r>
        <w:r w:rsidR="00D80618">
          <w:rPr>
            <w:webHidden/>
          </w:rPr>
          <w:t>52</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4" w:history="1">
        <w:r w:rsidR="00D80618" w:rsidRPr="00874B26">
          <w:rPr>
            <w:rStyle w:val="Hyperlink"/>
          </w:rPr>
          <w:t>16.</w:t>
        </w:r>
        <w:r w:rsidR="00D80618">
          <w:rPr>
            <w:rFonts w:asciiTheme="minorHAnsi" w:eastAsiaTheme="minorEastAsia" w:hAnsiTheme="minorHAnsi" w:cstheme="minorBidi"/>
            <w:bCs w:val="0"/>
            <w:color w:val="auto"/>
            <w:sz w:val="22"/>
            <w:szCs w:val="22"/>
          </w:rPr>
          <w:tab/>
        </w:r>
        <w:r w:rsidR="00D80618" w:rsidRPr="00874B26">
          <w:rPr>
            <w:rStyle w:val="Hyperlink"/>
          </w:rPr>
          <w:t>Biểu thuế Thu nhập cá nhân</w:t>
        </w:r>
        <w:r w:rsidR="00D80618">
          <w:rPr>
            <w:webHidden/>
          </w:rPr>
          <w:tab/>
        </w:r>
        <w:r w:rsidR="00D80618">
          <w:rPr>
            <w:webHidden/>
          </w:rPr>
          <w:fldChar w:fldCharType="begin"/>
        </w:r>
        <w:r w:rsidR="00D80618">
          <w:rPr>
            <w:webHidden/>
          </w:rPr>
          <w:instrText xml:space="preserve"> PAGEREF _Toc453012574 \h </w:instrText>
        </w:r>
        <w:r w:rsidR="00D80618">
          <w:rPr>
            <w:webHidden/>
          </w:rPr>
        </w:r>
        <w:r w:rsidR="00D80618">
          <w:rPr>
            <w:webHidden/>
          </w:rPr>
          <w:fldChar w:fldCharType="separate"/>
        </w:r>
        <w:r w:rsidR="00D80618">
          <w:rPr>
            <w:webHidden/>
          </w:rPr>
          <w:t>53</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5" w:history="1">
        <w:r w:rsidR="00D80618" w:rsidRPr="00874B26">
          <w:rPr>
            <w:rStyle w:val="Hyperlink"/>
          </w:rPr>
          <w:t>17.</w:t>
        </w:r>
        <w:r w:rsidR="00D80618">
          <w:rPr>
            <w:rFonts w:asciiTheme="minorHAnsi" w:eastAsiaTheme="minorEastAsia" w:hAnsiTheme="minorHAnsi" w:cstheme="minorBidi"/>
            <w:bCs w:val="0"/>
            <w:color w:val="auto"/>
            <w:sz w:val="22"/>
            <w:szCs w:val="22"/>
          </w:rPr>
          <w:tab/>
        </w:r>
        <w:r w:rsidR="00D80618" w:rsidRPr="00874B26">
          <w:rPr>
            <w:rStyle w:val="Hyperlink"/>
          </w:rPr>
          <w:t>Phương pháp thanh toán lương</w:t>
        </w:r>
        <w:r w:rsidR="00D80618">
          <w:rPr>
            <w:webHidden/>
          </w:rPr>
          <w:tab/>
        </w:r>
        <w:r w:rsidR="00D80618">
          <w:rPr>
            <w:webHidden/>
          </w:rPr>
          <w:fldChar w:fldCharType="begin"/>
        </w:r>
        <w:r w:rsidR="00D80618">
          <w:rPr>
            <w:webHidden/>
          </w:rPr>
          <w:instrText xml:space="preserve"> PAGEREF _Toc453012575 \h </w:instrText>
        </w:r>
        <w:r w:rsidR="00D80618">
          <w:rPr>
            <w:webHidden/>
          </w:rPr>
        </w:r>
        <w:r w:rsidR="00D80618">
          <w:rPr>
            <w:webHidden/>
          </w:rPr>
          <w:fldChar w:fldCharType="separate"/>
        </w:r>
        <w:r w:rsidR="00D80618">
          <w:rPr>
            <w:webHidden/>
          </w:rPr>
          <w:t>53</w:t>
        </w:r>
        <w:r w:rsidR="00D80618">
          <w:rPr>
            <w:webHidden/>
          </w:rPr>
          <w:fldChar w:fldCharType="end"/>
        </w:r>
      </w:hyperlink>
    </w:p>
    <w:p w:rsidR="00D80618" w:rsidRDefault="005E7538">
      <w:pPr>
        <w:pStyle w:val="TOC1"/>
        <w:rPr>
          <w:rFonts w:asciiTheme="minorHAnsi" w:eastAsiaTheme="minorEastAsia" w:hAnsiTheme="minorHAnsi" w:cstheme="minorBidi"/>
          <w:b w:val="0"/>
          <w:color w:val="auto"/>
          <w:sz w:val="22"/>
          <w:szCs w:val="22"/>
        </w:rPr>
      </w:pPr>
      <w:hyperlink w:anchor="_Toc453012576" w:history="1">
        <w:r w:rsidR="00D80618" w:rsidRPr="00874B26">
          <w:rPr>
            <w:rStyle w:val="Hyperlink"/>
          </w:rPr>
          <w:t>IV.</w:t>
        </w:r>
        <w:r w:rsidR="00D80618">
          <w:rPr>
            <w:rFonts w:asciiTheme="minorHAnsi" w:eastAsiaTheme="minorEastAsia" w:hAnsiTheme="minorHAnsi" w:cstheme="minorBidi"/>
            <w:b w:val="0"/>
            <w:color w:val="auto"/>
            <w:sz w:val="22"/>
            <w:szCs w:val="22"/>
          </w:rPr>
          <w:tab/>
        </w:r>
        <w:r w:rsidR="00D80618" w:rsidRPr="00874B26">
          <w:rPr>
            <w:rStyle w:val="Hyperlink"/>
          </w:rPr>
          <w:t>Thiết lập các chính sách theo quy định của công ty</w:t>
        </w:r>
        <w:r w:rsidR="00D80618">
          <w:rPr>
            <w:webHidden/>
          </w:rPr>
          <w:tab/>
        </w:r>
        <w:r w:rsidR="00D80618">
          <w:rPr>
            <w:webHidden/>
          </w:rPr>
          <w:fldChar w:fldCharType="begin"/>
        </w:r>
        <w:r w:rsidR="00D80618">
          <w:rPr>
            <w:webHidden/>
          </w:rPr>
          <w:instrText xml:space="preserve"> PAGEREF _Toc453012576 \h </w:instrText>
        </w:r>
        <w:r w:rsidR="00D80618">
          <w:rPr>
            <w:webHidden/>
          </w:rPr>
        </w:r>
        <w:r w:rsidR="00D80618">
          <w:rPr>
            <w:webHidden/>
          </w:rPr>
          <w:fldChar w:fldCharType="separate"/>
        </w:r>
        <w:r w:rsidR="00D80618">
          <w:rPr>
            <w:webHidden/>
          </w:rPr>
          <w:t>54</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7" w:history="1">
        <w:r w:rsidR="00D80618" w:rsidRPr="00874B26">
          <w:rPr>
            <w:rStyle w:val="Hyperlink"/>
          </w:rPr>
          <w:t>1.</w:t>
        </w:r>
        <w:r w:rsidR="00D80618">
          <w:rPr>
            <w:rFonts w:asciiTheme="minorHAnsi" w:eastAsiaTheme="minorEastAsia" w:hAnsiTheme="minorHAnsi" w:cstheme="minorBidi"/>
            <w:bCs w:val="0"/>
            <w:color w:val="auto"/>
            <w:sz w:val="22"/>
            <w:szCs w:val="22"/>
          </w:rPr>
          <w:tab/>
        </w:r>
        <w:r w:rsidR="00D80618" w:rsidRPr="00874B26">
          <w:rPr>
            <w:rStyle w:val="Hyperlink"/>
          </w:rPr>
          <w:t>Niên độ phép</w:t>
        </w:r>
        <w:r w:rsidR="00D80618">
          <w:rPr>
            <w:webHidden/>
          </w:rPr>
          <w:tab/>
        </w:r>
        <w:r w:rsidR="00D80618">
          <w:rPr>
            <w:webHidden/>
          </w:rPr>
          <w:fldChar w:fldCharType="begin"/>
        </w:r>
        <w:r w:rsidR="00D80618">
          <w:rPr>
            <w:webHidden/>
          </w:rPr>
          <w:instrText xml:space="preserve"> PAGEREF _Toc453012577 \h </w:instrText>
        </w:r>
        <w:r w:rsidR="00D80618">
          <w:rPr>
            <w:webHidden/>
          </w:rPr>
        </w:r>
        <w:r w:rsidR="00D80618">
          <w:rPr>
            <w:webHidden/>
          </w:rPr>
          <w:fldChar w:fldCharType="separate"/>
        </w:r>
        <w:r w:rsidR="00D80618">
          <w:rPr>
            <w:webHidden/>
          </w:rPr>
          <w:t>54</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8" w:history="1">
        <w:r w:rsidR="00D80618" w:rsidRPr="00874B26">
          <w:rPr>
            <w:rStyle w:val="Hyperlink"/>
          </w:rPr>
          <w:t>2.</w:t>
        </w:r>
        <w:r w:rsidR="00D80618">
          <w:rPr>
            <w:rFonts w:asciiTheme="minorHAnsi" w:eastAsiaTheme="minorEastAsia" w:hAnsiTheme="minorHAnsi" w:cstheme="minorBidi"/>
            <w:bCs w:val="0"/>
            <w:color w:val="auto"/>
            <w:sz w:val="22"/>
            <w:szCs w:val="22"/>
          </w:rPr>
          <w:tab/>
        </w:r>
        <w:r w:rsidR="00D80618" w:rsidRPr="00874B26">
          <w:rPr>
            <w:rStyle w:val="Hyperlink"/>
          </w:rPr>
          <w:t>Đơn vị chấm phép nhỏ nhất</w:t>
        </w:r>
        <w:r w:rsidR="00D80618">
          <w:rPr>
            <w:webHidden/>
          </w:rPr>
          <w:tab/>
        </w:r>
        <w:r w:rsidR="00D80618">
          <w:rPr>
            <w:webHidden/>
          </w:rPr>
          <w:fldChar w:fldCharType="begin"/>
        </w:r>
        <w:r w:rsidR="00D80618">
          <w:rPr>
            <w:webHidden/>
          </w:rPr>
          <w:instrText xml:space="preserve"> PAGEREF _Toc453012578 \h </w:instrText>
        </w:r>
        <w:r w:rsidR="00D80618">
          <w:rPr>
            <w:webHidden/>
          </w:rPr>
        </w:r>
        <w:r w:rsidR="00D80618">
          <w:rPr>
            <w:webHidden/>
          </w:rPr>
          <w:fldChar w:fldCharType="separate"/>
        </w:r>
        <w:r w:rsidR="00D80618">
          <w:rPr>
            <w:webHidden/>
          </w:rPr>
          <w:t>54</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79" w:history="1">
        <w:r w:rsidR="00D80618" w:rsidRPr="00874B26">
          <w:rPr>
            <w:rStyle w:val="Hyperlink"/>
          </w:rPr>
          <w:t>3.</w:t>
        </w:r>
        <w:r w:rsidR="00D80618">
          <w:rPr>
            <w:rFonts w:asciiTheme="minorHAnsi" w:eastAsiaTheme="minorEastAsia" w:hAnsiTheme="minorHAnsi" w:cstheme="minorBidi"/>
            <w:bCs w:val="0"/>
            <w:color w:val="auto"/>
            <w:sz w:val="22"/>
            <w:szCs w:val="22"/>
          </w:rPr>
          <w:tab/>
        </w:r>
        <w:r w:rsidR="00D80618" w:rsidRPr="00874B26">
          <w:rPr>
            <w:rStyle w:val="Hyperlink"/>
          </w:rPr>
          <w:t>Chính sách phép</w:t>
        </w:r>
        <w:r w:rsidR="00D80618">
          <w:rPr>
            <w:webHidden/>
          </w:rPr>
          <w:tab/>
        </w:r>
        <w:r w:rsidR="00D80618">
          <w:rPr>
            <w:webHidden/>
          </w:rPr>
          <w:fldChar w:fldCharType="begin"/>
        </w:r>
        <w:r w:rsidR="00D80618">
          <w:rPr>
            <w:webHidden/>
          </w:rPr>
          <w:instrText xml:space="preserve"> PAGEREF _Toc453012579 \h </w:instrText>
        </w:r>
        <w:r w:rsidR="00D80618">
          <w:rPr>
            <w:webHidden/>
          </w:rPr>
        </w:r>
        <w:r w:rsidR="00D80618">
          <w:rPr>
            <w:webHidden/>
          </w:rPr>
          <w:fldChar w:fldCharType="separate"/>
        </w:r>
        <w:r w:rsidR="00D80618">
          <w:rPr>
            <w:webHidden/>
          </w:rPr>
          <w:t>55</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80" w:history="1">
        <w:r w:rsidR="00D80618" w:rsidRPr="00874B26">
          <w:rPr>
            <w:rStyle w:val="Hyperlink"/>
          </w:rPr>
          <w:t>4.</w:t>
        </w:r>
        <w:r w:rsidR="00D80618">
          <w:rPr>
            <w:rFonts w:asciiTheme="minorHAnsi" w:eastAsiaTheme="minorEastAsia" w:hAnsiTheme="minorHAnsi" w:cstheme="minorBidi"/>
            <w:bCs w:val="0"/>
            <w:color w:val="auto"/>
            <w:sz w:val="22"/>
            <w:szCs w:val="22"/>
          </w:rPr>
          <w:tab/>
        </w:r>
        <w:r w:rsidR="00D80618" w:rsidRPr="00874B26">
          <w:rPr>
            <w:rStyle w:val="Hyperlink"/>
          </w:rPr>
          <w:t>Định nghĩa danh mục các loại nghỉ được thiết lập trước trên lịch</w:t>
        </w:r>
        <w:r w:rsidR="00D80618">
          <w:rPr>
            <w:webHidden/>
          </w:rPr>
          <w:tab/>
        </w:r>
        <w:r w:rsidR="00D80618">
          <w:rPr>
            <w:webHidden/>
          </w:rPr>
          <w:fldChar w:fldCharType="begin"/>
        </w:r>
        <w:r w:rsidR="00D80618">
          <w:rPr>
            <w:webHidden/>
          </w:rPr>
          <w:instrText xml:space="preserve"> PAGEREF _Toc453012580 \h </w:instrText>
        </w:r>
        <w:r w:rsidR="00D80618">
          <w:rPr>
            <w:webHidden/>
          </w:rPr>
        </w:r>
        <w:r w:rsidR="00D80618">
          <w:rPr>
            <w:webHidden/>
          </w:rPr>
          <w:fldChar w:fldCharType="separate"/>
        </w:r>
        <w:r w:rsidR="00D80618">
          <w:rPr>
            <w:webHidden/>
          </w:rPr>
          <w:t>56</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81" w:history="1">
        <w:r w:rsidR="00D80618" w:rsidRPr="00874B26">
          <w:rPr>
            <w:rStyle w:val="Hyperlink"/>
          </w:rPr>
          <w:t>5.</w:t>
        </w:r>
        <w:r w:rsidR="00D80618">
          <w:rPr>
            <w:rFonts w:asciiTheme="minorHAnsi" w:eastAsiaTheme="minorEastAsia" w:hAnsiTheme="minorHAnsi" w:cstheme="minorBidi"/>
            <w:bCs w:val="0"/>
            <w:color w:val="auto"/>
            <w:sz w:val="22"/>
            <w:szCs w:val="22"/>
          </w:rPr>
          <w:tab/>
        </w:r>
        <w:r w:rsidR="00D80618" w:rsidRPr="00874B26">
          <w:rPr>
            <w:rStyle w:val="Hyperlink"/>
          </w:rPr>
          <w:t>Định nghĩa tên gọi cho Lương và các khoản phụ cấp</w:t>
        </w:r>
        <w:r w:rsidR="00D80618">
          <w:rPr>
            <w:webHidden/>
          </w:rPr>
          <w:tab/>
        </w:r>
        <w:r w:rsidR="00D80618">
          <w:rPr>
            <w:webHidden/>
          </w:rPr>
          <w:fldChar w:fldCharType="begin"/>
        </w:r>
        <w:r w:rsidR="00D80618">
          <w:rPr>
            <w:webHidden/>
          </w:rPr>
          <w:instrText xml:space="preserve"> PAGEREF _Toc453012581 \h </w:instrText>
        </w:r>
        <w:r w:rsidR="00D80618">
          <w:rPr>
            <w:webHidden/>
          </w:rPr>
        </w:r>
        <w:r w:rsidR="00D80618">
          <w:rPr>
            <w:webHidden/>
          </w:rPr>
          <w:fldChar w:fldCharType="separate"/>
        </w:r>
        <w:r w:rsidR="00D80618">
          <w:rPr>
            <w:webHidden/>
          </w:rPr>
          <w:t>58</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82" w:history="1">
        <w:r w:rsidR="00D80618" w:rsidRPr="00874B26">
          <w:rPr>
            <w:rStyle w:val="Hyperlink"/>
          </w:rPr>
          <w:t>6.</w:t>
        </w:r>
        <w:r w:rsidR="00D80618">
          <w:rPr>
            <w:rFonts w:asciiTheme="minorHAnsi" w:eastAsiaTheme="minorEastAsia" w:hAnsiTheme="minorHAnsi" w:cstheme="minorBidi"/>
            <w:bCs w:val="0"/>
            <w:color w:val="auto"/>
            <w:sz w:val="22"/>
            <w:szCs w:val="22"/>
          </w:rPr>
          <w:tab/>
        </w:r>
        <w:r w:rsidR="00D80618" w:rsidRPr="00874B26">
          <w:rPr>
            <w:rStyle w:val="Hyperlink"/>
          </w:rPr>
          <w:t>Định nghĩa mức lương và phụ cấp làm cơ sở tham gia bảo hiểm</w:t>
        </w:r>
        <w:r w:rsidR="00D80618">
          <w:rPr>
            <w:webHidden/>
          </w:rPr>
          <w:tab/>
        </w:r>
        <w:r w:rsidR="00D80618">
          <w:rPr>
            <w:webHidden/>
          </w:rPr>
          <w:fldChar w:fldCharType="begin"/>
        </w:r>
        <w:r w:rsidR="00D80618">
          <w:rPr>
            <w:webHidden/>
          </w:rPr>
          <w:instrText xml:space="preserve"> PAGEREF _Toc453012582 \h </w:instrText>
        </w:r>
        <w:r w:rsidR="00D80618">
          <w:rPr>
            <w:webHidden/>
          </w:rPr>
        </w:r>
        <w:r w:rsidR="00D80618">
          <w:rPr>
            <w:webHidden/>
          </w:rPr>
          <w:fldChar w:fldCharType="separate"/>
        </w:r>
        <w:r w:rsidR="00D80618">
          <w:rPr>
            <w:webHidden/>
          </w:rPr>
          <w:t>59</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83" w:history="1">
        <w:r w:rsidR="00D80618" w:rsidRPr="00874B26">
          <w:rPr>
            <w:rStyle w:val="Hyperlink"/>
          </w:rPr>
          <w:t>7.</w:t>
        </w:r>
        <w:r w:rsidR="00D80618">
          <w:rPr>
            <w:rFonts w:asciiTheme="minorHAnsi" w:eastAsiaTheme="minorEastAsia" w:hAnsiTheme="minorHAnsi" w:cstheme="minorBidi"/>
            <w:bCs w:val="0"/>
            <w:color w:val="auto"/>
            <w:sz w:val="22"/>
            <w:szCs w:val="22"/>
          </w:rPr>
          <w:tab/>
        </w:r>
        <w:r w:rsidR="00D80618" w:rsidRPr="00874B26">
          <w:rPr>
            <w:rStyle w:val="Hyperlink"/>
          </w:rPr>
          <w:t>Thiết lập công thức tính mức đóng bảo hiểm</w:t>
        </w:r>
        <w:r w:rsidR="00D80618">
          <w:rPr>
            <w:webHidden/>
          </w:rPr>
          <w:tab/>
        </w:r>
        <w:r w:rsidR="00D80618">
          <w:rPr>
            <w:webHidden/>
          </w:rPr>
          <w:fldChar w:fldCharType="begin"/>
        </w:r>
        <w:r w:rsidR="00D80618">
          <w:rPr>
            <w:webHidden/>
          </w:rPr>
          <w:instrText xml:space="preserve"> PAGEREF _Toc453012583 \h </w:instrText>
        </w:r>
        <w:r w:rsidR="00D80618">
          <w:rPr>
            <w:webHidden/>
          </w:rPr>
        </w:r>
        <w:r w:rsidR="00D80618">
          <w:rPr>
            <w:webHidden/>
          </w:rPr>
          <w:fldChar w:fldCharType="separate"/>
        </w:r>
        <w:r w:rsidR="00D80618">
          <w:rPr>
            <w:webHidden/>
          </w:rPr>
          <w:t>59</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84" w:history="1">
        <w:r w:rsidR="00D80618" w:rsidRPr="00874B26">
          <w:rPr>
            <w:rStyle w:val="Hyperlink"/>
          </w:rPr>
          <w:t>8.</w:t>
        </w:r>
        <w:r w:rsidR="00D80618">
          <w:rPr>
            <w:rFonts w:asciiTheme="minorHAnsi" w:eastAsiaTheme="minorEastAsia" w:hAnsiTheme="minorHAnsi" w:cstheme="minorBidi"/>
            <w:bCs w:val="0"/>
            <w:color w:val="auto"/>
            <w:sz w:val="22"/>
            <w:szCs w:val="22"/>
          </w:rPr>
          <w:tab/>
        </w:r>
        <w:r w:rsidR="00D80618" w:rsidRPr="00874B26">
          <w:rPr>
            <w:rStyle w:val="Hyperlink"/>
          </w:rPr>
          <w:t>Thiết lập các tỷ lệ tham gia bảo hiểm cho một số trường hợp đặc biệt</w:t>
        </w:r>
        <w:r w:rsidR="00D80618">
          <w:rPr>
            <w:webHidden/>
          </w:rPr>
          <w:tab/>
        </w:r>
        <w:r w:rsidR="00D80618">
          <w:rPr>
            <w:webHidden/>
          </w:rPr>
          <w:fldChar w:fldCharType="begin"/>
        </w:r>
        <w:r w:rsidR="00D80618">
          <w:rPr>
            <w:webHidden/>
          </w:rPr>
          <w:instrText xml:space="preserve"> PAGEREF _Toc453012584 \h </w:instrText>
        </w:r>
        <w:r w:rsidR="00D80618">
          <w:rPr>
            <w:webHidden/>
          </w:rPr>
        </w:r>
        <w:r w:rsidR="00D80618">
          <w:rPr>
            <w:webHidden/>
          </w:rPr>
          <w:fldChar w:fldCharType="separate"/>
        </w:r>
        <w:r w:rsidR="00D80618">
          <w:rPr>
            <w:webHidden/>
          </w:rPr>
          <w:t>60</w:t>
        </w:r>
        <w:r w:rsidR="00D80618">
          <w:rPr>
            <w:webHidden/>
          </w:rPr>
          <w:fldChar w:fldCharType="end"/>
        </w:r>
      </w:hyperlink>
    </w:p>
    <w:p w:rsidR="00D80618" w:rsidRDefault="005E7538">
      <w:pPr>
        <w:pStyle w:val="TOC2"/>
        <w:rPr>
          <w:rFonts w:asciiTheme="minorHAnsi" w:eastAsiaTheme="minorEastAsia" w:hAnsiTheme="minorHAnsi" w:cstheme="minorBidi"/>
          <w:bCs w:val="0"/>
          <w:color w:val="auto"/>
          <w:sz w:val="22"/>
          <w:szCs w:val="22"/>
        </w:rPr>
      </w:pPr>
      <w:hyperlink w:anchor="_Toc453012585" w:history="1">
        <w:r w:rsidR="00D80618" w:rsidRPr="00874B26">
          <w:rPr>
            <w:rStyle w:val="Hyperlink"/>
          </w:rPr>
          <w:t>9.</w:t>
        </w:r>
        <w:r w:rsidR="00D80618">
          <w:rPr>
            <w:rFonts w:asciiTheme="minorHAnsi" w:eastAsiaTheme="minorEastAsia" w:hAnsiTheme="minorHAnsi" w:cstheme="minorBidi"/>
            <w:bCs w:val="0"/>
            <w:color w:val="auto"/>
            <w:sz w:val="22"/>
            <w:szCs w:val="22"/>
          </w:rPr>
          <w:tab/>
        </w:r>
        <w:r w:rsidR="00D80618" w:rsidRPr="00874B26">
          <w:rPr>
            <w:rStyle w:val="Hyperlink"/>
          </w:rPr>
          <w:t>Xây dựng phương pháp tính lương</w:t>
        </w:r>
        <w:r w:rsidR="00D80618">
          <w:rPr>
            <w:webHidden/>
          </w:rPr>
          <w:tab/>
        </w:r>
        <w:r w:rsidR="00D80618">
          <w:rPr>
            <w:webHidden/>
          </w:rPr>
          <w:fldChar w:fldCharType="begin"/>
        </w:r>
        <w:r w:rsidR="00D80618">
          <w:rPr>
            <w:webHidden/>
          </w:rPr>
          <w:instrText xml:space="preserve"> PAGEREF _Toc453012585 \h </w:instrText>
        </w:r>
        <w:r w:rsidR="00D80618">
          <w:rPr>
            <w:webHidden/>
          </w:rPr>
        </w:r>
        <w:r w:rsidR="00D80618">
          <w:rPr>
            <w:webHidden/>
          </w:rPr>
          <w:fldChar w:fldCharType="separate"/>
        </w:r>
        <w:r w:rsidR="00D80618">
          <w:rPr>
            <w:webHidden/>
          </w:rPr>
          <w:t>60</w:t>
        </w:r>
        <w:r w:rsidR="00D80618">
          <w:rPr>
            <w:webHidden/>
          </w:rPr>
          <w:fldChar w:fldCharType="end"/>
        </w:r>
      </w:hyperlink>
    </w:p>
    <w:p w:rsidR="00993D61" w:rsidRDefault="00993D61">
      <w:pPr>
        <w:rPr>
          <w:b/>
          <w:bCs/>
          <w:noProof/>
        </w:rPr>
      </w:pPr>
      <w:r>
        <w:rPr>
          <w:b/>
          <w:bCs/>
          <w:noProof/>
        </w:rPr>
        <w:fldChar w:fldCharType="end"/>
      </w:r>
    </w:p>
    <w:p w:rsidR="008B5663" w:rsidRDefault="000D355E" w:rsidP="008B5663">
      <w:pPr>
        <w:pStyle w:val="Heading1"/>
      </w:pPr>
      <w:bookmarkStart w:id="4" w:name="_Toc363630883"/>
      <w:bookmarkEnd w:id="2"/>
      <w:bookmarkEnd w:id="3"/>
      <w:r>
        <w:br w:type="page"/>
      </w:r>
      <w:bookmarkStart w:id="5" w:name="_Toc453012533"/>
      <w:r w:rsidR="008B5663">
        <w:t xml:space="preserve">CHƯƠNG </w:t>
      </w:r>
      <w:r w:rsidR="008B5663" w:rsidRPr="00FF1FAB">
        <w:t xml:space="preserve">I: </w:t>
      </w:r>
      <w:r w:rsidR="008B5663">
        <w:t>GIỚI THIỆU</w:t>
      </w:r>
      <w:bookmarkEnd w:id="5"/>
    </w:p>
    <w:p w:rsidR="008B5663" w:rsidRDefault="008B5663" w:rsidP="008B5663">
      <w:pPr>
        <w:pStyle w:val="Vanban"/>
        <w:tabs>
          <w:tab w:val="left" w:pos="720"/>
        </w:tabs>
        <w:spacing w:before="60" w:after="60"/>
      </w:pPr>
      <w:r>
        <w:t>Hoàn thành chương này, người dùng sẽ hiểu và vận hành được các nội dung sau:</w:t>
      </w:r>
    </w:p>
    <w:p w:rsidR="008B5663" w:rsidRDefault="008B5663" w:rsidP="003B7654">
      <w:pPr>
        <w:pStyle w:val="Vanban"/>
        <w:numPr>
          <w:ilvl w:val="0"/>
          <w:numId w:val="14"/>
        </w:numPr>
        <w:tabs>
          <w:tab w:val="left" w:pos="360"/>
        </w:tabs>
        <w:spacing w:before="60" w:after="60"/>
        <w:ind w:left="360"/>
      </w:pPr>
      <w:r>
        <w:t>Tổng quan về dữ liệu của chương trình LemonHR (sau đây gọi là LemonHR).</w:t>
      </w:r>
    </w:p>
    <w:p w:rsidR="008B5663" w:rsidRDefault="008B5663" w:rsidP="003B7654">
      <w:pPr>
        <w:pStyle w:val="Vanban"/>
        <w:numPr>
          <w:ilvl w:val="0"/>
          <w:numId w:val="14"/>
        </w:numPr>
        <w:tabs>
          <w:tab w:val="left" w:pos="360"/>
        </w:tabs>
        <w:spacing w:before="60" w:after="60"/>
        <w:ind w:left="360"/>
      </w:pPr>
      <w:r>
        <w:t>Thuật ngữ sử dụng trong LemonHR.</w:t>
      </w:r>
    </w:p>
    <w:tbl>
      <w:tblPr>
        <w:tblW w:w="15060" w:type="dxa"/>
        <w:jc w:val="center"/>
        <w:shd w:val="clear" w:color="auto" w:fill="FFFFFF"/>
        <w:tblCellMar>
          <w:left w:w="0" w:type="dxa"/>
          <w:right w:w="0" w:type="dxa"/>
        </w:tblCellMar>
        <w:tblLook w:val="04A0" w:firstRow="1" w:lastRow="0" w:firstColumn="1" w:lastColumn="0" w:noHBand="0" w:noVBand="1"/>
      </w:tblPr>
      <w:tblGrid>
        <w:gridCol w:w="15060"/>
      </w:tblGrid>
      <w:tr w:rsidR="008B5663" w:rsidRPr="00D27F5D" w:rsidTr="00D0556A">
        <w:trPr>
          <w:jc w:val="center"/>
        </w:trPr>
        <w:tc>
          <w:tcPr>
            <w:tcW w:w="0" w:type="auto"/>
            <w:shd w:val="clear" w:color="auto" w:fill="FFFFFF"/>
            <w:hideMark/>
          </w:tcPr>
          <w:tbl>
            <w:tblPr>
              <w:tblW w:w="5000" w:type="pct"/>
              <w:tblCellMar>
                <w:left w:w="0" w:type="dxa"/>
                <w:right w:w="0" w:type="dxa"/>
              </w:tblCellMar>
              <w:tblLook w:val="04A0" w:firstRow="1" w:lastRow="0" w:firstColumn="1" w:lastColumn="0" w:noHBand="0" w:noVBand="1"/>
            </w:tblPr>
            <w:tblGrid>
              <w:gridCol w:w="15060"/>
            </w:tblGrid>
            <w:tr w:rsidR="008B5663" w:rsidRPr="00D27F5D" w:rsidTr="00D0556A">
              <w:tc>
                <w:tcPr>
                  <w:tcW w:w="0" w:type="auto"/>
                  <w:hideMark/>
                </w:tcPr>
                <w:p w:rsidR="008B5663" w:rsidRPr="00D27F5D" w:rsidRDefault="008B5663" w:rsidP="00D0556A">
                  <w:pPr>
                    <w:spacing w:before="0" w:after="0" w:line="240" w:lineRule="auto"/>
                    <w:contextualSpacing/>
                    <w:jc w:val="left"/>
                    <w:rPr>
                      <w:rFonts w:ascii="Arial" w:hAnsi="Arial" w:cs="Arial"/>
                      <w:color w:val="000000"/>
                      <w:sz w:val="13"/>
                      <w:szCs w:val="13"/>
                    </w:rPr>
                  </w:pPr>
                  <w:bookmarkStart w:id="6" w:name="top"/>
                </w:p>
              </w:tc>
            </w:tr>
          </w:tbl>
          <w:p w:rsidR="008B5663" w:rsidRPr="00D27F5D" w:rsidRDefault="008B5663" w:rsidP="00D0556A">
            <w:pPr>
              <w:spacing w:before="0" w:after="0" w:line="240" w:lineRule="auto"/>
              <w:contextualSpacing/>
              <w:jc w:val="left"/>
              <w:rPr>
                <w:rFonts w:ascii="Arial" w:hAnsi="Arial" w:cs="Arial"/>
                <w:color w:val="000000"/>
                <w:sz w:val="13"/>
                <w:szCs w:val="13"/>
              </w:rPr>
            </w:pPr>
          </w:p>
        </w:tc>
      </w:tr>
      <w:bookmarkEnd w:id="6"/>
    </w:tbl>
    <w:p w:rsidR="00CC74D7" w:rsidRPr="00AD773E" w:rsidRDefault="000D355E" w:rsidP="006973A5">
      <w:pPr>
        <w:pStyle w:val="Vanban"/>
        <w:numPr>
          <w:ilvl w:val="0"/>
          <w:numId w:val="11"/>
        </w:numPr>
        <w:tabs>
          <w:tab w:val="left" w:pos="360"/>
        </w:tabs>
        <w:spacing w:after="60"/>
        <w:ind w:left="360" w:hanging="360"/>
        <w:outlineLvl w:val="0"/>
        <w:rPr>
          <w:b/>
        </w:rPr>
      </w:pPr>
      <w:r w:rsidRPr="00AD773E">
        <w:rPr>
          <w:b/>
        </w:rPr>
        <w:br w:type="page"/>
      </w:r>
      <w:bookmarkStart w:id="7" w:name="_Toc453012534"/>
      <w:r w:rsidR="00CC74D7" w:rsidRPr="00AD773E">
        <w:rPr>
          <w:b/>
        </w:rPr>
        <w:t>Cấu trúc của một module</w:t>
      </w:r>
      <w:bookmarkEnd w:id="7"/>
      <w:r w:rsidR="00CC74D7" w:rsidRPr="00AD773E">
        <w:rPr>
          <w:b/>
        </w:rPr>
        <w:t xml:space="preserve"> </w:t>
      </w:r>
    </w:p>
    <w:p w:rsidR="005A43CB" w:rsidRDefault="00AD773E" w:rsidP="005A43CB">
      <w:pPr>
        <w:pStyle w:val="Vanban"/>
        <w:tabs>
          <w:tab w:val="left" w:pos="720"/>
        </w:tabs>
        <w:spacing w:before="60" w:after="60"/>
        <w:rPr>
          <w:b/>
        </w:rPr>
      </w:pPr>
      <w:r w:rsidRPr="00BA7AFC">
        <w:rPr>
          <w:b/>
          <w:noProof/>
          <w:lang w:eastAsia="ja-JP"/>
        </w:rPr>
        <w:drawing>
          <wp:inline distT="0" distB="0" distL="0" distR="0" wp14:anchorId="44AE0833" wp14:editId="637D56B4">
            <wp:extent cx="5759450" cy="2870200"/>
            <wp:effectExtent l="0" t="0" r="0" b="0"/>
            <wp:docPr id="3" name="Picture 2" descr="Attachment388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achment38877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2870200"/>
                    </a:xfrm>
                    <a:prstGeom prst="rect">
                      <a:avLst/>
                    </a:prstGeom>
                    <a:noFill/>
                    <a:ln>
                      <a:noFill/>
                    </a:ln>
                  </pic:spPr>
                </pic:pic>
              </a:graphicData>
            </a:graphic>
          </wp:inline>
        </w:drawing>
      </w:r>
    </w:p>
    <w:p w:rsidR="00753631" w:rsidRPr="00B96E8C" w:rsidRDefault="000D355E" w:rsidP="003B7654">
      <w:pPr>
        <w:pStyle w:val="Vanban"/>
        <w:numPr>
          <w:ilvl w:val="0"/>
          <w:numId w:val="11"/>
        </w:numPr>
        <w:tabs>
          <w:tab w:val="left" w:pos="360"/>
        </w:tabs>
        <w:spacing w:after="60"/>
        <w:ind w:left="360" w:hanging="360"/>
        <w:outlineLvl w:val="0"/>
        <w:rPr>
          <w:b/>
        </w:rPr>
      </w:pPr>
      <w:r>
        <w:rPr>
          <w:b/>
        </w:rPr>
        <w:br w:type="page"/>
      </w:r>
      <w:bookmarkStart w:id="8" w:name="_Toc453012535"/>
      <w:r w:rsidR="00753631" w:rsidRPr="00B96E8C">
        <w:rPr>
          <w:b/>
        </w:rPr>
        <w:t xml:space="preserve">Tổng quan </w:t>
      </w:r>
      <w:r w:rsidR="00ED4FF1">
        <w:rPr>
          <w:b/>
        </w:rPr>
        <w:t xml:space="preserve">về dữ liệu </w:t>
      </w:r>
      <w:r w:rsidR="00753631" w:rsidRPr="00B96E8C">
        <w:rPr>
          <w:b/>
        </w:rPr>
        <w:t xml:space="preserve">của </w:t>
      </w:r>
      <w:r w:rsidR="00E43012">
        <w:rPr>
          <w:b/>
        </w:rPr>
        <w:t>LemonHR</w:t>
      </w:r>
      <w:bookmarkEnd w:id="4"/>
      <w:bookmarkEnd w:id="8"/>
    </w:p>
    <w:p w:rsidR="00753631" w:rsidRDefault="00ED4FF1" w:rsidP="00753631">
      <w:pPr>
        <w:pStyle w:val="Vanban"/>
        <w:tabs>
          <w:tab w:val="left" w:pos="720"/>
        </w:tabs>
        <w:spacing w:before="60" w:after="60"/>
      </w:pPr>
      <w:r>
        <w:t xml:space="preserve">Dữ liệu của </w:t>
      </w:r>
      <w:r w:rsidR="00CE1F71">
        <w:t xml:space="preserve">LemonHR </w:t>
      </w:r>
      <w:r w:rsidR="00E43012">
        <w:t xml:space="preserve">bố trí </w:t>
      </w:r>
      <w:r w:rsidR="00CE1F71">
        <w:t>theo sơ đồ sau:</w:t>
      </w:r>
    </w:p>
    <w:p w:rsidR="00CE1F71" w:rsidRDefault="00597F78" w:rsidP="00753631">
      <w:pPr>
        <w:pStyle w:val="Vanban"/>
        <w:tabs>
          <w:tab w:val="left" w:pos="720"/>
        </w:tabs>
        <w:spacing w:before="60" w:after="60"/>
      </w:pPr>
      <w:r>
        <w:object w:dxaOrig="8714" w:dyaOrig="4394">
          <v:shape id="_x0000_i1027" type="#_x0000_t75" style="width:435.75pt;height:219.75pt" o:ole="">
            <v:imagedata r:id="rId9" o:title=""/>
          </v:shape>
          <o:OLEObject Type="Embed" ProgID="Visio.Drawing.11" ShapeID="_x0000_i1027" DrawAspect="Content" ObjectID="_1526797491" r:id="rId10"/>
        </w:object>
      </w:r>
    </w:p>
    <w:p w:rsidR="00CE1F71" w:rsidRDefault="00CE1F71" w:rsidP="00753631">
      <w:pPr>
        <w:pStyle w:val="Vanban"/>
        <w:tabs>
          <w:tab w:val="left" w:pos="720"/>
        </w:tabs>
        <w:spacing w:before="60" w:after="60"/>
      </w:pPr>
      <w:r>
        <w:t>Trong đó:</w:t>
      </w:r>
    </w:p>
    <w:p w:rsidR="00CE1F71" w:rsidRDefault="00D67D02" w:rsidP="003B7654">
      <w:pPr>
        <w:pStyle w:val="Vanban"/>
        <w:numPr>
          <w:ilvl w:val="0"/>
          <w:numId w:val="12"/>
        </w:numPr>
        <w:tabs>
          <w:tab w:val="left" w:pos="360"/>
        </w:tabs>
        <w:spacing w:before="60" w:after="60"/>
        <w:ind w:left="360"/>
      </w:pPr>
      <w:r w:rsidRPr="00D67D02">
        <w:rPr>
          <w:b/>
        </w:rPr>
        <w:t>Lưu trữ</w:t>
      </w:r>
      <w:r>
        <w:t>: có nhiệm vụ lưu thông tin nhập liệu của người dùng vào kh</w:t>
      </w:r>
      <w:r w:rsidR="002B189B">
        <w:t>o</w:t>
      </w:r>
      <w:r>
        <w:t xml:space="preserve"> dữ liệu chung </w:t>
      </w:r>
      <w:r w:rsidRPr="00DB62D3">
        <w:rPr>
          <w:i/>
        </w:rPr>
        <w:t>(ví dụ như thông tin hồ sơ nhân viên)</w:t>
      </w:r>
      <w:r w:rsidR="002B189B" w:rsidRPr="00DB62D3">
        <w:rPr>
          <w:i/>
        </w:rPr>
        <w:t>.</w:t>
      </w:r>
    </w:p>
    <w:p w:rsidR="00D67D02" w:rsidRDefault="00D67D02" w:rsidP="003B7654">
      <w:pPr>
        <w:pStyle w:val="Vanban"/>
        <w:numPr>
          <w:ilvl w:val="0"/>
          <w:numId w:val="12"/>
        </w:numPr>
        <w:tabs>
          <w:tab w:val="left" w:pos="360"/>
        </w:tabs>
        <w:spacing w:before="60" w:after="60"/>
        <w:ind w:left="360"/>
      </w:pPr>
      <w:r w:rsidRPr="00D67D02">
        <w:rPr>
          <w:b/>
        </w:rPr>
        <w:t>Tính toán</w:t>
      </w:r>
      <w:r>
        <w:t xml:space="preserve">: thực hiện tính toán để đưa ra kết quả căn cứ vào dữ liệu đã được input vào </w:t>
      </w:r>
      <w:r w:rsidR="00CE6F87">
        <w:t>LemonHR</w:t>
      </w:r>
      <w:r>
        <w:t xml:space="preserve"> (các số liệu đã nhập</w:t>
      </w:r>
      <w:r w:rsidR="0053472D">
        <w:t xml:space="preserve"> hoặc</w:t>
      </w:r>
      <w:r>
        <w:t xml:space="preserve"> khởi tạo</w:t>
      </w:r>
      <w:r w:rsidR="0053472D">
        <w:t>, kết quả từ quy trình trước đó</w:t>
      </w:r>
      <w:r>
        <w:t xml:space="preserve"> hoặc dữ liệu từ thiết bị khác – như máy chấm công,…) và các tham số tính toán (công thức lương, điều kiện chính sách,…).</w:t>
      </w:r>
    </w:p>
    <w:p w:rsidR="00D67D02" w:rsidRDefault="0053472D" w:rsidP="003B7654">
      <w:pPr>
        <w:pStyle w:val="Vanban"/>
        <w:numPr>
          <w:ilvl w:val="0"/>
          <w:numId w:val="12"/>
        </w:numPr>
        <w:tabs>
          <w:tab w:val="left" w:pos="360"/>
        </w:tabs>
        <w:spacing w:before="60" w:after="60"/>
        <w:ind w:left="360"/>
      </w:pPr>
      <w:r w:rsidRPr="0053472D">
        <w:rPr>
          <w:b/>
        </w:rPr>
        <w:t>Quản trị</w:t>
      </w:r>
      <w:r>
        <w:t xml:space="preserve">: Liên kết các thông tin nhập liệu hoặc khởi tạo và kết quả xử lý ở phần </w:t>
      </w:r>
      <w:r w:rsidRPr="00F9375E">
        <w:rPr>
          <w:b/>
          <w:i/>
        </w:rPr>
        <w:t>Tính toán</w:t>
      </w:r>
      <w:r>
        <w:t xml:space="preserve"> để </w:t>
      </w:r>
      <w:r w:rsidR="00CE6F87">
        <w:t xml:space="preserve">hệ thống </w:t>
      </w:r>
      <w:r>
        <w:t>theo lưu đồ quản lý của đơn vị; thực hiện phân quyền sử dụng và phân cấp quản lý thông tin.</w:t>
      </w:r>
    </w:p>
    <w:p w:rsidR="00DB5FE1" w:rsidRDefault="00DB5FE1" w:rsidP="00DB5FE1">
      <w:pPr>
        <w:pStyle w:val="Vanban"/>
        <w:tabs>
          <w:tab w:val="left" w:pos="360"/>
        </w:tabs>
        <w:spacing w:before="60" w:after="60"/>
        <w:ind w:left="360"/>
      </w:pPr>
    </w:p>
    <w:p w:rsidR="00753631" w:rsidRPr="00B96E8C" w:rsidRDefault="000D355E" w:rsidP="003B7654">
      <w:pPr>
        <w:pStyle w:val="Vanban"/>
        <w:numPr>
          <w:ilvl w:val="0"/>
          <w:numId w:val="11"/>
        </w:numPr>
        <w:tabs>
          <w:tab w:val="left" w:pos="360"/>
        </w:tabs>
        <w:spacing w:after="60"/>
        <w:ind w:left="360" w:hanging="360"/>
        <w:outlineLvl w:val="0"/>
        <w:rPr>
          <w:b/>
        </w:rPr>
      </w:pPr>
      <w:bookmarkStart w:id="9" w:name="_Toc363630884"/>
      <w:r>
        <w:rPr>
          <w:b/>
        </w:rPr>
        <w:br w:type="page"/>
      </w:r>
      <w:bookmarkStart w:id="10" w:name="_Toc453012536"/>
      <w:r w:rsidR="00597F78">
        <w:rPr>
          <w:b/>
        </w:rPr>
        <w:t xml:space="preserve">Thuật ngữ sử dụng </w:t>
      </w:r>
      <w:r w:rsidR="00753631" w:rsidRPr="00B96E8C">
        <w:rPr>
          <w:b/>
        </w:rPr>
        <w:t>trong LemonHR</w:t>
      </w:r>
      <w:bookmarkEnd w:id="9"/>
      <w:bookmarkEnd w:id="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940"/>
      </w:tblGrid>
      <w:tr w:rsidR="004C3BAF" w:rsidRPr="00043198" w:rsidTr="00043198">
        <w:trPr>
          <w:tblHeader/>
        </w:trPr>
        <w:tc>
          <w:tcPr>
            <w:tcW w:w="3150" w:type="dxa"/>
            <w:shd w:val="pct12" w:color="auto" w:fill="auto"/>
          </w:tcPr>
          <w:p w:rsidR="004C3BAF" w:rsidRPr="00043198" w:rsidRDefault="004C3BAF" w:rsidP="00597F78">
            <w:pPr>
              <w:pStyle w:val="Vanban"/>
              <w:tabs>
                <w:tab w:val="left" w:pos="720"/>
              </w:tabs>
              <w:spacing w:before="60" w:after="60"/>
              <w:jc w:val="center"/>
              <w:rPr>
                <w:b/>
              </w:rPr>
            </w:pPr>
            <w:r w:rsidRPr="00043198">
              <w:rPr>
                <w:b/>
              </w:rPr>
              <w:t>T</w:t>
            </w:r>
            <w:r w:rsidR="00597F78">
              <w:rPr>
                <w:b/>
              </w:rPr>
              <w:t>huật ngữ</w:t>
            </w:r>
          </w:p>
        </w:tc>
        <w:tc>
          <w:tcPr>
            <w:tcW w:w="5940" w:type="dxa"/>
            <w:shd w:val="pct12" w:color="auto" w:fill="auto"/>
          </w:tcPr>
          <w:p w:rsidR="004C3BAF" w:rsidRPr="00043198" w:rsidRDefault="004C3BAF" w:rsidP="00043198">
            <w:pPr>
              <w:pStyle w:val="Vanban"/>
              <w:tabs>
                <w:tab w:val="left" w:pos="720"/>
              </w:tabs>
              <w:spacing w:before="60" w:after="60"/>
              <w:jc w:val="center"/>
              <w:rPr>
                <w:b/>
              </w:rPr>
            </w:pPr>
            <w:r w:rsidRPr="00043198">
              <w:rPr>
                <w:b/>
              </w:rPr>
              <w:t>Ý nghĩa</w:t>
            </w:r>
          </w:p>
        </w:tc>
      </w:tr>
      <w:tr w:rsidR="00CD7BFF" w:rsidRPr="00043198" w:rsidTr="00043198">
        <w:tc>
          <w:tcPr>
            <w:tcW w:w="9090" w:type="dxa"/>
            <w:gridSpan w:val="2"/>
            <w:shd w:val="clear" w:color="auto" w:fill="auto"/>
          </w:tcPr>
          <w:p w:rsidR="00CD7BFF" w:rsidRPr="00043198" w:rsidRDefault="00597F78" w:rsidP="00043198">
            <w:pPr>
              <w:pStyle w:val="Vanban"/>
              <w:tabs>
                <w:tab w:val="left" w:pos="720"/>
              </w:tabs>
              <w:spacing w:before="60" w:after="60"/>
              <w:rPr>
                <w:b/>
              </w:rPr>
            </w:pPr>
            <w:r w:rsidRPr="00043198">
              <w:rPr>
                <w:b/>
              </w:rPr>
              <w:t>T</w:t>
            </w:r>
            <w:r>
              <w:rPr>
                <w:b/>
              </w:rPr>
              <w:t>huật ngữ</w:t>
            </w:r>
            <w:r w:rsidRPr="00043198">
              <w:rPr>
                <w:b/>
              </w:rPr>
              <w:t xml:space="preserve"> </w:t>
            </w:r>
            <w:r w:rsidR="00CD7BFF" w:rsidRPr="00043198">
              <w:rPr>
                <w:b/>
              </w:rPr>
              <w:t>chung</w:t>
            </w:r>
          </w:p>
        </w:tc>
      </w:tr>
      <w:tr w:rsidR="002B189B" w:rsidRPr="00CD7BFF" w:rsidTr="00043198">
        <w:tc>
          <w:tcPr>
            <w:tcW w:w="3150" w:type="dxa"/>
            <w:shd w:val="clear" w:color="auto" w:fill="auto"/>
          </w:tcPr>
          <w:p w:rsidR="002B189B" w:rsidRDefault="00BD7A7E" w:rsidP="00043198">
            <w:pPr>
              <w:pStyle w:val="Vanban"/>
              <w:tabs>
                <w:tab w:val="left" w:pos="720"/>
              </w:tabs>
              <w:spacing w:before="60" w:after="60"/>
            </w:pPr>
            <w:r>
              <w:t>Thiết lập h</w:t>
            </w:r>
            <w:r w:rsidR="002B189B">
              <w:t>ệ thống</w:t>
            </w:r>
          </w:p>
        </w:tc>
        <w:tc>
          <w:tcPr>
            <w:tcW w:w="5940" w:type="dxa"/>
            <w:shd w:val="clear" w:color="auto" w:fill="auto"/>
          </w:tcPr>
          <w:p w:rsidR="002B189B" w:rsidRDefault="002B189B" w:rsidP="00043198">
            <w:pPr>
              <w:pStyle w:val="Vanban"/>
              <w:tabs>
                <w:tab w:val="left" w:pos="720"/>
              </w:tabs>
              <w:spacing w:before="60" w:after="60"/>
            </w:pPr>
            <w:r>
              <w:t xml:space="preserve">Là nơi </w:t>
            </w:r>
            <w:r w:rsidR="0057311E">
              <w:t xml:space="preserve">để người dùng </w:t>
            </w:r>
            <w:r>
              <w:t xml:space="preserve">thiết lập </w:t>
            </w:r>
            <w:r w:rsidR="002263F2">
              <w:t xml:space="preserve">các nguyên tắc </w:t>
            </w:r>
            <w:r>
              <w:t xml:space="preserve">đầu tiên </w:t>
            </w:r>
            <w:r w:rsidR="007C69B0">
              <w:t xml:space="preserve">trước </w:t>
            </w:r>
            <w:r>
              <w:t xml:space="preserve">khi sử dụng </w:t>
            </w:r>
            <w:r w:rsidR="002263F2">
              <w:t>LemonHR</w:t>
            </w:r>
            <w:r>
              <w:t>.</w:t>
            </w:r>
            <w:r w:rsidR="0057311E">
              <w:t xml:space="preserve"> Các nguy</w:t>
            </w:r>
            <w:r w:rsidR="00167F01">
              <w:t>ê</w:t>
            </w:r>
            <w:r w:rsidR="0057311E">
              <w:t>n tắc thiết lập ở đây</w:t>
            </w:r>
            <w:r w:rsidR="00423611">
              <w:t xml:space="preserve"> khi thay đổi sẽ</w:t>
            </w:r>
            <w:r w:rsidR="0057311E">
              <w:t xml:space="preserve"> ảnh hưởng đến toàn </w:t>
            </w:r>
            <w:r w:rsidR="00423611">
              <w:t xml:space="preserve">bộ </w:t>
            </w:r>
            <w:r w:rsidR="0057311E">
              <w:t>hệ thống</w:t>
            </w:r>
            <w:r w:rsidR="00004BE4">
              <w:t xml:space="preserve"> và những người dùng trong hệ thống</w:t>
            </w:r>
            <w:r w:rsidR="0057311E">
              <w:t>.</w:t>
            </w:r>
          </w:p>
        </w:tc>
      </w:tr>
      <w:tr w:rsidR="00AD77C5" w:rsidRPr="00CD7BFF" w:rsidTr="00043198">
        <w:tc>
          <w:tcPr>
            <w:tcW w:w="3150" w:type="dxa"/>
            <w:shd w:val="clear" w:color="auto" w:fill="auto"/>
            <w:vAlign w:val="center"/>
          </w:tcPr>
          <w:p w:rsidR="00AD77C5" w:rsidRDefault="00AD77C5" w:rsidP="00043198">
            <w:pPr>
              <w:pStyle w:val="Vanban"/>
              <w:tabs>
                <w:tab w:val="left" w:pos="720"/>
              </w:tabs>
              <w:spacing w:before="60" w:after="60"/>
              <w:jc w:val="left"/>
            </w:pPr>
            <w:r>
              <w:t>Tùy chọn</w:t>
            </w:r>
          </w:p>
        </w:tc>
        <w:tc>
          <w:tcPr>
            <w:tcW w:w="5940" w:type="dxa"/>
            <w:shd w:val="clear" w:color="auto" w:fill="auto"/>
          </w:tcPr>
          <w:p w:rsidR="00AD77C5" w:rsidRDefault="00AD77C5" w:rsidP="00043198">
            <w:pPr>
              <w:pStyle w:val="Vanban"/>
              <w:tabs>
                <w:tab w:val="left" w:pos="720"/>
              </w:tabs>
              <w:spacing w:before="60" w:after="60"/>
            </w:pPr>
            <w:r>
              <w:t xml:space="preserve">Là những thiết lập theo từng người dùng (User), không ảnh hưởng đến </w:t>
            </w:r>
            <w:r w:rsidR="00CE6F87">
              <w:t xml:space="preserve">thiết lập của </w:t>
            </w:r>
            <w:r>
              <w:t>hệ thống</w:t>
            </w:r>
            <w:r w:rsidR="004E3523">
              <w:t xml:space="preserve"> và những dùng còn lại trong hệ thống</w:t>
            </w:r>
            <w:r>
              <w:t>.</w:t>
            </w:r>
          </w:p>
        </w:tc>
      </w:tr>
      <w:tr w:rsidR="002263F2" w:rsidRPr="00CD7BFF" w:rsidTr="00043198">
        <w:tc>
          <w:tcPr>
            <w:tcW w:w="3150" w:type="dxa"/>
            <w:shd w:val="clear" w:color="auto" w:fill="auto"/>
            <w:vAlign w:val="center"/>
          </w:tcPr>
          <w:p w:rsidR="002263F2" w:rsidRDefault="002263F2" w:rsidP="00043198">
            <w:pPr>
              <w:pStyle w:val="Vanban"/>
              <w:tabs>
                <w:tab w:val="left" w:pos="720"/>
              </w:tabs>
              <w:spacing w:before="60" w:after="60"/>
              <w:jc w:val="left"/>
            </w:pPr>
            <w:r>
              <w:t>Danh mục</w:t>
            </w:r>
          </w:p>
        </w:tc>
        <w:tc>
          <w:tcPr>
            <w:tcW w:w="5940" w:type="dxa"/>
            <w:shd w:val="clear" w:color="auto" w:fill="auto"/>
          </w:tcPr>
          <w:p w:rsidR="002263F2" w:rsidRDefault="002263F2" w:rsidP="00043198">
            <w:pPr>
              <w:pStyle w:val="Vanban"/>
              <w:tabs>
                <w:tab w:val="left" w:pos="720"/>
              </w:tabs>
              <w:spacing w:before="60" w:after="60"/>
              <w:rPr>
                <w:i/>
              </w:rPr>
            </w:pPr>
            <w:r>
              <w:t xml:space="preserve">Là nơi </w:t>
            </w:r>
            <w:r w:rsidR="0057311E">
              <w:t xml:space="preserve">định nghĩa </w:t>
            </w:r>
            <w:r w:rsidR="00167F01">
              <w:t xml:space="preserve">trước </w:t>
            </w:r>
            <w:r w:rsidR="0057311E">
              <w:t xml:space="preserve">các </w:t>
            </w:r>
            <w:r w:rsidR="00E43965">
              <w:t xml:space="preserve">thông tin nhập liệu đầu vào hoặc </w:t>
            </w:r>
            <w:r w:rsidR="00167F01">
              <w:t xml:space="preserve">là nơi </w:t>
            </w:r>
            <w:r w:rsidR="00E43965">
              <w:t xml:space="preserve">thiết lập các chính sách </w:t>
            </w:r>
            <w:r w:rsidR="00453F91">
              <w:t>có liên quan trự</w:t>
            </w:r>
            <w:r w:rsidR="00167F01">
              <w:t>c</w:t>
            </w:r>
            <w:r w:rsidR="00453F91">
              <w:t xml:space="preserve"> tiếp đến </w:t>
            </w:r>
            <w:r w:rsidR="00E43965">
              <w:t xml:space="preserve">công/phép/lương của đơn vị. </w:t>
            </w:r>
            <w:r w:rsidR="00E43965" w:rsidRPr="00043198">
              <w:rPr>
                <w:i/>
              </w:rPr>
              <w:t>(Ví dụ: danh mục phòng ban, danh mục phương pháp tính lương,…)</w:t>
            </w:r>
            <w:r w:rsidR="002940EA">
              <w:rPr>
                <w:i/>
              </w:rPr>
              <w:t>.</w:t>
            </w:r>
          </w:p>
          <w:p w:rsidR="002940EA" w:rsidRDefault="002940EA" w:rsidP="002940EA">
            <w:pPr>
              <w:pStyle w:val="Vanban"/>
              <w:tabs>
                <w:tab w:val="left" w:pos="720"/>
              </w:tabs>
              <w:spacing w:before="60" w:after="60"/>
            </w:pPr>
            <w:r>
              <w:rPr>
                <w:i/>
              </w:rPr>
              <w:t>Danh mục (mã và diễn giải) không được chứa các ký tự đặc biệt.</w:t>
            </w:r>
          </w:p>
        </w:tc>
      </w:tr>
      <w:tr w:rsidR="002B189B" w:rsidRPr="00CD7BFF" w:rsidTr="00043198">
        <w:tc>
          <w:tcPr>
            <w:tcW w:w="3150" w:type="dxa"/>
            <w:shd w:val="clear" w:color="auto" w:fill="auto"/>
            <w:vAlign w:val="center"/>
          </w:tcPr>
          <w:p w:rsidR="002B189B" w:rsidRDefault="002B189B" w:rsidP="00043198">
            <w:pPr>
              <w:pStyle w:val="Vanban"/>
              <w:tabs>
                <w:tab w:val="left" w:pos="720"/>
              </w:tabs>
              <w:spacing w:before="60" w:after="60"/>
              <w:jc w:val="left"/>
            </w:pPr>
            <w:r>
              <w:t>Nghiệp vụ</w:t>
            </w:r>
          </w:p>
        </w:tc>
        <w:tc>
          <w:tcPr>
            <w:tcW w:w="5940" w:type="dxa"/>
            <w:shd w:val="clear" w:color="auto" w:fill="auto"/>
          </w:tcPr>
          <w:p w:rsidR="002B189B" w:rsidRDefault="002B189B" w:rsidP="00043198">
            <w:pPr>
              <w:pStyle w:val="Vanban"/>
              <w:tabs>
                <w:tab w:val="left" w:pos="720"/>
              </w:tabs>
              <w:spacing w:before="60" w:after="60"/>
            </w:pPr>
            <w:r>
              <w:t>Là nơi thực hiện c</w:t>
            </w:r>
            <w:r w:rsidR="00BB6997">
              <w:t>ác điều chỉnh/thay đổi hay cập nhật thông tin liên quan đến nhân viên</w:t>
            </w:r>
            <w:r w:rsidR="00350AA9">
              <w:t>. Nghiệp vụ được thực hiện theo từng tháng phát sinh.</w:t>
            </w:r>
          </w:p>
        </w:tc>
      </w:tr>
      <w:tr w:rsidR="002B189B" w:rsidRPr="00CD7BFF" w:rsidTr="00043198">
        <w:tc>
          <w:tcPr>
            <w:tcW w:w="3150" w:type="dxa"/>
            <w:shd w:val="clear" w:color="auto" w:fill="auto"/>
            <w:vAlign w:val="center"/>
          </w:tcPr>
          <w:p w:rsidR="002B189B" w:rsidRDefault="002B189B" w:rsidP="00043198">
            <w:pPr>
              <w:pStyle w:val="Vanban"/>
              <w:tabs>
                <w:tab w:val="left" w:pos="720"/>
              </w:tabs>
              <w:spacing w:before="60" w:after="60"/>
              <w:jc w:val="left"/>
            </w:pPr>
            <w:r>
              <w:t>Truy vấn</w:t>
            </w:r>
          </w:p>
        </w:tc>
        <w:tc>
          <w:tcPr>
            <w:tcW w:w="5940" w:type="dxa"/>
            <w:shd w:val="clear" w:color="auto" w:fill="auto"/>
          </w:tcPr>
          <w:p w:rsidR="002B189B" w:rsidRDefault="00432378" w:rsidP="00043198">
            <w:pPr>
              <w:pStyle w:val="Vanban"/>
              <w:tabs>
                <w:tab w:val="left" w:pos="720"/>
              </w:tabs>
              <w:spacing w:before="60" w:after="60"/>
            </w:pPr>
            <w:r>
              <w:t>Là nơi xem và điều chỉnh lại những gì đã thực hiện tại nghiệp vụ.</w:t>
            </w:r>
          </w:p>
        </w:tc>
      </w:tr>
      <w:tr w:rsidR="002B189B" w:rsidRPr="00CD7BFF" w:rsidTr="00043198">
        <w:tc>
          <w:tcPr>
            <w:tcW w:w="3150" w:type="dxa"/>
            <w:shd w:val="clear" w:color="auto" w:fill="auto"/>
            <w:vAlign w:val="center"/>
          </w:tcPr>
          <w:p w:rsidR="002B189B" w:rsidRDefault="002B189B" w:rsidP="00043198">
            <w:pPr>
              <w:pStyle w:val="Vanban"/>
              <w:tabs>
                <w:tab w:val="left" w:pos="720"/>
              </w:tabs>
              <w:spacing w:before="60" w:after="60"/>
              <w:jc w:val="left"/>
            </w:pPr>
            <w:r>
              <w:t>Báo cáo</w:t>
            </w:r>
          </w:p>
        </w:tc>
        <w:tc>
          <w:tcPr>
            <w:tcW w:w="5940" w:type="dxa"/>
            <w:shd w:val="clear" w:color="auto" w:fill="auto"/>
          </w:tcPr>
          <w:p w:rsidR="002B189B" w:rsidRDefault="00AD477C" w:rsidP="004D4FF2">
            <w:pPr>
              <w:pStyle w:val="Vanban"/>
              <w:tabs>
                <w:tab w:val="left" w:pos="720"/>
              </w:tabs>
              <w:spacing w:before="60" w:after="60"/>
            </w:pPr>
            <w:r>
              <w:t xml:space="preserve">Là nơi in </w:t>
            </w:r>
            <w:r w:rsidR="004D4FF2">
              <w:t xml:space="preserve">kết quả </w:t>
            </w:r>
            <w:r w:rsidR="00AC5CB1">
              <w:t xml:space="preserve">theo những form mẫu khác nhau của </w:t>
            </w:r>
            <w:r>
              <w:t>các dữ liệu đã được thực hiện tại nghiệp vụ</w:t>
            </w:r>
            <w:r w:rsidR="007D1E36">
              <w:t xml:space="preserve"> hoặc những dữ liệu đã được input hay khởi tạo trước đó.</w:t>
            </w:r>
          </w:p>
        </w:tc>
      </w:tr>
      <w:tr w:rsidR="002F5C5C" w:rsidRPr="00CD7BFF" w:rsidTr="00043198">
        <w:tc>
          <w:tcPr>
            <w:tcW w:w="3150" w:type="dxa"/>
            <w:shd w:val="clear" w:color="auto" w:fill="auto"/>
            <w:vAlign w:val="center"/>
          </w:tcPr>
          <w:p w:rsidR="002F5C5C" w:rsidRDefault="00821F60" w:rsidP="007D2743">
            <w:pPr>
              <w:pStyle w:val="Vanban"/>
              <w:tabs>
                <w:tab w:val="left" w:pos="720"/>
              </w:tabs>
              <w:spacing w:before="60" w:after="60"/>
              <w:jc w:val="left"/>
            </w:pPr>
            <w:r>
              <w:t>Cost Center</w:t>
            </w:r>
          </w:p>
        </w:tc>
        <w:tc>
          <w:tcPr>
            <w:tcW w:w="5940" w:type="dxa"/>
            <w:shd w:val="clear" w:color="auto" w:fill="auto"/>
          </w:tcPr>
          <w:p w:rsidR="002F5C5C" w:rsidRDefault="00821F60" w:rsidP="00042E52">
            <w:pPr>
              <w:pStyle w:val="Vanban"/>
              <w:tabs>
                <w:tab w:val="left" w:pos="720"/>
              </w:tabs>
              <w:spacing w:before="60" w:after="60"/>
            </w:pPr>
            <w:r>
              <w:t xml:space="preserve">Chi phí lương theo Cost Cennter gán theo </w:t>
            </w:r>
            <w:r w:rsidR="00042E52">
              <w:t>bộ phận. Ở PF thì cost center chính là mã bộ phận.</w:t>
            </w:r>
          </w:p>
        </w:tc>
      </w:tr>
      <w:tr w:rsidR="00821F60" w:rsidRPr="00CD7BFF" w:rsidTr="00043198">
        <w:tc>
          <w:tcPr>
            <w:tcW w:w="3150" w:type="dxa"/>
            <w:shd w:val="clear" w:color="auto" w:fill="auto"/>
            <w:vAlign w:val="center"/>
          </w:tcPr>
          <w:p w:rsidR="00821F60" w:rsidRDefault="00821F60" w:rsidP="007D2743">
            <w:pPr>
              <w:pStyle w:val="Vanban"/>
              <w:tabs>
                <w:tab w:val="left" w:pos="720"/>
              </w:tabs>
              <w:spacing w:before="60" w:after="60"/>
              <w:jc w:val="left"/>
            </w:pPr>
            <w:r>
              <w:t>Đối tượng lao động</w:t>
            </w:r>
          </w:p>
        </w:tc>
        <w:tc>
          <w:tcPr>
            <w:tcW w:w="5940" w:type="dxa"/>
            <w:shd w:val="clear" w:color="auto" w:fill="auto"/>
          </w:tcPr>
          <w:p w:rsidR="00821F60" w:rsidRDefault="003E70F2" w:rsidP="003E70F2">
            <w:pPr>
              <w:pStyle w:val="Vanban"/>
              <w:tabs>
                <w:tab w:val="left" w:pos="720"/>
              </w:tabs>
              <w:spacing w:before="60" w:after="60"/>
            </w:pPr>
            <w:r>
              <w:t>Định nghĩa đối tượng: OP (operator), OV (overhead), và WO (worker).</w:t>
            </w:r>
          </w:p>
        </w:tc>
      </w:tr>
      <w:tr w:rsidR="00BC0A6E" w:rsidRPr="00CD7BFF" w:rsidTr="00043198">
        <w:tc>
          <w:tcPr>
            <w:tcW w:w="3150" w:type="dxa"/>
            <w:shd w:val="clear" w:color="auto" w:fill="auto"/>
            <w:vAlign w:val="center"/>
          </w:tcPr>
          <w:p w:rsidR="00BC0A6E" w:rsidRDefault="00BC0A6E" w:rsidP="007D2743">
            <w:pPr>
              <w:pStyle w:val="Vanban"/>
              <w:tabs>
                <w:tab w:val="left" w:pos="720"/>
              </w:tabs>
              <w:spacing w:before="60" w:after="60"/>
              <w:jc w:val="left"/>
            </w:pPr>
            <w:r>
              <w:t>Lương tối thiểu</w:t>
            </w:r>
          </w:p>
        </w:tc>
        <w:tc>
          <w:tcPr>
            <w:tcW w:w="5940" w:type="dxa"/>
            <w:shd w:val="clear" w:color="auto" w:fill="auto"/>
          </w:tcPr>
          <w:p w:rsidR="00BC0A6E" w:rsidRDefault="008F252F" w:rsidP="009C7407">
            <w:pPr>
              <w:pStyle w:val="Vanban"/>
              <w:tabs>
                <w:tab w:val="left" w:pos="720"/>
              </w:tabs>
              <w:spacing w:before="60" w:after="60"/>
            </w:pPr>
            <w:r>
              <w:t>Áp</w:t>
            </w:r>
            <w:r w:rsidR="00BC0A6E">
              <w:t xml:space="preserve"> dụng vào đầu năm. Lương tối thiểu áp dụng là mức lương với đối tượng là công nhân.</w:t>
            </w:r>
          </w:p>
        </w:tc>
      </w:tr>
      <w:tr w:rsidR="00E84F7A" w:rsidRPr="00CD7BFF" w:rsidTr="00043198">
        <w:tc>
          <w:tcPr>
            <w:tcW w:w="3150" w:type="dxa"/>
            <w:shd w:val="clear" w:color="auto" w:fill="auto"/>
            <w:vAlign w:val="center"/>
          </w:tcPr>
          <w:p w:rsidR="00E84F7A" w:rsidRDefault="00E84F7A" w:rsidP="00043198">
            <w:pPr>
              <w:pStyle w:val="Vanban"/>
              <w:tabs>
                <w:tab w:val="left" w:pos="720"/>
              </w:tabs>
              <w:spacing w:before="60" w:after="60"/>
              <w:jc w:val="left"/>
            </w:pPr>
            <w:r>
              <w:t>Phân quyền tính năng</w:t>
            </w:r>
          </w:p>
        </w:tc>
        <w:tc>
          <w:tcPr>
            <w:tcW w:w="5940" w:type="dxa"/>
            <w:shd w:val="clear" w:color="auto" w:fill="auto"/>
          </w:tcPr>
          <w:p w:rsidR="00E84F7A" w:rsidRDefault="00E84F7A" w:rsidP="00043198">
            <w:pPr>
              <w:pStyle w:val="Vanban"/>
              <w:tabs>
                <w:tab w:val="left" w:pos="720"/>
              </w:tabs>
              <w:spacing w:before="60" w:after="60"/>
            </w:pPr>
            <w:r>
              <w:t xml:space="preserve">Khái niệm của LemonHR dùng để phân quyền cho người dùng các tính năng trên dữ liệu tác nghiệp, cụ thể là các tính năng: </w:t>
            </w:r>
            <w:r w:rsidRPr="00E84F7A">
              <w:rPr>
                <w:i/>
              </w:rPr>
              <w:t>xem/thêm/sửa/xóa</w:t>
            </w:r>
            <w:r>
              <w:rPr>
                <w:i/>
              </w:rPr>
              <w:t>.</w:t>
            </w:r>
          </w:p>
        </w:tc>
      </w:tr>
      <w:tr w:rsidR="00E84F7A" w:rsidRPr="00CD7BFF" w:rsidTr="00043198">
        <w:tc>
          <w:tcPr>
            <w:tcW w:w="3150" w:type="dxa"/>
            <w:shd w:val="clear" w:color="auto" w:fill="auto"/>
            <w:vAlign w:val="center"/>
          </w:tcPr>
          <w:p w:rsidR="00E84F7A" w:rsidRPr="00CD7BFF" w:rsidRDefault="00E84F7A" w:rsidP="00043198">
            <w:pPr>
              <w:pStyle w:val="Vanban"/>
              <w:tabs>
                <w:tab w:val="left" w:pos="720"/>
              </w:tabs>
              <w:spacing w:before="60" w:after="60"/>
              <w:jc w:val="left"/>
            </w:pPr>
            <w:r>
              <w:t>Ký tự đặc biệt</w:t>
            </w:r>
          </w:p>
        </w:tc>
        <w:tc>
          <w:tcPr>
            <w:tcW w:w="5940" w:type="dxa"/>
            <w:shd w:val="clear" w:color="auto" w:fill="auto"/>
          </w:tcPr>
          <w:p w:rsidR="00E84F7A" w:rsidRPr="00CD7BFF" w:rsidRDefault="00E84F7A" w:rsidP="00043198">
            <w:pPr>
              <w:pStyle w:val="Vanban"/>
              <w:tabs>
                <w:tab w:val="left" w:pos="720"/>
              </w:tabs>
              <w:spacing w:before="60" w:after="60"/>
            </w:pPr>
            <w:r>
              <w:t>H</w:t>
            </w:r>
            <w:r w:rsidRPr="006B26DD">
              <w:t>ệ thống quy ước ký tự đặc biệt là các ký tự như sau</w:t>
            </w:r>
            <w:r>
              <w:t>:</w:t>
            </w:r>
            <w:r w:rsidRPr="006B26DD">
              <w:t> </w:t>
            </w:r>
            <w:r w:rsidRPr="00043198">
              <w:rPr>
                <w:i/>
              </w:rPr>
              <w:t>+ - % # $ @ ( ) \ / : * ? " &lt; &gt; [ ] { }</w:t>
            </w:r>
            <w:r w:rsidRPr="006B26DD">
              <w:t>. Khi khai báo mã hoặc ký hiệ</w:t>
            </w:r>
            <w:r>
              <w:t>u trong chương trình</w:t>
            </w:r>
            <w:r w:rsidRPr="006B26DD">
              <w:t xml:space="preserve">, người dùng không </w:t>
            </w:r>
            <w:r>
              <w:t xml:space="preserve">được </w:t>
            </w:r>
            <w:r w:rsidRPr="006B26DD">
              <w:t>sử dụng các ký tự đặc biệt</w:t>
            </w:r>
            <w:r>
              <w:t xml:space="preserve"> trên.</w:t>
            </w:r>
          </w:p>
        </w:tc>
      </w:tr>
      <w:tr w:rsidR="00E84F7A" w:rsidRPr="00CD7BFF" w:rsidTr="00043198">
        <w:tc>
          <w:tcPr>
            <w:tcW w:w="3150" w:type="dxa"/>
            <w:shd w:val="clear" w:color="auto" w:fill="auto"/>
            <w:vAlign w:val="center"/>
          </w:tcPr>
          <w:p w:rsidR="00E84F7A" w:rsidRPr="00CD7BFF" w:rsidRDefault="00E84F7A" w:rsidP="00043198">
            <w:pPr>
              <w:pStyle w:val="Vanban"/>
              <w:tabs>
                <w:tab w:val="left" w:pos="720"/>
              </w:tabs>
              <w:spacing w:before="60" w:after="60"/>
              <w:jc w:val="left"/>
            </w:pPr>
            <w:r>
              <w:t>Mã tự động</w:t>
            </w:r>
          </w:p>
        </w:tc>
        <w:tc>
          <w:tcPr>
            <w:tcW w:w="5940" w:type="dxa"/>
            <w:shd w:val="clear" w:color="auto" w:fill="auto"/>
          </w:tcPr>
          <w:p w:rsidR="00E84F7A" w:rsidRPr="00CD7BFF" w:rsidRDefault="00E84F7A" w:rsidP="00C856CE">
            <w:pPr>
              <w:pStyle w:val="Vanban"/>
              <w:tabs>
                <w:tab w:val="left" w:pos="720"/>
              </w:tabs>
              <w:spacing w:before="60" w:after="60"/>
            </w:pPr>
            <w:r>
              <w:t>M</w:t>
            </w:r>
            <w:r w:rsidRPr="006B26DD">
              <w:t xml:space="preserve">ã </w:t>
            </w:r>
            <w:r>
              <w:t>nhân viên</w:t>
            </w:r>
            <w:r w:rsidR="00C856CE">
              <w:t>/Mã</w:t>
            </w:r>
            <w:r>
              <w:t xml:space="preserve"> hợp đồng lao động</w:t>
            </w:r>
            <w:r w:rsidR="00C856CE">
              <w:t xml:space="preserve">/Mã </w:t>
            </w:r>
            <w:r>
              <w:t>phụ lục hợp đồng</w:t>
            </w:r>
            <w:r w:rsidR="00C856CE">
              <w:t xml:space="preserve">/Mã </w:t>
            </w:r>
            <w:r w:rsidRPr="006B26DD">
              <w:t xml:space="preserve">văn bản trong các thủ tục hành chánh. </w:t>
            </w:r>
            <w:r>
              <w:t>Chương trình</w:t>
            </w:r>
            <w:r w:rsidRPr="006B26DD">
              <w:t xml:space="preserve">  hỗ trợ giao diện để người dùng </w:t>
            </w:r>
            <w:r>
              <w:t xml:space="preserve">thiết lập </w:t>
            </w:r>
            <w:r w:rsidRPr="006B26DD">
              <w:t xml:space="preserve">mã tăng tự động theo quy định </w:t>
            </w:r>
            <w:r>
              <w:t>của đơn vị.</w:t>
            </w:r>
          </w:p>
        </w:tc>
      </w:tr>
      <w:tr w:rsidR="00E84F7A" w:rsidRPr="00CD7BFF" w:rsidTr="00043198">
        <w:tc>
          <w:tcPr>
            <w:tcW w:w="3150" w:type="dxa"/>
            <w:shd w:val="clear" w:color="auto" w:fill="auto"/>
            <w:vAlign w:val="center"/>
          </w:tcPr>
          <w:p w:rsidR="00E84F7A" w:rsidRPr="00CD7BFF" w:rsidRDefault="00E84F7A" w:rsidP="00043198">
            <w:pPr>
              <w:pStyle w:val="Vanban"/>
              <w:tabs>
                <w:tab w:val="left" w:pos="720"/>
              </w:tabs>
              <w:spacing w:before="60" w:after="60"/>
              <w:jc w:val="left"/>
            </w:pPr>
            <w:r>
              <w:t>Truy vấn lịch sử</w:t>
            </w:r>
          </w:p>
        </w:tc>
        <w:tc>
          <w:tcPr>
            <w:tcW w:w="5940" w:type="dxa"/>
            <w:shd w:val="clear" w:color="auto" w:fill="auto"/>
          </w:tcPr>
          <w:p w:rsidR="00E84F7A" w:rsidRPr="00CD7BFF" w:rsidRDefault="00E84F7A" w:rsidP="00043198">
            <w:pPr>
              <w:pStyle w:val="Vanban"/>
              <w:tabs>
                <w:tab w:val="left" w:pos="720"/>
              </w:tabs>
              <w:spacing w:before="60" w:after="60"/>
            </w:pPr>
            <w:r>
              <w:t xml:space="preserve">Xem thông tin thay đổi theo quy trình của từng nghiệp vụ. </w:t>
            </w:r>
            <w:r w:rsidRPr="00043198">
              <w:rPr>
                <w:i/>
              </w:rPr>
              <w:t>(Ví dụ: lịch sử lương, lịch sử hợp đồng lao động,…)</w:t>
            </w:r>
          </w:p>
        </w:tc>
      </w:tr>
      <w:tr w:rsidR="00E84F7A" w:rsidRPr="00CD7BFF" w:rsidTr="00043198">
        <w:tc>
          <w:tcPr>
            <w:tcW w:w="3150" w:type="dxa"/>
            <w:shd w:val="clear" w:color="auto" w:fill="auto"/>
            <w:vAlign w:val="center"/>
          </w:tcPr>
          <w:p w:rsidR="00E84F7A" w:rsidRDefault="00E84F7A" w:rsidP="00043198">
            <w:pPr>
              <w:pStyle w:val="Vanban"/>
              <w:tabs>
                <w:tab w:val="left" w:pos="720"/>
              </w:tabs>
              <w:spacing w:before="60" w:after="60"/>
              <w:jc w:val="left"/>
            </w:pPr>
            <w:r>
              <w:t>Người dùng</w:t>
            </w:r>
            <w:r w:rsidR="00C557FD">
              <w:t xml:space="preserve"> (user)</w:t>
            </w:r>
          </w:p>
        </w:tc>
        <w:tc>
          <w:tcPr>
            <w:tcW w:w="5940" w:type="dxa"/>
            <w:shd w:val="clear" w:color="auto" w:fill="auto"/>
          </w:tcPr>
          <w:p w:rsidR="00E84F7A" w:rsidRDefault="00E84F7A" w:rsidP="00043198">
            <w:pPr>
              <w:pStyle w:val="Vanban"/>
              <w:tabs>
                <w:tab w:val="left" w:pos="720"/>
              </w:tabs>
              <w:spacing w:before="60" w:after="60"/>
            </w:pPr>
            <w:r>
              <w:t>T</w:t>
            </w:r>
            <w:r w:rsidRPr="00087D6F">
              <w:t>ài khoản được người dùng tạo ra từ tài khoản chính (</w:t>
            </w:r>
            <w:r>
              <w:t>Lemonadmin)</w:t>
            </w:r>
            <w:r w:rsidRPr="00087D6F">
              <w:t xml:space="preserve"> trong chức năng </w:t>
            </w:r>
            <w:r w:rsidRPr="00043198">
              <w:rPr>
                <w:b/>
              </w:rPr>
              <w:t>[Phân quyền]</w:t>
            </w:r>
            <w:r w:rsidR="00C557FD">
              <w:rPr>
                <w:b/>
              </w:rPr>
              <w:t>.</w:t>
            </w:r>
          </w:p>
        </w:tc>
      </w:tr>
      <w:tr w:rsidR="00E84F7A" w:rsidRPr="00CD7BFF" w:rsidTr="00043198">
        <w:tc>
          <w:tcPr>
            <w:tcW w:w="3150" w:type="dxa"/>
            <w:shd w:val="clear" w:color="auto" w:fill="auto"/>
            <w:vAlign w:val="center"/>
          </w:tcPr>
          <w:p w:rsidR="00E84F7A" w:rsidRDefault="00E84F7A" w:rsidP="00043198">
            <w:pPr>
              <w:pStyle w:val="Vanban"/>
              <w:tabs>
                <w:tab w:val="left" w:pos="720"/>
              </w:tabs>
              <w:spacing w:before="60" w:after="60"/>
              <w:jc w:val="left"/>
            </w:pPr>
            <w:r>
              <w:t>Phân quyền người dùng</w:t>
            </w:r>
          </w:p>
        </w:tc>
        <w:tc>
          <w:tcPr>
            <w:tcW w:w="5940" w:type="dxa"/>
            <w:shd w:val="clear" w:color="auto" w:fill="auto"/>
          </w:tcPr>
          <w:p w:rsidR="00E84F7A" w:rsidRDefault="00E84F7A" w:rsidP="00C557FD">
            <w:pPr>
              <w:pStyle w:val="Vanban"/>
              <w:tabs>
                <w:tab w:val="left" w:pos="720"/>
              </w:tabs>
              <w:spacing w:before="60" w:after="60"/>
            </w:pPr>
            <w:r>
              <w:t>D</w:t>
            </w:r>
            <w:r w:rsidRPr="00285F84">
              <w:t xml:space="preserve">ùng để quản lý và phân quyền thao tác trên dữ liệu. </w:t>
            </w:r>
            <w:r w:rsidRPr="00043198">
              <w:rPr>
                <w:i/>
              </w:rPr>
              <w:t xml:space="preserve">(ví dụ: có toàn quyền hoặc chỉ có quyền xem dữ liệu dựa trên </w:t>
            </w:r>
            <w:r w:rsidR="00C557FD">
              <w:rPr>
                <w:i/>
              </w:rPr>
              <w:t xml:space="preserve">tính </w:t>
            </w:r>
            <w:r w:rsidRPr="00043198">
              <w:rPr>
                <w:i/>
              </w:rPr>
              <w:t>năng hay vai trò).</w:t>
            </w:r>
          </w:p>
        </w:tc>
      </w:tr>
      <w:tr w:rsidR="00543CF5" w:rsidRPr="00CD7BFF" w:rsidTr="00043198">
        <w:tc>
          <w:tcPr>
            <w:tcW w:w="3150" w:type="dxa"/>
            <w:shd w:val="clear" w:color="auto" w:fill="auto"/>
            <w:vAlign w:val="center"/>
          </w:tcPr>
          <w:p w:rsidR="00543CF5" w:rsidRDefault="00543CF5" w:rsidP="00043198">
            <w:pPr>
              <w:pStyle w:val="Vanban"/>
              <w:tabs>
                <w:tab w:val="left" w:pos="720"/>
              </w:tabs>
              <w:spacing w:before="60" w:after="60"/>
              <w:jc w:val="left"/>
            </w:pPr>
            <w:r>
              <w:t>Loại nghiệp vụ/Thông tin mẫu</w:t>
            </w:r>
          </w:p>
        </w:tc>
        <w:tc>
          <w:tcPr>
            <w:tcW w:w="5940" w:type="dxa"/>
            <w:shd w:val="clear" w:color="auto" w:fill="auto"/>
          </w:tcPr>
          <w:p w:rsidR="00543CF5" w:rsidRDefault="00543CF5" w:rsidP="00043198">
            <w:pPr>
              <w:pStyle w:val="Vanban"/>
              <w:tabs>
                <w:tab w:val="left" w:pos="720"/>
              </w:tabs>
              <w:spacing w:before="60" w:after="60"/>
            </w:pPr>
            <w:r>
              <w:t>Là nơi để người dùng thiết lập trước các thông tin nhập liệu (mang tính thường xuyên hay mặc định) để trong quá trình thao tác trên dữ liệu người dùng không phải nhập liệu lại những thông tin này.</w:t>
            </w:r>
          </w:p>
        </w:tc>
      </w:tr>
      <w:tr w:rsidR="00543CF5" w:rsidRPr="00CD7BFF" w:rsidTr="00043198">
        <w:tc>
          <w:tcPr>
            <w:tcW w:w="3150" w:type="dxa"/>
            <w:shd w:val="clear" w:color="auto" w:fill="auto"/>
            <w:vAlign w:val="center"/>
          </w:tcPr>
          <w:p w:rsidR="00543CF5" w:rsidRDefault="00543CF5" w:rsidP="00043198">
            <w:pPr>
              <w:pStyle w:val="Vanban"/>
              <w:tabs>
                <w:tab w:val="left" w:pos="720"/>
              </w:tabs>
              <w:spacing w:before="60" w:after="60"/>
              <w:jc w:val="left"/>
            </w:pPr>
            <w:r>
              <w:t>Chỉ tiêu đánh giá</w:t>
            </w:r>
          </w:p>
        </w:tc>
        <w:tc>
          <w:tcPr>
            <w:tcW w:w="5940" w:type="dxa"/>
            <w:shd w:val="clear" w:color="auto" w:fill="auto"/>
          </w:tcPr>
          <w:p w:rsidR="00543CF5" w:rsidRDefault="00543CF5" w:rsidP="00ED60BC">
            <w:pPr>
              <w:pStyle w:val="Vanban"/>
              <w:tabs>
                <w:tab w:val="left" w:pos="720"/>
              </w:tabs>
              <w:spacing w:before="60" w:after="60"/>
            </w:pPr>
            <w:r>
              <w:t>Là nơi người dùng thiết lập các yếu tố và điều kiện đánh giá để đánh giá cho từng nội dung cụ thể.</w:t>
            </w:r>
            <w:r w:rsidR="00ED60BC">
              <w:t xml:space="preserve"> Chỉ tiêu này có tại các module: </w:t>
            </w:r>
            <w:r w:rsidR="00ED60BC" w:rsidRPr="00ED60BC">
              <w:rPr>
                <w:i/>
              </w:rPr>
              <w:t>Đánh giá nhân viên, Tuyển dụng, Đào tạo</w:t>
            </w:r>
            <w:r w:rsidR="00ED60BC">
              <w:rPr>
                <w:i/>
              </w:rPr>
              <w:t xml:space="preserve">, </w:t>
            </w:r>
            <w:r w:rsidR="00ED60BC" w:rsidRPr="00ED60BC">
              <w:rPr>
                <w:i/>
              </w:rPr>
              <w:t>Y tế bảo hiểm (cập nhật kết quả khám sức khỏe).</w:t>
            </w:r>
          </w:p>
        </w:tc>
      </w:tr>
      <w:tr w:rsidR="007C25EC" w:rsidRPr="00CD7BFF" w:rsidTr="00043198">
        <w:tc>
          <w:tcPr>
            <w:tcW w:w="3150" w:type="dxa"/>
            <w:shd w:val="clear" w:color="auto" w:fill="auto"/>
            <w:vAlign w:val="center"/>
          </w:tcPr>
          <w:p w:rsidR="007C25EC" w:rsidRDefault="002202FD" w:rsidP="002202FD">
            <w:pPr>
              <w:pStyle w:val="Vanban"/>
              <w:tabs>
                <w:tab w:val="left" w:pos="720"/>
              </w:tabs>
              <w:spacing w:before="60" w:after="60"/>
              <w:jc w:val="left"/>
            </w:pPr>
            <w:r>
              <w:t>Lập đ</w:t>
            </w:r>
            <w:r w:rsidR="007C25EC">
              <w:t>ề xuất</w:t>
            </w:r>
          </w:p>
        </w:tc>
        <w:tc>
          <w:tcPr>
            <w:tcW w:w="5940" w:type="dxa"/>
            <w:shd w:val="clear" w:color="auto" w:fill="auto"/>
          </w:tcPr>
          <w:p w:rsidR="007C25EC" w:rsidRDefault="007C25EC" w:rsidP="00043198">
            <w:pPr>
              <w:pStyle w:val="Vanban"/>
              <w:tabs>
                <w:tab w:val="left" w:pos="720"/>
              </w:tabs>
              <w:spacing w:before="60" w:after="60"/>
            </w:pPr>
            <w:r>
              <w:t xml:space="preserve">Là các nhu cầu do từng bộ phận đề nghị. </w:t>
            </w:r>
            <w:r w:rsidRPr="007C25EC">
              <w:rPr>
                <w:i/>
              </w:rPr>
              <w:t>Đề xuất</w:t>
            </w:r>
            <w:r>
              <w:t xml:space="preserve"> này có tại các module </w:t>
            </w:r>
            <w:r w:rsidRPr="007C25EC">
              <w:rPr>
                <w:i/>
              </w:rPr>
              <w:t>Tuyển dụng, Đào tạo, Trang thiết bị lao động.</w:t>
            </w:r>
          </w:p>
        </w:tc>
      </w:tr>
      <w:tr w:rsidR="007C25EC" w:rsidRPr="00CD7BFF" w:rsidTr="00043198">
        <w:tc>
          <w:tcPr>
            <w:tcW w:w="3150" w:type="dxa"/>
            <w:shd w:val="clear" w:color="auto" w:fill="auto"/>
            <w:vAlign w:val="center"/>
          </w:tcPr>
          <w:p w:rsidR="007C25EC" w:rsidRDefault="002202FD" w:rsidP="00043198">
            <w:pPr>
              <w:pStyle w:val="Vanban"/>
              <w:tabs>
                <w:tab w:val="left" w:pos="720"/>
              </w:tabs>
              <w:spacing w:before="60" w:after="60"/>
              <w:jc w:val="left"/>
            </w:pPr>
            <w:r>
              <w:t>Lập k</w:t>
            </w:r>
            <w:r w:rsidR="007C25EC">
              <w:t>ế hoạch</w:t>
            </w:r>
          </w:p>
        </w:tc>
        <w:tc>
          <w:tcPr>
            <w:tcW w:w="5940" w:type="dxa"/>
            <w:shd w:val="clear" w:color="auto" w:fill="auto"/>
          </w:tcPr>
          <w:p w:rsidR="007C25EC" w:rsidRDefault="007C25EC" w:rsidP="00043198">
            <w:pPr>
              <w:pStyle w:val="Vanban"/>
              <w:tabs>
                <w:tab w:val="left" w:pos="720"/>
              </w:tabs>
              <w:spacing w:before="60" w:after="60"/>
            </w:pPr>
            <w:r>
              <w:t xml:space="preserve">Là tập hợp của nhiều </w:t>
            </w:r>
            <w:r w:rsidRPr="007C25EC">
              <w:rPr>
                <w:i/>
              </w:rPr>
              <w:t>Đề xuất</w:t>
            </w:r>
            <w:r>
              <w:t xml:space="preserve">, do Phòng Nhân sự thực hiện. Kế hoạch cũng có thể lập không dựa theo </w:t>
            </w:r>
            <w:r w:rsidRPr="007C25EC">
              <w:rPr>
                <w:i/>
              </w:rPr>
              <w:t>Đề xuất</w:t>
            </w:r>
            <w:r>
              <w:rPr>
                <w:i/>
              </w:rPr>
              <w:t>.</w:t>
            </w:r>
          </w:p>
        </w:tc>
      </w:tr>
      <w:tr w:rsidR="00E84F7A" w:rsidRPr="00CD7BFF" w:rsidTr="00043198">
        <w:tc>
          <w:tcPr>
            <w:tcW w:w="3150" w:type="dxa"/>
            <w:shd w:val="clear" w:color="auto" w:fill="auto"/>
            <w:vAlign w:val="center"/>
          </w:tcPr>
          <w:p w:rsidR="00E84F7A" w:rsidRDefault="00E84F7A" w:rsidP="00043198">
            <w:pPr>
              <w:pStyle w:val="Vanban"/>
              <w:tabs>
                <w:tab w:val="left" w:pos="720"/>
              </w:tabs>
              <w:spacing w:before="60" w:after="60"/>
              <w:jc w:val="left"/>
            </w:pPr>
            <w:r>
              <w:t>Cảnh báo</w:t>
            </w:r>
          </w:p>
        </w:tc>
        <w:tc>
          <w:tcPr>
            <w:tcW w:w="5940" w:type="dxa"/>
            <w:shd w:val="clear" w:color="auto" w:fill="auto"/>
          </w:tcPr>
          <w:p w:rsidR="00E84F7A" w:rsidRDefault="00E84F7A" w:rsidP="00043198">
            <w:pPr>
              <w:pStyle w:val="Vanban"/>
              <w:tabs>
                <w:tab w:val="left" w:pos="720"/>
              </w:tabs>
              <w:spacing w:before="60" w:after="60"/>
            </w:pPr>
            <w:r>
              <w:t xml:space="preserve">Là tiện ích của LemonHR trong việc nhắc nhở người dùng thực hiện những nghiệp vụ mà nghiệp vụ đó đã phát sinh trong quá khứ nhưng kết thúc ở hiện tại </w:t>
            </w:r>
            <w:r w:rsidRPr="00043198">
              <w:rPr>
                <w:i/>
              </w:rPr>
              <w:t xml:space="preserve">(ví </w:t>
            </w:r>
            <w:r w:rsidR="00B722A2">
              <w:rPr>
                <w:i/>
              </w:rPr>
              <w:t>dụ: cảnh báo nhân viên nghỉ thai</w:t>
            </w:r>
            <w:r w:rsidRPr="00043198">
              <w:rPr>
                <w:i/>
              </w:rPr>
              <w:t xml:space="preserve"> sản đi làm lại, cảnh báo nhân viên hết hạn hợp đồng lao động 12 tháng,…).</w:t>
            </w:r>
          </w:p>
        </w:tc>
      </w:tr>
      <w:tr w:rsidR="00E84F7A" w:rsidRPr="00043198" w:rsidTr="00043198">
        <w:tc>
          <w:tcPr>
            <w:tcW w:w="9090" w:type="dxa"/>
            <w:gridSpan w:val="2"/>
            <w:shd w:val="clear" w:color="auto" w:fill="auto"/>
          </w:tcPr>
          <w:p w:rsidR="00E84F7A" w:rsidRPr="00043198" w:rsidRDefault="00E84F7A" w:rsidP="00043198">
            <w:pPr>
              <w:pStyle w:val="Vanban"/>
              <w:tabs>
                <w:tab w:val="left" w:pos="720"/>
              </w:tabs>
              <w:spacing w:before="60" w:after="60"/>
              <w:rPr>
                <w:b/>
              </w:rPr>
            </w:pPr>
            <w:r w:rsidRPr="00043198">
              <w:rPr>
                <w:b/>
              </w:rPr>
              <w:t>Module Nhân sự</w:t>
            </w:r>
          </w:p>
        </w:tc>
      </w:tr>
      <w:tr w:rsidR="00E84F7A" w:rsidTr="00043198">
        <w:tc>
          <w:tcPr>
            <w:tcW w:w="3150" w:type="dxa"/>
            <w:shd w:val="clear" w:color="auto" w:fill="auto"/>
          </w:tcPr>
          <w:p w:rsidR="00E84F7A" w:rsidRDefault="00E84F7A" w:rsidP="00043198">
            <w:pPr>
              <w:pStyle w:val="Vanban"/>
              <w:tabs>
                <w:tab w:val="left" w:pos="720"/>
              </w:tabs>
              <w:spacing w:before="60" w:after="60"/>
            </w:pPr>
            <w:r>
              <w:t>Chức vụ</w:t>
            </w:r>
          </w:p>
        </w:tc>
        <w:tc>
          <w:tcPr>
            <w:tcW w:w="5940" w:type="dxa"/>
            <w:shd w:val="clear" w:color="auto" w:fill="auto"/>
          </w:tcPr>
          <w:p w:rsidR="00E84F7A" w:rsidRDefault="00E84F7A" w:rsidP="00043198">
            <w:pPr>
              <w:pStyle w:val="Vanban"/>
              <w:tabs>
                <w:tab w:val="left" w:pos="720"/>
              </w:tabs>
              <w:spacing w:before="60" w:after="60"/>
            </w:pPr>
            <w:r>
              <w:t>Quản lý cấp bậc của nhân viên</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Công việc</w:t>
            </w:r>
          </w:p>
        </w:tc>
        <w:tc>
          <w:tcPr>
            <w:tcW w:w="5940" w:type="dxa"/>
            <w:shd w:val="clear" w:color="auto" w:fill="auto"/>
            <w:vAlign w:val="center"/>
          </w:tcPr>
          <w:p w:rsidR="00E84F7A" w:rsidRDefault="00E84F7A" w:rsidP="00043198">
            <w:pPr>
              <w:pStyle w:val="Vanban"/>
              <w:tabs>
                <w:tab w:val="left" w:pos="720"/>
              </w:tabs>
              <w:spacing w:before="60" w:after="60"/>
              <w:jc w:val="left"/>
            </w:pPr>
            <w:r>
              <w:t>Quản lý công việc của nhân viên</w:t>
            </w:r>
          </w:p>
        </w:tc>
      </w:tr>
      <w:tr w:rsidR="00E84F7A" w:rsidTr="00043198">
        <w:tc>
          <w:tcPr>
            <w:tcW w:w="3150" w:type="dxa"/>
            <w:shd w:val="clear" w:color="auto" w:fill="auto"/>
            <w:vAlign w:val="center"/>
          </w:tcPr>
          <w:p w:rsidR="00E84F7A" w:rsidRDefault="00E84F7A" w:rsidP="00C856CE">
            <w:pPr>
              <w:pStyle w:val="Vanban"/>
              <w:tabs>
                <w:tab w:val="left" w:pos="720"/>
              </w:tabs>
              <w:spacing w:before="60" w:after="60"/>
              <w:jc w:val="left"/>
            </w:pPr>
            <w:r>
              <w:t>Phòng ban</w:t>
            </w:r>
            <w:r w:rsidR="003A33FE">
              <w:t>/ Bộ phận/Nhóm</w:t>
            </w:r>
          </w:p>
        </w:tc>
        <w:tc>
          <w:tcPr>
            <w:tcW w:w="5940" w:type="dxa"/>
            <w:shd w:val="clear" w:color="auto" w:fill="auto"/>
            <w:vAlign w:val="center"/>
          </w:tcPr>
          <w:p w:rsidR="00E84F7A" w:rsidRDefault="00E84F7A" w:rsidP="00043198">
            <w:pPr>
              <w:pStyle w:val="Vanban"/>
              <w:tabs>
                <w:tab w:val="left" w:pos="720"/>
              </w:tabs>
              <w:spacing w:before="60" w:after="60"/>
              <w:jc w:val="left"/>
            </w:pPr>
            <w:r>
              <w:t>K</w:t>
            </w:r>
            <w:r w:rsidRPr="00285F84">
              <w:t>hái niệm cơ cấu tổ chức trong </w:t>
            </w:r>
            <w:r>
              <w:t>đơn vị</w:t>
            </w:r>
          </w:p>
        </w:tc>
      </w:tr>
      <w:tr w:rsidR="002A39AD" w:rsidTr="00043198">
        <w:tc>
          <w:tcPr>
            <w:tcW w:w="3150" w:type="dxa"/>
            <w:shd w:val="clear" w:color="auto" w:fill="auto"/>
            <w:vAlign w:val="center"/>
          </w:tcPr>
          <w:p w:rsidR="002A39AD" w:rsidRDefault="002A39AD" w:rsidP="00C856CE">
            <w:pPr>
              <w:pStyle w:val="Vanban"/>
              <w:tabs>
                <w:tab w:val="left" w:pos="720"/>
              </w:tabs>
              <w:spacing w:before="60" w:after="60"/>
              <w:jc w:val="left"/>
            </w:pPr>
            <w:r>
              <w:t>Mức lương – Hệ số lương</w:t>
            </w:r>
          </w:p>
        </w:tc>
        <w:tc>
          <w:tcPr>
            <w:tcW w:w="5940" w:type="dxa"/>
            <w:shd w:val="clear" w:color="auto" w:fill="auto"/>
            <w:vAlign w:val="center"/>
          </w:tcPr>
          <w:p w:rsidR="002A39AD" w:rsidRDefault="002A39AD" w:rsidP="00043198">
            <w:pPr>
              <w:pStyle w:val="Vanban"/>
              <w:tabs>
                <w:tab w:val="left" w:pos="720"/>
              </w:tabs>
              <w:spacing w:before="60" w:after="60"/>
              <w:jc w:val="left"/>
            </w:pPr>
            <w:r>
              <w:t>Quản lý mức lương hợp đồng và các khoản phụ cấp</w:t>
            </w:r>
            <w:r w:rsidR="006D2849">
              <w:t xml:space="preserve"> làm cơ sở để tính lương cho nhân viên</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Ngạch – Bậc lương</w:t>
            </w:r>
          </w:p>
        </w:tc>
        <w:tc>
          <w:tcPr>
            <w:tcW w:w="5940" w:type="dxa"/>
            <w:shd w:val="clear" w:color="auto" w:fill="auto"/>
          </w:tcPr>
          <w:p w:rsidR="002A39AD" w:rsidRDefault="00E84F7A" w:rsidP="00043198">
            <w:pPr>
              <w:pStyle w:val="Vanban"/>
              <w:tabs>
                <w:tab w:val="left" w:pos="720"/>
              </w:tabs>
              <w:spacing w:before="60" w:after="60"/>
            </w:pPr>
            <w:r>
              <w:t>Q</w:t>
            </w:r>
            <w:r w:rsidRPr="000321DA">
              <w:t xml:space="preserve">uản lý hệ thống thang bảng lương theo quy định của </w:t>
            </w:r>
            <w:r>
              <w:t>đơn vị.</w:t>
            </w:r>
            <w:r w:rsidR="00FA7739">
              <w:t xml:space="preserve"> Nhưng thang</w:t>
            </w:r>
            <w:r w:rsidR="002A39AD">
              <w:t xml:space="preserve"> bảng lương này không làm cơ sở để tính lương.</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Mã chấm công</w:t>
            </w:r>
          </w:p>
        </w:tc>
        <w:tc>
          <w:tcPr>
            <w:tcW w:w="5940" w:type="dxa"/>
            <w:shd w:val="clear" w:color="auto" w:fill="auto"/>
          </w:tcPr>
          <w:p w:rsidR="00E84F7A" w:rsidRDefault="00E84F7A" w:rsidP="00043198">
            <w:pPr>
              <w:pStyle w:val="Vanban"/>
              <w:tabs>
                <w:tab w:val="left" w:pos="720"/>
              </w:tabs>
              <w:spacing w:before="60" w:after="60"/>
            </w:pPr>
            <w:r>
              <w:t>M</w:t>
            </w:r>
            <w:r w:rsidRPr="00746222">
              <w:t xml:space="preserve">ã dùng để giao tiếp giữa </w:t>
            </w:r>
            <w:r>
              <w:t>LemonHR</w:t>
            </w:r>
            <w:r w:rsidRPr="00746222">
              <w:t xml:space="preserve"> và thiết bị máy chấm công</w:t>
            </w:r>
            <w:r>
              <w:t>.</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Thông tin tham chiếu</w:t>
            </w:r>
          </w:p>
        </w:tc>
        <w:tc>
          <w:tcPr>
            <w:tcW w:w="5940" w:type="dxa"/>
            <w:shd w:val="clear" w:color="auto" w:fill="auto"/>
          </w:tcPr>
          <w:p w:rsidR="00E84F7A" w:rsidRDefault="00E84F7A" w:rsidP="00043198">
            <w:pPr>
              <w:pStyle w:val="Vanban"/>
              <w:tabs>
                <w:tab w:val="left" w:pos="720"/>
              </w:tabs>
              <w:spacing w:before="60" w:after="60"/>
            </w:pPr>
            <w:r>
              <w:t xml:space="preserve">Là thông tin bổ sung </w:t>
            </w:r>
            <w:r w:rsidRPr="00D65D73">
              <w:t>đi kèm tương ứng với thông tin người dùng đã chọn. Thông tin này chỉ có mục đích hiển thị</w:t>
            </w:r>
            <w:r>
              <w:t>.</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Hồ sơ nhân viên</w:t>
            </w:r>
          </w:p>
        </w:tc>
        <w:tc>
          <w:tcPr>
            <w:tcW w:w="5940" w:type="dxa"/>
            <w:shd w:val="clear" w:color="auto" w:fill="auto"/>
          </w:tcPr>
          <w:p w:rsidR="00E84F7A" w:rsidRDefault="00E84F7A" w:rsidP="00043198">
            <w:pPr>
              <w:pStyle w:val="Vanban"/>
              <w:tabs>
                <w:tab w:val="left" w:pos="720"/>
              </w:tabs>
              <w:spacing w:before="60" w:after="60"/>
            </w:pPr>
            <w:r>
              <w:t>Là nơi lưu trữ chi tiết tất cả thông tin mới nhất của nhân viên.</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Điều chỉnh nhân sự</w:t>
            </w:r>
          </w:p>
        </w:tc>
        <w:tc>
          <w:tcPr>
            <w:tcW w:w="5940" w:type="dxa"/>
            <w:shd w:val="clear" w:color="auto" w:fill="auto"/>
          </w:tcPr>
          <w:p w:rsidR="00E84F7A" w:rsidRDefault="00E84F7A" w:rsidP="00043198">
            <w:pPr>
              <w:pStyle w:val="Vanban"/>
              <w:tabs>
                <w:tab w:val="left" w:pos="720"/>
              </w:tabs>
              <w:spacing w:before="60" w:after="60"/>
            </w:pPr>
            <w:r>
              <w:t>Là nơi để người dùng điều chỉnh các thông tin cá nhân của một hoặc nhiều nhân viên mà các thông tin này chưa ảnh hưởng hoặc không ảnh hưởng đến việc tính công/phép/lương trong tháng.</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Điều chỉnh lương</w:t>
            </w:r>
          </w:p>
        </w:tc>
        <w:tc>
          <w:tcPr>
            <w:tcW w:w="5940" w:type="dxa"/>
            <w:shd w:val="clear" w:color="auto" w:fill="auto"/>
          </w:tcPr>
          <w:p w:rsidR="00E84F7A" w:rsidRDefault="00E84F7A" w:rsidP="00043198">
            <w:pPr>
              <w:pStyle w:val="Vanban"/>
              <w:tabs>
                <w:tab w:val="left" w:pos="720"/>
              </w:tabs>
              <w:spacing w:before="60" w:after="60"/>
            </w:pPr>
            <w:r>
              <w:t>Là nơi để thực hiện điều chỉnh thang bảng lương (theo định kỳ hay đột xuất) hoặc điều chỉnh mức hưởng của các khoản phụ cấp khi có thay đổi.</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Khóa hồ sơ nhân viên</w:t>
            </w:r>
          </w:p>
        </w:tc>
        <w:tc>
          <w:tcPr>
            <w:tcW w:w="5940" w:type="dxa"/>
            <w:shd w:val="clear" w:color="auto" w:fill="auto"/>
          </w:tcPr>
          <w:p w:rsidR="00E84F7A" w:rsidRDefault="00E84F7A" w:rsidP="00043198">
            <w:pPr>
              <w:pStyle w:val="Vanban"/>
              <w:tabs>
                <w:tab w:val="left" w:pos="720"/>
              </w:tabs>
              <w:spacing w:before="60" w:after="60"/>
            </w:pPr>
            <w:r>
              <w:t>Khái niệm của LemonHR dùng để chốt lại thông tin dữ liệu của nhân viên trong tháng. Khi khóa hồ sơ nhân viên thì người dùng mới tạo được tháng mới để nhập liệu.</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Nghiệp vụ nhân sự mở rộng</w:t>
            </w:r>
          </w:p>
        </w:tc>
        <w:tc>
          <w:tcPr>
            <w:tcW w:w="5940" w:type="dxa"/>
            <w:shd w:val="clear" w:color="auto" w:fill="auto"/>
          </w:tcPr>
          <w:p w:rsidR="00E84F7A" w:rsidRDefault="00E84F7A" w:rsidP="00043198">
            <w:pPr>
              <w:pStyle w:val="Vanban"/>
              <w:tabs>
                <w:tab w:val="left" w:pos="720"/>
              </w:tabs>
              <w:spacing w:before="60" w:after="60"/>
            </w:pPr>
            <w:r>
              <w:t xml:space="preserve">Khái niệm của LemonHR để quản lý thêm một số nghiệp vụ nhân sự mà các nghiệp vụ nhân sự chính thống không quản lý </w:t>
            </w:r>
            <w:r w:rsidRPr="00043198">
              <w:rPr>
                <w:i/>
              </w:rPr>
              <w:t>(ví dụ: quản lý quá trình đi công tác của một nhân viên).</w:t>
            </w:r>
          </w:p>
        </w:tc>
      </w:tr>
      <w:tr w:rsidR="00E84F7A" w:rsidTr="00043198">
        <w:tc>
          <w:tcPr>
            <w:tcW w:w="9090" w:type="dxa"/>
            <w:gridSpan w:val="2"/>
            <w:shd w:val="clear" w:color="auto" w:fill="auto"/>
          </w:tcPr>
          <w:p w:rsidR="00E84F7A" w:rsidRPr="00043198" w:rsidRDefault="00E84F7A" w:rsidP="00043198">
            <w:pPr>
              <w:pStyle w:val="Vanban"/>
              <w:tabs>
                <w:tab w:val="left" w:pos="720"/>
              </w:tabs>
              <w:spacing w:before="60" w:after="60"/>
              <w:rPr>
                <w:b/>
              </w:rPr>
            </w:pPr>
            <w:r w:rsidRPr="00043198">
              <w:rPr>
                <w:b/>
              </w:rPr>
              <w:t>Module Quản lý phép</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Loại phép</w:t>
            </w:r>
          </w:p>
        </w:tc>
        <w:tc>
          <w:tcPr>
            <w:tcW w:w="5940" w:type="dxa"/>
            <w:shd w:val="clear" w:color="auto" w:fill="auto"/>
            <w:vAlign w:val="center"/>
          </w:tcPr>
          <w:p w:rsidR="00E84F7A" w:rsidRDefault="00E84F7A" w:rsidP="00043198">
            <w:pPr>
              <w:pStyle w:val="Vanban"/>
              <w:tabs>
                <w:tab w:val="left" w:pos="720"/>
              </w:tabs>
              <w:spacing w:before="60" w:after="60"/>
              <w:jc w:val="left"/>
            </w:pPr>
            <w:r>
              <w:t xml:space="preserve">Dùng để phân loại lý do nghỉ vắng của nhân viên. </w:t>
            </w:r>
            <w:r w:rsidRPr="00043198">
              <w:rPr>
                <w:i/>
              </w:rPr>
              <w:t>(Ví dụ: Phép năm, Phép cưới,…)</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Hồ sơ công phép</w:t>
            </w:r>
          </w:p>
        </w:tc>
        <w:tc>
          <w:tcPr>
            <w:tcW w:w="5940" w:type="dxa"/>
            <w:shd w:val="clear" w:color="auto" w:fill="auto"/>
          </w:tcPr>
          <w:p w:rsidR="00E84F7A" w:rsidRDefault="00E84F7A" w:rsidP="00043198">
            <w:pPr>
              <w:pStyle w:val="Vanban"/>
              <w:tabs>
                <w:tab w:val="left" w:pos="720"/>
              </w:tabs>
              <w:spacing w:before="60" w:after="60"/>
            </w:pPr>
            <w:r>
              <w:t xml:space="preserve">Khái niệm của LemonHR dùng để quản lý các thông tin mới nhất về công phép của từng nhân viên </w:t>
            </w:r>
            <w:r w:rsidRPr="00043198">
              <w:rPr>
                <w:i/>
              </w:rPr>
              <w:t>(ví dụ Đối tượng phép, Ngày bắt đầu tính phép, Ngày hiệu lực phép,…)</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Đối tượng phép</w:t>
            </w:r>
          </w:p>
        </w:tc>
        <w:tc>
          <w:tcPr>
            <w:tcW w:w="5940" w:type="dxa"/>
            <w:shd w:val="clear" w:color="auto" w:fill="auto"/>
          </w:tcPr>
          <w:p w:rsidR="00E84F7A" w:rsidRDefault="00E84F7A" w:rsidP="00043198">
            <w:pPr>
              <w:pStyle w:val="Vanban"/>
              <w:tabs>
                <w:tab w:val="left" w:pos="720"/>
              </w:tabs>
              <w:spacing w:before="60" w:after="60"/>
            </w:pPr>
            <w:r>
              <w:t>Khái niệm của Lemo</w:t>
            </w:r>
            <w:r w:rsidR="009819A8">
              <w:t>nHR dùng để định nghĩa đối tượng số phép năm qui định 12 phép/năm (chưa bao gồm phép thâm niên).</w:t>
            </w:r>
          </w:p>
        </w:tc>
      </w:tr>
      <w:tr w:rsidR="00405D74" w:rsidTr="00650161">
        <w:tc>
          <w:tcPr>
            <w:tcW w:w="3150" w:type="dxa"/>
            <w:shd w:val="clear" w:color="auto" w:fill="auto"/>
            <w:vAlign w:val="center"/>
          </w:tcPr>
          <w:p w:rsidR="00405D74" w:rsidRDefault="00405D74" w:rsidP="00043198">
            <w:pPr>
              <w:pStyle w:val="Vanban"/>
              <w:tabs>
                <w:tab w:val="left" w:pos="720"/>
              </w:tabs>
              <w:spacing w:before="60" w:after="60"/>
              <w:jc w:val="left"/>
            </w:pPr>
            <w:r>
              <w:t>Ngày bắt đầu tính phép</w:t>
            </w:r>
          </w:p>
        </w:tc>
        <w:tc>
          <w:tcPr>
            <w:tcW w:w="5940" w:type="dxa"/>
            <w:shd w:val="clear" w:color="auto" w:fill="auto"/>
            <w:vAlign w:val="center"/>
          </w:tcPr>
          <w:p w:rsidR="00405D74" w:rsidRDefault="002D25A4" w:rsidP="00043198">
            <w:pPr>
              <w:pStyle w:val="Vanban"/>
              <w:tabs>
                <w:tab w:val="left" w:pos="720"/>
              </w:tabs>
              <w:spacing w:before="60" w:after="60"/>
            </w:pPr>
            <w:r>
              <w:t>Ngày vào làm</w:t>
            </w:r>
          </w:p>
        </w:tc>
      </w:tr>
      <w:tr w:rsidR="002D25A4" w:rsidTr="002D25A4">
        <w:trPr>
          <w:trHeight w:val="1872"/>
        </w:trPr>
        <w:tc>
          <w:tcPr>
            <w:tcW w:w="3150" w:type="dxa"/>
            <w:shd w:val="clear" w:color="auto" w:fill="auto"/>
            <w:vAlign w:val="center"/>
          </w:tcPr>
          <w:p w:rsidR="002D25A4" w:rsidRDefault="002D25A4" w:rsidP="00043198">
            <w:pPr>
              <w:pStyle w:val="Vanban"/>
              <w:tabs>
                <w:tab w:val="left" w:pos="720"/>
              </w:tabs>
              <w:spacing w:before="60" w:after="60"/>
              <w:jc w:val="left"/>
            </w:pPr>
            <w:r>
              <w:t>Ngày hiệu lực phép</w:t>
            </w:r>
          </w:p>
        </w:tc>
        <w:tc>
          <w:tcPr>
            <w:tcW w:w="5940" w:type="dxa"/>
            <w:shd w:val="clear" w:color="auto" w:fill="auto"/>
            <w:vAlign w:val="center"/>
          </w:tcPr>
          <w:p w:rsidR="002D25A4" w:rsidRPr="002D25A4" w:rsidRDefault="002D25A4" w:rsidP="002D25A4">
            <w:pPr>
              <w:pStyle w:val="Vanban"/>
              <w:tabs>
                <w:tab w:val="left" w:pos="720"/>
              </w:tabs>
              <w:spacing w:before="60" w:after="60"/>
            </w:pPr>
            <w:r w:rsidRPr="002D25A4">
              <w:t>Ký hợp đồng chính thức và sau 3 tháng tính từ ngày vào làm</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Các chỉ tiêu truy vấn</w:t>
            </w:r>
          </w:p>
        </w:tc>
        <w:tc>
          <w:tcPr>
            <w:tcW w:w="5940" w:type="dxa"/>
            <w:shd w:val="clear" w:color="auto" w:fill="auto"/>
          </w:tcPr>
          <w:p w:rsidR="00E84F7A" w:rsidRDefault="00E84F7A" w:rsidP="00043198">
            <w:pPr>
              <w:pStyle w:val="Vanban"/>
              <w:tabs>
                <w:tab w:val="left" w:pos="720"/>
              </w:tabs>
              <w:spacing w:before="60" w:after="60"/>
            </w:pPr>
            <w:r>
              <w:t xml:space="preserve">Khái niệm của LemonHR dùng để định nghĩa các mốc thời gian thống kê theo từng loại phép </w:t>
            </w:r>
            <w:r w:rsidRPr="00043198">
              <w:rPr>
                <w:i/>
              </w:rPr>
              <w:t>(ví dụ: thống kê theo loại Phép năm phát sinh trong năm, trong tháng hoặc từ đầu năm đến thời điểm thống kê,…).</w:t>
            </w:r>
          </w:p>
        </w:tc>
      </w:tr>
      <w:tr w:rsidR="00E84F7A" w:rsidTr="00043198">
        <w:tc>
          <w:tcPr>
            <w:tcW w:w="3150" w:type="dxa"/>
            <w:shd w:val="clear" w:color="auto" w:fill="auto"/>
          </w:tcPr>
          <w:p w:rsidR="00E84F7A" w:rsidRDefault="00E84F7A" w:rsidP="00043198">
            <w:pPr>
              <w:pStyle w:val="Vanban"/>
              <w:tabs>
                <w:tab w:val="left" w:pos="720"/>
              </w:tabs>
              <w:spacing w:before="60" w:after="60"/>
            </w:pPr>
            <w:r>
              <w:t>Mẫu truy vấn</w:t>
            </w:r>
          </w:p>
        </w:tc>
        <w:tc>
          <w:tcPr>
            <w:tcW w:w="5940" w:type="dxa"/>
            <w:shd w:val="clear" w:color="auto" w:fill="auto"/>
          </w:tcPr>
          <w:p w:rsidR="00E84F7A" w:rsidRDefault="00E84F7A" w:rsidP="00043198">
            <w:pPr>
              <w:pStyle w:val="Vanban"/>
              <w:tabs>
                <w:tab w:val="left" w:pos="720"/>
              </w:tabs>
              <w:spacing w:before="60" w:after="60"/>
            </w:pPr>
            <w:r>
              <w:t>Là tập hợp nhiều chỉ tiêu truy vấn phục vụ cho việc truy vấn.</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Tăng phép</w:t>
            </w:r>
          </w:p>
        </w:tc>
        <w:tc>
          <w:tcPr>
            <w:tcW w:w="5940" w:type="dxa"/>
            <w:shd w:val="clear" w:color="auto" w:fill="auto"/>
          </w:tcPr>
          <w:p w:rsidR="00E84F7A" w:rsidRDefault="00E84F7A" w:rsidP="00043198">
            <w:pPr>
              <w:pStyle w:val="Vanban"/>
              <w:tabs>
                <w:tab w:val="left" w:pos="720"/>
              </w:tabs>
              <w:spacing w:before="60" w:after="60"/>
            </w:pPr>
            <w:r>
              <w:t xml:space="preserve">Khái niệm của LemonHR dùng để ghi nhận số lượng được tăng theo từng loại nghỉ </w:t>
            </w:r>
            <w:r w:rsidRPr="00043198">
              <w:rPr>
                <w:i/>
              </w:rPr>
              <w:t>(ví dụ: nhân viê</w:t>
            </w:r>
            <w:r w:rsidR="008F7B0E">
              <w:rPr>
                <w:i/>
              </w:rPr>
              <w:t>n thai sản sẽ có số phép được hưởng tính từ ngày đi làm lại đến ngày con tròn 12 tháng tuổi</w:t>
            </w:r>
            <w:r w:rsidRPr="00043198">
              <w:rPr>
                <w:i/>
              </w:rPr>
              <w:t>,…).</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Chấm phép</w:t>
            </w:r>
          </w:p>
        </w:tc>
        <w:tc>
          <w:tcPr>
            <w:tcW w:w="5940" w:type="dxa"/>
            <w:shd w:val="clear" w:color="auto" w:fill="auto"/>
          </w:tcPr>
          <w:p w:rsidR="00E84F7A" w:rsidRDefault="00E84F7A" w:rsidP="00043198">
            <w:pPr>
              <w:pStyle w:val="Vanban"/>
              <w:tabs>
                <w:tab w:val="left" w:pos="720"/>
              </w:tabs>
              <w:spacing w:before="60" w:after="60"/>
            </w:pPr>
            <w:r>
              <w:t>Là nơi để ghi nhận các loại nghỉ theo từng nhân viên phát sinh trong tháng.</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Quyết toán phép</w:t>
            </w:r>
          </w:p>
        </w:tc>
        <w:tc>
          <w:tcPr>
            <w:tcW w:w="5940" w:type="dxa"/>
            <w:shd w:val="clear" w:color="auto" w:fill="auto"/>
          </w:tcPr>
          <w:p w:rsidR="00E84F7A" w:rsidRDefault="00E84F7A" w:rsidP="00043198">
            <w:pPr>
              <w:pStyle w:val="Vanban"/>
              <w:tabs>
                <w:tab w:val="left" w:pos="720"/>
              </w:tabs>
              <w:spacing w:before="60" w:after="60"/>
            </w:pPr>
            <w:r>
              <w:t>Dùng để thống kê số phép còn lại tại thời điểm nhân viên nghỉ việc hoặc vào cuối năm với những loại phép có số dư.</w:t>
            </w:r>
          </w:p>
        </w:tc>
      </w:tr>
      <w:tr w:rsidR="00E84F7A" w:rsidTr="00043198">
        <w:tc>
          <w:tcPr>
            <w:tcW w:w="9090" w:type="dxa"/>
            <w:gridSpan w:val="2"/>
            <w:shd w:val="clear" w:color="auto" w:fill="auto"/>
          </w:tcPr>
          <w:p w:rsidR="00E84F7A" w:rsidRPr="00043198" w:rsidRDefault="00E84F7A" w:rsidP="00043198">
            <w:pPr>
              <w:pStyle w:val="Vanban"/>
              <w:tabs>
                <w:tab w:val="left" w:pos="720"/>
              </w:tabs>
              <w:spacing w:before="60" w:after="60"/>
              <w:rPr>
                <w:b/>
              </w:rPr>
            </w:pPr>
            <w:r w:rsidRPr="00043198">
              <w:rPr>
                <w:b/>
              </w:rPr>
              <w:t>Module Y tế bảo hiểm</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Hồ sơ bảo hiểm</w:t>
            </w:r>
          </w:p>
        </w:tc>
        <w:tc>
          <w:tcPr>
            <w:tcW w:w="5940" w:type="dxa"/>
            <w:shd w:val="clear" w:color="auto" w:fill="auto"/>
          </w:tcPr>
          <w:p w:rsidR="00E84F7A" w:rsidRDefault="00E84F7A" w:rsidP="00043198">
            <w:pPr>
              <w:pStyle w:val="Vanban"/>
              <w:tabs>
                <w:tab w:val="left" w:pos="720"/>
              </w:tabs>
              <w:spacing w:before="60" w:after="60"/>
            </w:pPr>
            <w:r>
              <w:t xml:space="preserve">Khái niệm của LemonHR dùng để quản lý tất cả các thông tin về 03 loại hình bảo hiểm bắt buộc của nhân viên </w:t>
            </w:r>
            <w:r w:rsidRPr="00043198">
              <w:rPr>
                <w:i/>
              </w:rPr>
              <w:t>(ví dụ: thông tin về số sổ bảo hiểm, ngày cấp sổ, bệnh viện khám chữa bệnh,…).</w:t>
            </w:r>
          </w:p>
        </w:tc>
      </w:tr>
      <w:tr w:rsidR="00E84F7A" w:rsidTr="00043198">
        <w:tc>
          <w:tcPr>
            <w:tcW w:w="3150" w:type="dxa"/>
            <w:shd w:val="clear" w:color="auto" w:fill="auto"/>
            <w:vAlign w:val="center"/>
          </w:tcPr>
          <w:p w:rsidR="00E84F7A" w:rsidRDefault="00E84F7A" w:rsidP="00043198">
            <w:pPr>
              <w:pStyle w:val="Vanban"/>
              <w:tabs>
                <w:tab w:val="left" w:pos="720"/>
              </w:tabs>
              <w:spacing w:before="60" w:after="60"/>
              <w:jc w:val="left"/>
            </w:pPr>
            <w:r>
              <w:t>Hồ sơ bảo hiểm tháng</w:t>
            </w:r>
          </w:p>
        </w:tc>
        <w:tc>
          <w:tcPr>
            <w:tcW w:w="5940" w:type="dxa"/>
            <w:shd w:val="clear" w:color="auto" w:fill="auto"/>
          </w:tcPr>
          <w:p w:rsidR="00E84F7A" w:rsidRDefault="00E84F7A" w:rsidP="00043198">
            <w:pPr>
              <w:pStyle w:val="Vanban"/>
              <w:tabs>
                <w:tab w:val="left" w:pos="720"/>
              </w:tabs>
              <w:spacing w:before="60" w:after="60"/>
            </w:pPr>
            <w:r>
              <w:t>Khái niệm của LemonHR dùng để xác định số lượng nhân viên có tham gia bảo hiểm trong tháng cùng mức đóng và tỷ lệ đóng tương ứng. Tại đây người dùng có thể theo dõi được tổng quỹ tiền lương trích nộp bảo hiểm trong tháng.</w:t>
            </w:r>
          </w:p>
        </w:tc>
      </w:tr>
      <w:tr w:rsidR="00E84F7A" w:rsidRPr="00043198" w:rsidTr="00043198">
        <w:tc>
          <w:tcPr>
            <w:tcW w:w="9090" w:type="dxa"/>
            <w:gridSpan w:val="2"/>
            <w:shd w:val="clear" w:color="auto" w:fill="auto"/>
          </w:tcPr>
          <w:p w:rsidR="00E84F7A" w:rsidRPr="00043198" w:rsidRDefault="00E84F7A" w:rsidP="00043198">
            <w:pPr>
              <w:pStyle w:val="Vanban"/>
              <w:tabs>
                <w:tab w:val="left" w:pos="720"/>
              </w:tabs>
              <w:spacing w:before="60" w:after="60"/>
              <w:rPr>
                <w:b/>
              </w:rPr>
            </w:pPr>
            <w:r w:rsidRPr="00043198">
              <w:rPr>
                <w:b/>
              </w:rPr>
              <w:t>Module Chấm công</w:t>
            </w:r>
          </w:p>
        </w:tc>
      </w:tr>
      <w:tr w:rsidR="00E84F7A" w:rsidTr="00043198">
        <w:tc>
          <w:tcPr>
            <w:tcW w:w="3150" w:type="dxa"/>
            <w:shd w:val="clear" w:color="auto" w:fill="auto"/>
          </w:tcPr>
          <w:p w:rsidR="00E84F7A" w:rsidRDefault="00E84F7A" w:rsidP="00043198">
            <w:pPr>
              <w:pStyle w:val="Vanban"/>
              <w:tabs>
                <w:tab w:val="left" w:pos="720"/>
              </w:tabs>
              <w:spacing w:before="60" w:after="60"/>
            </w:pPr>
            <w:r>
              <w:t>Ca làm việc</w:t>
            </w:r>
          </w:p>
        </w:tc>
        <w:tc>
          <w:tcPr>
            <w:tcW w:w="5940" w:type="dxa"/>
            <w:shd w:val="clear" w:color="auto" w:fill="auto"/>
          </w:tcPr>
          <w:p w:rsidR="00E84F7A" w:rsidRDefault="00E84F7A" w:rsidP="00043198">
            <w:pPr>
              <w:pStyle w:val="Vanban"/>
              <w:tabs>
                <w:tab w:val="left" w:pos="720"/>
              </w:tabs>
              <w:spacing w:before="60" w:after="60"/>
            </w:pPr>
            <w:r>
              <w:t>Thời gian làm việc trong 1 ngày theo nội quy công ty</w:t>
            </w:r>
          </w:p>
        </w:tc>
      </w:tr>
      <w:tr w:rsidR="00E84F7A" w:rsidTr="00043198">
        <w:tc>
          <w:tcPr>
            <w:tcW w:w="3150" w:type="dxa"/>
            <w:shd w:val="clear" w:color="auto" w:fill="auto"/>
          </w:tcPr>
          <w:p w:rsidR="00E84F7A" w:rsidRDefault="00E84F7A" w:rsidP="00043198">
            <w:pPr>
              <w:pStyle w:val="Vanban"/>
              <w:tabs>
                <w:tab w:val="left" w:pos="720"/>
              </w:tabs>
              <w:spacing w:before="60" w:after="60"/>
            </w:pPr>
            <w:r>
              <w:t>Thời điểm bắt đầu</w:t>
            </w:r>
          </w:p>
        </w:tc>
        <w:tc>
          <w:tcPr>
            <w:tcW w:w="5940" w:type="dxa"/>
            <w:vMerge w:val="restart"/>
            <w:shd w:val="clear" w:color="auto" w:fill="auto"/>
            <w:vAlign w:val="center"/>
          </w:tcPr>
          <w:p w:rsidR="00E84F7A" w:rsidRDefault="00E84F7A" w:rsidP="00043198">
            <w:pPr>
              <w:pStyle w:val="Vanban"/>
              <w:tabs>
                <w:tab w:val="left" w:pos="720"/>
              </w:tabs>
              <w:spacing w:before="60" w:after="60"/>
              <w:jc w:val="left"/>
            </w:pPr>
            <w:r>
              <w:t>Là mốc thời gian để xác định thời điểm được xem là bắt đầu và kết thúc của một ca.</w:t>
            </w:r>
          </w:p>
        </w:tc>
      </w:tr>
      <w:tr w:rsidR="00E84F7A" w:rsidTr="00043198">
        <w:tc>
          <w:tcPr>
            <w:tcW w:w="3150" w:type="dxa"/>
            <w:shd w:val="clear" w:color="auto" w:fill="auto"/>
          </w:tcPr>
          <w:p w:rsidR="00E84F7A" w:rsidRDefault="00E84F7A" w:rsidP="00043198">
            <w:pPr>
              <w:pStyle w:val="Vanban"/>
              <w:tabs>
                <w:tab w:val="left" w:pos="720"/>
              </w:tabs>
              <w:spacing w:before="60" w:after="60"/>
            </w:pPr>
            <w:r>
              <w:t>Thời điểm chốt ca</w:t>
            </w:r>
          </w:p>
        </w:tc>
        <w:tc>
          <w:tcPr>
            <w:tcW w:w="5940" w:type="dxa"/>
            <w:vMerge/>
            <w:shd w:val="clear" w:color="auto" w:fill="auto"/>
          </w:tcPr>
          <w:p w:rsidR="00E84F7A" w:rsidRDefault="00E84F7A" w:rsidP="00043198">
            <w:pPr>
              <w:pStyle w:val="Vanban"/>
              <w:tabs>
                <w:tab w:val="left" w:pos="720"/>
              </w:tabs>
              <w:spacing w:before="60" w:after="60"/>
            </w:pPr>
          </w:p>
        </w:tc>
      </w:tr>
      <w:tr w:rsidR="00E84F7A" w:rsidTr="00043198">
        <w:tc>
          <w:tcPr>
            <w:tcW w:w="3150" w:type="dxa"/>
            <w:shd w:val="clear" w:color="auto" w:fill="auto"/>
          </w:tcPr>
          <w:p w:rsidR="00E84F7A" w:rsidRDefault="00E84F7A" w:rsidP="00043198">
            <w:pPr>
              <w:pStyle w:val="Vanban"/>
              <w:tabs>
                <w:tab w:val="left" w:pos="720"/>
              </w:tabs>
              <w:spacing w:before="60" w:after="60"/>
            </w:pPr>
            <w:r>
              <w:t>Tăng ca trước</w:t>
            </w:r>
          </w:p>
        </w:tc>
        <w:tc>
          <w:tcPr>
            <w:tcW w:w="5940" w:type="dxa"/>
            <w:shd w:val="clear" w:color="auto" w:fill="auto"/>
          </w:tcPr>
          <w:p w:rsidR="00E84F7A" w:rsidRDefault="00E84F7A" w:rsidP="00043198">
            <w:pPr>
              <w:pStyle w:val="Vanban"/>
              <w:tabs>
                <w:tab w:val="left" w:pos="720"/>
              </w:tabs>
              <w:spacing w:before="60" w:after="60"/>
            </w:pPr>
            <w:r>
              <w:t xml:space="preserve">Thời gian làm việc trước giờ bắt đầu của </w:t>
            </w:r>
            <w:r w:rsidRPr="00043198">
              <w:rPr>
                <w:i/>
              </w:rPr>
              <w:t>Ca làm việc</w:t>
            </w:r>
          </w:p>
        </w:tc>
      </w:tr>
      <w:tr w:rsidR="00E84F7A" w:rsidTr="00043198">
        <w:tc>
          <w:tcPr>
            <w:tcW w:w="3150" w:type="dxa"/>
            <w:shd w:val="clear" w:color="auto" w:fill="auto"/>
          </w:tcPr>
          <w:p w:rsidR="00E84F7A" w:rsidRDefault="00E84F7A" w:rsidP="00043198">
            <w:pPr>
              <w:pStyle w:val="Vanban"/>
              <w:tabs>
                <w:tab w:val="left" w:pos="720"/>
              </w:tabs>
              <w:spacing w:before="60" w:after="60"/>
            </w:pPr>
            <w:r>
              <w:t>Tăng ca sau</w:t>
            </w:r>
          </w:p>
        </w:tc>
        <w:tc>
          <w:tcPr>
            <w:tcW w:w="5940" w:type="dxa"/>
            <w:shd w:val="clear" w:color="auto" w:fill="auto"/>
          </w:tcPr>
          <w:p w:rsidR="00E84F7A" w:rsidRDefault="00E84F7A" w:rsidP="00043198">
            <w:pPr>
              <w:pStyle w:val="Vanban"/>
              <w:tabs>
                <w:tab w:val="left" w:pos="720"/>
              </w:tabs>
              <w:spacing w:before="60" w:after="60"/>
            </w:pPr>
            <w:r>
              <w:t xml:space="preserve">Thời gian làm việc sau giờ kết thúc của </w:t>
            </w:r>
            <w:r w:rsidRPr="00043198">
              <w:rPr>
                <w:i/>
              </w:rPr>
              <w:t>Ca làm việc</w:t>
            </w:r>
          </w:p>
        </w:tc>
      </w:tr>
      <w:tr w:rsidR="00E84F7A" w:rsidTr="00043198">
        <w:tc>
          <w:tcPr>
            <w:tcW w:w="3150" w:type="dxa"/>
            <w:shd w:val="clear" w:color="auto" w:fill="auto"/>
          </w:tcPr>
          <w:p w:rsidR="00E84F7A" w:rsidRDefault="00E84F7A" w:rsidP="00043198">
            <w:pPr>
              <w:pStyle w:val="Vanban"/>
              <w:tabs>
                <w:tab w:val="left" w:pos="720"/>
              </w:tabs>
              <w:spacing w:before="60" w:after="60"/>
            </w:pPr>
            <w:r>
              <w:t>Giờ phụ cấp đêm</w:t>
            </w:r>
          </w:p>
        </w:tc>
        <w:tc>
          <w:tcPr>
            <w:tcW w:w="5940" w:type="dxa"/>
            <w:shd w:val="clear" w:color="auto" w:fill="auto"/>
          </w:tcPr>
          <w:p w:rsidR="00E84F7A" w:rsidRDefault="00E84F7A" w:rsidP="00043198">
            <w:pPr>
              <w:pStyle w:val="Vanban"/>
              <w:tabs>
                <w:tab w:val="left" w:pos="720"/>
              </w:tabs>
              <w:spacing w:before="60" w:after="60"/>
            </w:pPr>
            <w:r>
              <w:t>Thời gian làm đêm theo Luật lao động</w:t>
            </w:r>
          </w:p>
        </w:tc>
      </w:tr>
      <w:tr w:rsidR="00E84F7A" w:rsidTr="00043198">
        <w:tc>
          <w:tcPr>
            <w:tcW w:w="3150" w:type="dxa"/>
            <w:shd w:val="clear" w:color="auto" w:fill="auto"/>
          </w:tcPr>
          <w:p w:rsidR="00E84F7A" w:rsidRDefault="00E84F7A" w:rsidP="00043198">
            <w:pPr>
              <w:pStyle w:val="Vanban"/>
              <w:tabs>
                <w:tab w:val="left" w:pos="720"/>
              </w:tabs>
              <w:spacing w:before="60" w:after="60"/>
            </w:pPr>
            <w:r>
              <w:t>Giờ ăn</w:t>
            </w:r>
          </w:p>
        </w:tc>
        <w:tc>
          <w:tcPr>
            <w:tcW w:w="5940" w:type="dxa"/>
            <w:shd w:val="clear" w:color="auto" w:fill="auto"/>
          </w:tcPr>
          <w:p w:rsidR="00E84F7A" w:rsidRDefault="00E84F7A" w:rsidP="00043198">
            <w:pPr>
              <w:pStyle w:val="Vanban"/>
              <w:tabs>
                <w:tab w:val="left" w:pos="720"/>
              </w:tabs>
              <w:spacing w:before="60" w:after="60"/>
            </w:pPr>
            <w:r>
              <w:t>Thời gian ăn ca (theo ca làm việc)</w:t>
            </w:r>
          </w:p>
        </w:tc>
      </w:tr>
      <w:tr w:rsidR="00E84F7A" w:rsidTr="00043198">
        <w:tc>
          <w:tcPr>
            <w:tcW w:w="3150" w:type="dxa"/>
            <w:shd w:val="clear" w:color="auto" w:fill="auto"/>
          </w:tcPr>
          <w:p w:rsidR="00E84F7A" w:rsidRDefault="00E84F7A" w:rsidP="00043198">
            <w:pPr>
              <w:pStyle w:val="Vanban"/>
              <w:tabs>
                <w:tab w:val="left" w:pos="720"/>
              </w:tabs>
              <w:spacing w:before="60" w:after="60"/>
            </w:pPr>
            <w:r>
              <w:t>Loại chấm công</w:t>
            </w:r>
          </w:p>
        </w:tc>
        <w:tc>
          <w:tcPr>
            <w:tcW w:w="5940" w:type="dxa"/>
            <w:shd w:val="clear" w:color="auto" w:fill="auto"/>
          </w:tcPr>
          <w:p w:rsidR="00E84F7A" w:rsidRPr="00043198" w:rsidRDefault="00E84F7A" w:rsidP="00043198">
            <w:pPr>
              <w:pStyle w:val="Vanban"/>
              <w:tabs>
                <w:tab w:val="left" w:pos="720"/>
              </w:tabs>
              <w:spacing w:before="60" w:after="60"/>
              <w:rPr>
                <w:i/>
              </w:rPr>
            </w:pPr>
            <w:r>
              <w:t>Khái niệm của hệ thống, dùng phân loại thời gian làm việc (</w:t>
            </w:r>
            <w:r w:rsidRPr="00043198">
              <w:rPr>
                <w:i/>
              </w:rPr>
              <w:t>Ví dụ: Thời gian làm ca chính, thời gian tăng ca ngày OFF,…)</w:t>
            </w:r>
          </w:p>
        </w:tc>
      </w:tr>
      <w:tr w:rsidR="00E84F7A" w:rsidTr="00043198">
        <w:tc>
          <w:tcPr>
            <w:tcW w:w="3150" w:type="dxa"/>
            <w:shd w:val="clear" w:color="auto" w:fill="auto"/>
          </w:tcPr>
          <w:p w:rsidR="00E84F7A" w:rsidRDefault="00E84F7A" w:rsidP="00043198">
            <w:pPr>
              <w:pStyle w:val="Vanban"/>
              <w:tabs>
                <w:tab w:val="left" w:pos="720"/>
              </w:tabs>
              <w:spacing w:before="60" w:after="60"/>
            </w:pPr>
            <w:r>
              <w:t>Lịch làm việc tổng quát</w:t>
            </w:r>
          </w:p>
        </w:tc>
        <w:tc>
          <w:tcPr>
            <w:tcW w:w="5940" w:type="dxa"/>
            <w:shd w:val="clear" w:color="auto" w:fill="auto"/>
          </w:tcPr>
          <w:p w:rsidR="00E84F7A" w:rsidRDefault="00E84F7A" w:rsidP="00043198">
            <w:pPr>
              <w:pStyle w:val="Vanban"/>
              <w:tabs>
                <w:tab w:val="left" w:pos="720"/>
              </w:tabs>
              <w:spacing w:before="60" w:after="60"/>
            </w:pPr>
            <w:r>
              <w:t xml:space="preserve">Khái niệm của LemonHR nhằm xác định cụ thể các ngày nghỉ trong năm cho cả đơn vị hoặc theo từng đối tượng nhân viên </w:t>
            </w:r>
            <w:r w:rsidRPr="00043198">
              <w:rPr>
                <w:i/>
              </w:rPr>
              <w:t>(Ví dụ: ngày nghỉ Ph</w:t>
            </w:r>
            <w:r w:rsidR="007F17C3">
              <w:rPr>
                <w:i/>
              </w:rPr>
              <w:t>ép năm, ngày nghỉ đặc biệt của công ty</w:t>
            </w:r>
            <w:r w:rsidRPr="00043198">
              <w:rPr>
                <w:i/>
              </w:rPr>
              <w:t>).</w:t>
            </w:r>
          </w:p>
        </w:tc>
      </w:tr>
      <w:tr w:rsidR="00E84F7A" w:rsidTr="00043198">
        <w:tc>
          <w:tcPr>
            <w:tcW w:w="3150" w:type="dxa"/>
            <w:shd w:val="clear" w:color="auto" w:fill="auto"/>
          </w:tcPr>
          <w:p w:rsidR="00E84F7A" w:rsidRDefault="00E84F7A" w:rsidP="00043198">
            <w:pPr>
              <w:pStyle w:val="Vanban"/>
              <w:tabs>
                <w:tab w:val="left" w:pos="720"/>
              </w:tabs>
              <w:spacing w:before="60" w:after="60"/>
            </w:pPr>
            <w:r>
              <w:t>Định dạng dữ liệu</w:t>
            </w:r>
          </w:p>
        </w:tc>
        <w:tc>
          <w:tcPr>
            <w:tcW w:w="5940" w:type="dxa"/>
            <w:shd w:val="clear" w:color="auto" w:fill="auto"/>
          </w:tcPr>
          <w:p w:rsidR="00E84F7A" w:rsidRDefault="00E84F7A" w:rsidP="00043198">
            <w:pPr>
              <w:pStyle w:val="Vanban"/>
              <w:tabs>
                <w:tab w:val="left" w:pos="720"/>
              </w:tabs>
              <w:spacing w:before="60" w:after="60"/>
            </w:pPr>
            <w:r>
              <w:t>Khái niệm của LemonHR dùng để thiết lập nguyên tắc nhận dạng giữa dữ liệu thô của máy chấm công vào chương trình.</w:t>
            </w:r>
          </w:p>
        </w:tc>
      </w:tr>
      <w:tr w:rsidR="00E84F7A" w:rsidRPr="00A2194B" w:rsidTr="00043198">
        <w:tc>
          <w:tcPr>
            <w:tcW w:w="3150" w:type="dxa"/>
            <w:shd w:val="clear" w:color="auto" w:fill="auto"/>
          </w:tcPr>
          <w:p w:rsidR="00E84F7A" w:rsidRPr="00A2194B" w:rsidRDefault="00E84F7A" w:rsidP="00043198">
            <w:pPr>
              <w:pStyle w:val="Vanban"/>
              <w:tabs>
                <w:tab w:val="left" w:pos="720"/>
              </w:tabs>
              <w:spacing w:before="60" w:after="60"/>
              <w:rPr>
                <w:lang w:val="fr-FR"/>
              </w:rPr>
            </w:pPr>
            <w:r w:rsidRPr="00A2194B">
              <w:rPr>
                <w:lang w:val="fr-FR"/>
              </w:rPr>
              <w:t>Tác vụ import dữ liệu thô</w:t>
            </w:r>
          </w:p>
        </w:tc>
        <w:tc>
          <w:tcPr>
            <w:tcW w:w="5940" w:type="dxa"/>
            <w:shd w:val="clear" w:color="auto" w:fill="auto"/>
          </w:tcPr>
          <w:p w:rsidR="00E84F7A" w:rsidRPr="00A2194B" w:rsidRDefault="00E84F7A" w:rsidP="00043198">
            <w:pPr>
              <w:pStyle w:val="Vanban"/>
              <w:tabs>
                <w:tab w:val="left" w:pos="720"/>
              </w:tabs>
              <w:spacing w:before="60" w:after="60"/>
              <w:rPr>
                <w:lang w:val="fr-FR"/>
              </w:rPr>
            </w:pPr>
            <w:r w:rsidRPr="00A2194B">
              <w:rPr>
                <w:lang w:val="fr-FR"/>
              </w:rPr>
              <w:t>Khái niệm của hệ thống, để thiết lập nguyên tắc kết nối giữa chương trình và cơ sở dữ liệu của máy chấm công.</w:t>
            </w:r>
          </w:p>
        </w:tc>
      </w:tr>
      <w:tr w:rsidR="00E84F7A" w:rsidRPr="00A2194B" w:rsidTr="00043198">
        <w:tc>
          <w:tcPr>
            <w:tcW w:w="3150" w:type="dxa"/>
            <w:shd w:val="clear" w:color="auto" w:fill="auto"/>
          </w:tcPr>
          <w:p w:rsidR="00E84F7A" w:rsidRPr="00A2194B" w:rsidRDefault="00E84F7A" w:rsidP="00043198">
            <w:pPr>
              <w:pStyle w:val="Vanban"/>
              <w:tabs>
                <w:tab w:val="left" w:pos="720"/>
              </w:tabs>
              <w:spacing w:before="60" w:after="60"/>
              <w:rPr>
                <w:lang w:val="fr-FR"/>
              </w:rPr>
            </w:pPr>
          </w:p>
        </w:tc>
        <w:tc>
          <w:tcPr>
            <w:tcW w:w="5940" w:type="dxa"/>
            <w:shd w:val="clear" w:color="auto" w:fill="auto"/>
          </w:tcPr>
          <w:p w:rsidR="00E84F7A" w:rsidRPr="00A2194B" w:rsidRDefault="00E84F7A" w:rsidP="00043198">
            <w:pPr>
              <w:pStyle w:val="Vanban"/>
              <w:tabs>
                <w:tab w:val="left" w:pos="720"/>
              </w:tabs>
              <w:spacing w:before="60" w:after="60"/>
              <w:rPr>
                <w:lang w:val="fr-FR"/>
              </w:rPr>
            </w:pPr>
          </w:p>
        </w:tc>
      </w:tr>
      <w:tr w:rsidR="00E84F7A" w:rsidRPr="00043198" w:rsidTr="00043198">
        <w:tc>
          <w:tcPr>
            <w:tcW w:w="9090" w:type="dxa"/>
            <w:gridSpan w:val="2"/>
            <w:shd w:val="clear" w:color="auto" w:fill="auto"/>
          </w:tcPr>
          <w:p w:rsidR="00E84F7A" w:rsidRPr="00043198" w:rsidRDefault="00E84F7A" w:rsidP="00043198">
            <w:pPr>
              <w:pStyle w:val="Vanban"/>
              <w:tabs>
                <w:tab w:val="left" w:pos="720"/>
              </w:tabs>
              <w:spacing w:before="60" w:after="60"/>
              <w:rPr>
                <w:b/>
              </w:rPr>
            </w:pPr>
            <w:r w:rsidRPr="00043198">
              <w:rPr>
                <w:b/>
              </w:rPr>
              <w:t>Module Tiền lương</w:t>
            </w:r>
          </w:p>
        </w:tc>
      </w:tr>
      <w:tr w:rsidR="00E84F7A" w:rsidTr="00043198">
        <w:tc>
          <w:tcPr>
            <w:tcW w:w="3150" w:type="dxa"/>
            <w:shd w:val="clear" w:color="auto" w:fill="auto"/>
          </w:tcPr>
          <w:p w:rsidR="00E84F7A" w:rsidRDefault="00FE0FE2" w:rsidP="00043198">
            <w:pPr>
              <w:pStyle w:val="Vanban"/>
              <w:tabs>
                <w:tab w:val="left" w:pos="720"/>
              </w:tabs>
              <w:spacing w:before="60" w:after="60"/>
            </w:pPr>
            <w:r>
              <w:t>Hồ sơ lương</w:t>
            </w:r>
          </w:p>
        </w:tc>
        <w:tc>
          <w:tcPr>
            <w:tcW w:w="5940" w:type="dxa"/>
            <w:shd w:val="clear" w:color="auto" w:fill="auto"/>
          </w:tcPr>
          <w:p w:rsidR="00E84F7A" w:rsidRDefault="00E84F7A" w:rsidP="00043198">
            <w:pPr>
              <w:pStyle w:val="Vanban"/>
              <w:tabs>
                <w:tab w:val="left" w:pos="720"/>
              </w:tabs>
              <w:spacing w:before="60" w:after="60"/>
            </w:pPr>
            <w:r>
              <w:t>Là nơi</w:t>
            </w:r>
            <w:r w:rsidR="001709BF">
              <w:t xml:space="preserve"> quản lý các thông tin mức lương </w:t>
            </w:r>
            <w:r>
              <w:t>và mức hưởng các khoản phụ cấp mới nhất của tất cả nhân viên trong đơn vị.</w:t>
            </w:r>
          </w:p>
        </w:tc>
      </w:tr>
      <w:tr w:rsidR="00E84F7A" w:rsidTr="00043198">
        <w:tc>
          <w:tcPr>
            <w:tcW w:w="3150" w:type="dxa"/>
            <w:shd w:val="clear" w:color="auto" w:fill="auto"/>
          </w:tcPr>
          <w:p w:rsidR="00E84F7A" w:rsidRDefault="00E84F7A" w:rsidP="00043198">
            <w:pPr>
              <w:pStyle w:val="Vanban"/>
              <w:tabs>
                <w:tab w:val="left" w:pos="720"/>
              </w:tabs>
              <w:spacing w:before="60" w:after="60"/>
            </w:pPr>
            <w:r>
              <w:t>Chu kỳ lương</w:t>
            </w:r>
          </w:p>
        </w:tc>
        <w:tc>
          <w:tcPr>
            <w:tcW w:w="5940" w:type="dxa"/>
            <w:shd w:val="clear" w:color="auto" w:fill="auto"/>
          </w:tcPr>
          <w:p w:rsidR="00E84F7A" w:rsidRDefault="00E84F7A" w:rsidP="00043198">
            <w:pPr>
              <w:pStyle w:val="Vanban"/>
              <w:tabs>
                <w:tab w:val="left" w:pos="720"/>
              </w:tabs>
              <w:spacing w:before="60" w:after="60"/>
            </w:pPr>
            <w:r>
              <w:t xml:space="preserve">Khoảng thời gian quy định để tính lương cho nhân viên. </w:t>
            </w:r>
            <w:r w:rsidRPr="00043198">
              <w:rPr>
                <w:i/>
              </w:rPr>
              <w:t>(Ví dụ: Chu kỳ</w:t>
            </w:r>
            <w:r w:rsidR="00457BB6">
              <w:rPr>
                <w:i/>
              </w:rPr>
              <w:t xml:space="preserve"> lương tạm ứng bắt đầu từ ngày 16</w:t>
            </w:r>
            <w:r w:rsidRPr="00043198">
              <w:rPr>
                <w:i/>
              </w:rPr>
              <w:sym w:font="Wingdings" w:char="F0E0"/>
            </w:r>
            <w:r w:rsidRPr="00043198">
              <w:rPr>
                <w:i/>
              </w:rPr>
              <w:t xml:space="preserve"> ngày 15).</w:t>
            </w:r>
          </w:p>
        </w:tc>
      </w:tr>
      <w:tr w:rsidR="00E84F7A" w:rsidTr="00043198">
        <w:tc>
          <w:tcPr>
            <w:tcW w:w="3150" w:type="dxa"/>
            <w:shd w:val="clear" w:color="auto" w:fill="auto"/>
          </w:tcPr>
          <w:p w:rsidR="00E84F7A" w:rsidRDefault="00E84F7A" w:rsidP="00043198">
            <w:pPr>
              <w:pStyle w:val="Vanban"/>
              <w:tabs>
                <w:tab w:val="left" w:pos="720"/>
              </w:tabs>
              <w:spacing w:before="60" w:after="60"/>
            </w:pPr>
            <w:r>
              <w:t>Phương pháp tính lương</w:t>
            </w:r>
          </w:p>
        </w:tc>
        <w:tc>
          <w:tcPr>
            <w:tcW w:w="5940" w:type="dxa"/>
            <w:shd w:val="clear" w:color="auto" w:fill="auto"/>
          </w:tcPr>
          <w:p w:rsidR="00E84F7A" w:rsidRDefault="00E84F7A" w:rsidP="00043198">
            <w:pPr>
              <w:pStyle w:val="Vanban"/>
              <w:tabs>
                <w:tab w:val="left" w:pos="720"/>
              </w:tabs>
              <w:spacing w:before="60" w:after="60"/>
            </w:pPr>
            <w:r>
              <w:t>Là nơi thiết lập các t</w:t>
            </w:r>
            <w:r w:rsidRPr="00D65D73">
              <w:t>ham số tính toán hỗ trợ người dùng tính số liệu tiền lương căn cứ vào nội quy chính sách của công ty.</w:t>
            </w:r>
          </w:p>
        </w:tc>
      </w:tr>
      <w:tr w:rsidR="00E84F7A" w:rsidTr="00043198">
        <w:tc>
          <w:tcPr>
            <w:tcW w:w="3150" w:type="dxa"/>
            <w:shd w:val="clear" w:color="auto" w:fill="auto"/>
          </w:tcPr>
          <w:p w:rsidR="00E84F7A" w:rsidRDefault="00E84F7A" w:rsidP="00043198">
            <w:pPr>
              <w:pStyle w:val="Vanban"/>
              <w:tabs>
                <w:tab w:val="left" w:pos="720"/>
              </w:tabs>
              <w:spacing w:before="60" w:after="60"/>
            </w:pPr>
            <w:r>
              <w:t>Hệ số lương</w:t>
            </w:r>
          </w:p>
        </w:tc>
        <w:tc>
          <w:tcPr>
            <w:tcW w:w="5940" w:type="dxa"/>
            <w:shd w:val="clear" w:color="auto" w:fill="auto"/>
          </w:tcPr>
          <w:p w:rsidR="00E84F7A" w:rsidRDefault="00E84F7A" w:rsidP="00043198">
            <w:pPr>
              <w:pStyle w:val="Vanban"/>
              <w:tabs>
                <w:tab w:val="left" w:pos="720"/>
              </w:tabs>
              <w:spacing w:before="60" w:after="60"/>
            </w:pPr>
            <w:r>
              <w:t>Khái niệm của LemonHR dùng quản lý mức hưởng của các khoản phụ cấp.</w:t>
            </w:r>
          </w:p>
        </w:tc>
      </w:tr>
      <w:tr w:rsidR="00E84F7A" w:rsidTr="00043198">
        <w:tc>
          <w:tcPr>
            <w:tcW w:w="3150" w:type="dxa"/>
            <w:shd w:val="clear" w:color="auto" w:fill="auto"/>
          </w:tcPr>
          <w:p w:rsidR="00E84F7A" w:rsidRDefault="00E84F7A" w:rsidP="00043198">
            <w:pPr>
              <w:pStyle w:val="Vanban"/>
              <w:tabs>
                <w:tab w:val="left" w:pos="720"/>
              </w:tabs>
              <w:spacing w:before="60" w:after="60"/>
            </w:pPr>
            <w:r>
              <w:t>Khoản điều chỉnh thu nhập</w:t>
            </w:r>
          </w:p>
        </w:tc>
        <w:tc>
          <w:tcPr>
            <w:tcW w:w="5940" w:type="dxa"/>
            <w:shd w:val="clear" w:color="auto" w:fill="auto"/>
          </w:tcPr>
          <w:p w:rsidR="00E84F7A" w:rsidRDefault="00E84F7A" w:rsidP="00043198">
            <w:pPr>
              <w:pStyle w:val="Vanban"/>
              <w:tabs>
                <w:tab w:val="left" w:pos="720"/>
              </w:tabs>
              <w:spacing w:before="60" w:after="60"/>
            </w:pPr>
            <w:r>
              <w:t>K</w:t>
            </w:r>
            <w:r w:rsidRPr="00AB2DFF">
              <w:t xml:space="preserve">hái niệm </w:t>
            </w:r>
            <w:r>
              <w:t xml:space="preserve">của LemonHR </w:t>
            </w:r>
            <w:r w:rsidRPr="00AB2DFF">
              <w:t xml:space="preserve">để quản lý số liệu phát sinh không theo quy luật </w:t>
            </w:r>
            <w:r>
              <w:t>ở mỗi chu kỳ lương.</w:t>
            </w:r>
          </w:p>
        </w:tc>
      </w:tr>
      <w:tr w:rsidR="00E84F7A" w:rsidTr="00043198">
        <w:tc>
          <w:tcPr>
            <w:tcW w:w="3150" w:type="dxa"/>
            <w:shd w:val="clear" w:color="auto" w:fill="auto"/>
          </w:tcPr>
          <w:p w:rsidR="00E84F7A" w:rsidRDefault="00E84F7A" w:rsidP="00043198">
            <w:pPr>
              <w:pStyle w:val="Vanban"/>
              <w:tabs>
                <w:tab w:val="left" w:pos="720"/>
              </w:tabs>
              <w:spacing w:before="60" w:after="60"/>
            </w:pPr>
            <w:r>
              <w:t>Đối tượng thuế thu nhập</w:t>
            </w:r>
          </w:p>
        </w:tc>
        <w:tc>
          <w:tcPr>
            <w:tcW w:w="5940" w:type="dxa"/>
            <w:shd w:val="clear" w:color="auto" w:fill="auto"/>
          </w:tcPr>
          <w:p w:rsidR="00E84F7A" w:rsidRDefault="00E84F7A" w:rsidP="00043198">
            <w:pPr>
              <w:pStyle w:val="Vanban"/>
              <w:tabs>
                <w:tab w:val="left" w:pos="720"/>
              </w:tabs>
              <w:spacing w:before="60" w:after="60"/>
            </w:pPr>
            <w:r>
              <w:t>Là biểu thuế suất Thuế Thu nhập cá nhân.</w:t>
            </w:r>
          </w:p>
        </w:tc>
      </w:tr>
    </w:tbl>
    <w:p w:rsidR="00D017D5" w:rsidRDefault="00D017D5" w:rsidP="00926217"/>
    <w:p w:rsidR="009E0A23" w:rsidRDefault="000D355E" w:rsidP="0010186F">
      <w:pPr>
        <w:pStyle w:val="Heading1"/>
      </w:pPr>
      <w:bookmarkStart w:id="11" w:name="_Toc363630885"/>
      <w:r>
        <w:br w:type="page"/>
      </w:r>
      <w:bookmarkStart w:id="12" w:name="_Toc453012537"/>
      <w:r w:rsidR="002B189B">
        <w:t xml:space="preserve">CHƯƠNG </w:t>
      </w:r>
      <w:r w:rsidR="00400600" w:rsidRPr="00FF1FAB">
        <w:t>II</w:t>
      </w:r>
      <w:r w:rsidR="002B189B">
        <w:t>: ĐĂNG NHẬP VÀ CẤP QUYỀN</w:t>
      </w:r>
      <w:bookmarkEnd w:id="11"/>
      <w:bookmarkEnd w:id="12"/>
    </w:p>
    <w:p w:rsidR="00C607FF" w:rsidRDefault="00C607FF" w:rsidP="00C607FF">
      <w:pPr>
        <w:pStyle w:val="Vanban"/>
        <w:tabs>
          <w:tab w:val="left" w:pos="720"/>
        </w:tabs>
        <w:spacing w:before="60" w:after="60"/>
      </w:pPr>
      <w:r>
        <w:t>Hoàn thành chương này, người dùng sẽ hiểu và vận hành được các nội dung sau:</w:t>
      </w:r>
    </w:p>
    <w:p w:rsidR="00513982" w:rsidRDefault="00513982" w:rsidP="003B7654">
      <w:pPr>
        <w:pStyle w:val="Vanban"/>
        <w:numPr>
          <w:ilvl w:val="0"/>
          <w:numId w:val="14"/>
        </w:numPr>
        <w:tabs>
          <w:tab w:val="left" w:pos="360"/>
        </w:tabs>
        <w:spacing w:before="60" w:after="60"/>
        <w:ind w:left="360"/>
      </w:pPr>
      <w:r>
        <w:t xml:space="preserve">Khái niệm về </w:t>
      </w:r>
      <w:r w:rsidR="00EC3B29">
        <w:t xml:space="preserve">Người </w:t>
      </w:r>
      <w:r w:rsidR="004A1002">
        <w:t>quản trị hệ thống</w:t>
      </w:r>
      <w:r>
        <w:t>.</w:t>
      </w:r>
    </w:p>
    <w:p w:rsidR="00C607FF" w:rsidRDefault="00513982" w:rsidP="003B7654">
      <w:pPr>
        <w:pStyle w:val="Vanban"/>
        <w:numPr>
          <w:ilvl w:val="0"/>
          <w:numId w:val="14"/>
        </w:numPr>
        <w:tabs>
          <w:tab w:val="left" w:pos="360"/>
        </w:tabs>
        <w:spacing w:before="60" w:after="60"/>
        <w:ind w:left="360"/>
      </w:pPr>
      <w:r>
        <w:t xml:space="preserve">Cách thức </w:t>
      </w:r>
      <w:r w:rsidR="00EC3B29">
        <w:t>k</w:t>
      </w:r>
      <w:r w:rsidR="00C607FF">
        <w:t>hởi tạ</w:t>
      </w:r>
      <w:r w:rsidR="00480FAA">
        <w:t>o</w:t>
      </w:r>
      <w:r w:rsidR="00C607FF">
        <w:t xml:space="preserve"> người dùng (User)</w:t>
      </w:r>
      <w:r w:rsidR="00890BB1">
        <w:t>.</w:t>
      </w:r>
    </w:p>
    <w:p w:rsidR="00C607FF" w:rsidRDefault="00C607FF" w:rsidP="003B7654">
      <w:pPr>
        <w:pStyle w:val="Vanban"/>
        <w:numPr>
          <w:ilvl w:val="0"/>
          <w:numId w:val="14"/>
        </w:numPr>
        <w:tabs>
          <w:tab w:val="left" w:pos="360"/>
        </w:tabs>
        <w:spacing w:before="60" w:after="60"/>
        <w:ind w:left="360"/>
      </w:pPr>
      <w:r>
        <w:t xml:space="preserve">Phân quyền </w:t>
      </w:r>
      <w:r w:rsidR="007F2E94">
        <w:t xml:space="preserve">tính năng cho </w:t>
      </w:r>
      <w:r>
        <w:t>người dùng</w:t>
      </w:r>
      <w:r w:rsidR="00890BB1">
        <w:t>.</w:t>
      </w:r>
    </w:p>
    <w:p w:rsidR="00513982" w:rsidRDefault="00513982" w:rsidP="003B7654">
      <w:pPr>
        <w:pStyle w:val="Vanban"/>
        <w:numPr>
          <w:ilvl w:val="0"/>
          <w:numId w:val="14"/>
        </w:numPr>
        <w:tabs>
          <w:tab w:val="left" w:pos="360"/>
        </w:tabs>
        <w:spacing w:before="60" w:after="60"/>
        <w:ind w:left="360"/>
      </w:pPr>
      <w:r>
        <w:t>Sao chép phân quyền tính năng cho giữa các người dùng.</w:t>
      </w:r>
    </w:p>
    <w:p w:rsidR="00513982" w:rsidRDefault="00513982" w:rsidP="003B7654">
      <w:pPr>
        <w:pStyle w:val="Vanban"/>
        <w:numPr>
          <w:ilvl w:val="0"/>
          <w:numId w:val="14"/>
        </w:numPr>
        <w:tabs>
          <w:tab w:val="left" w:pos="360"/>
        </w:tabs>
        <w:spacing w:before="60" w:after="60"/>
        <w:ind w:left="360"/>
      </w:pPr>
      <w:r>
        <w:t>Phân quyền dữ liệu cho người dùng theo vai trò.</w:t>
      </w:r>
    </w:p>
    <w:p w:rsidR="00C607FF" w:rsidRDefault="00C607FF" w:rsidP="003B7654">
      <w:pPr>
        <w:pStyle w:val="Vanban"/>
        <w:numPr>
          <w:ilvl w:val="0"/>
          <w:numId w:val="14"/>
        </w:numPr>
        <w:tabs>
          <w:tab w:val="left" w:pos="360"/>
        </w:tabs>
        <w:spacing w:before="60" w:after="60"/>
        <w:ind w:left="360"/>
      </w:pPr>
      <w:r>
        <w:t xml:space="preserve">Cách thức đăng nhập </w:t>
      </w:r>
      <w:r w:rsidR="00513982">
        <w:t xml:space="preserve">vào chương trình </w:t>
      </w:r>
      <w:r>
        <w:t>theo người dùng</w:t>
      </w:r>
      <w:r w:rsidR="00890BB1">
        <w:t>.</w:t>
      </w:r>
    </w:p>
    <w:p w:rsidR="0039785B" w:rsidRDefault="008010F2" w:rsidP="003B7654">
      <w:pPr>
        <w:pStyle w:val="Vanban"/>
        <w:numPr>
          <w:ilvl w:val="0"/>
          <w:numId w:val="14"/>
        </w:numPr>
        <w:tabs>
          <w:tab w:val="left" w:pos="360"/>
        </w:tabs>
        <w:spacing w:before="60" w:after="60"/>
        <w:ind w:left="360"/>
      </w:pPr>
      <w:r>
        <w:t>T</w:t>
      </w:r>
      <w:r w:rsidR="0039785B">
        <w:t>hiết lập và thay đổi mật khẩu người dùng</w:t>
      </w:r>
    </w:p>
    <w:p w:rsidR="00C607FF" w:rsidRPr="00220A45" w:rsidRDefault="000D355E" w:rsidP="003B7654">
      <w:pPr>
        <w:pStyle w:val="Vanban"/>
        <w:numPr>
          <w:ilvl w:val="0"/>
          <w:numId w:val="13"/>
        </w:numPr>
        <w:tabs>
          <w:tab w:val="left" w:pos="360"/>
        </w:tabs>
        <w:spacing w:before="60" w:after="60"/>
        <w:ind w:left="360" w:hanging="360"/>
        <w:outlineLvl w:val="0"/>
        <w:rPr>
          <w:b/>
        </w:rPr>
      </w:pPr>
      <w:bookmarkStart w:id="13" w:name="_Toc363630886"/>
      <w:r>
        <w:rPr>
          <w:b/>
        </w:rPr>
        <w:br w:type="page"/>
      </w:r>
      <w:bookmarkStart w:id="14" w:name="_Toc453012538"/>
      <w:r w:rsidR="00CC2E25">
        <w:rPr>
          <w:b/>
        </w:rPr>
        <w:t xml:space="preserve">Khái niệm Người </w:t>
      </w:r>
      <w:r w:rsidR="00C10127">
        <w:rPr>
          <w:b/>
        </w:rPr>
        <w:t xml:space="preserve">quản trị hệ thống </w:t>
      </w:r>
      <w:r w:rsidR="00CC2E25">
        <w:rPr>
          <w:b/>
        </w:rPr>
        <w:t>(LEMONADMIN)</w:t>
      </w:r>
      <w:bookmarkEnd w:id="13"/>
      <w:bookmarkEnd w:id="14"/>
    </w:p>
    <w:p w:rsidR="00EC3B29" w:rsidRDefault="00EC3B29" w:rsidP="00220A45">
      <w:pPr>
        <w:pStyle w:val="Vanban"/>
        <w:tabs>
          <w:tab w:val="left" w:pos="720"/>
        </w:tabs>
        <w:spacing w:before="60" w:after="60"/>
      </w:pPr>
      <w:r>
        <w:t>Trong chương trình LemonHR, L</w:t>
      </w:r>
      <w:r w:rsidR="00C10127">
        <w:t>EMONADMIN</w:t>
      </w:r>
      <w:r>
        <w:t xml:space="preserve"> là người dùng mặc định được tạo sẵn </w:t>
      </w:r>
      <w:r w:rsidR="00C10127">
        <w:t xml:space="preserve">khi thiết lập hệ </w:t>
      </w:r>
      <w:r>
        <w:t>thống và là người dùng có quyền hạn cao nh</w:t>
      </w:r>
      <w:r w:rsidR="00190BC4">
        <w:t>ất</w:t>
      </w:r>
      <w:r>
        <w:t>.</w:t>
      </w:r>
      <w:r w:rsidR="00C10127">
        <w:t xml:space="preserve"> </w:t>
      </w:r>
    </w:p>
    <w:p w:rsidR="00F4687C" w:rsidRDefault="00F4687C" w:rsidP="00220A45">
      <w:pPr>
        <w:pStyle w:val="Vanban"/>
        <w:tabs>
          <w:tab w:val="left" w:pos="720"/>
        </w:tabs>
        <w:spacing w:before="60" w:after="60"/>
      </w:pPr>
      <w:r>
        <w:t>Mặc định n</w:t>
      </w:r>
      <w:r w:rsidR="00EC3B29">
        <w:t xml:space="preserve">gười dùng </w:t>
      </w:r>
      <w:r w:rsidR="00421048">
        <w:t>LEMONADMIN</w:t>
      </w:r>
      <w:r w:rsidR="00EC3B29">
        <w:t xml:space="preserve"> </w:t>
      </w:r>
      <w:r>
        <w:t xml:space="preserve">có toàn quyền theo tính năng hoặc theo dữ liệu. </w:t>
      </w:r>
    </w:p>
    <w:p w:rsidR="00141C1C" w:rsidRDefault="00F4687C" w:rsidP="00220A45">
      <w:pPr>
        <w:pStyle w:val="Vanban"/>
        <w:tabs>
          <w:tab w:val="left" w:pos="720"/>
        </w:tabs>
        <w:spacing w:before="60" w:after="60"/>
      </w:pPr>
      <w:r>
        <w:t xml:space="preserve">Người dùng LEMONADMIN </w:t>
      </w:r>
      <w:r w:rsidR="00EC3B29">
        <w:t>tạo ra các người dùng khác có quyền hạn tương đương hoặc thấp hơn mình.</w:t>
      </w:r>
    </w:p>
    <w:p w:rsidR="00EC3B29" w:rsidRDefault="00141C1C" w:rsidP="00220A45">
      <w:pPr>
        <w:pStyle w:val="Vanban"/>
        <w:tabs>
          <w:tab w:val="left" w:pos="720"/>
        </w:tabs>
        <w:spacing w:before="60" w:after="60"/>
      </w:pPr>
      <w:r>
        <w:t xml:space="preserve">Những người dùng này nếu có quyền khởi tạo người dùng cũng </w:t>
      </w:r>
      <w:r w:rsidR="00446DCE">
        <w:t xml:space="preserve">sẽ </w:t>
      </w:r>
      <w:r>
        <w:t xml:space="preserve">tạo </w:t>
      </w:r>
      <w:r w:rsidR="00446DCE">
        <w:t>được các người dùng khác có quyền tương đương hoặc thấp hơn họ.</w:t>
      </w:r>
    </w:p>
    <w:p w:rsidR="00C10127" w:rsidRPr="00073EC4" w:rsidRDefault="000D355E" w:rsidP="003B7654">
      <w:pPr>
        <w:pStyle w:val="Vanban"/>
        <w:numPr>
          <w:ilvl w:val="0"/>
          <w:numId w:val="13"/>
        </w:numPr>
        <w:tabs>
          <w:tab w:val="left" w:pos="360"/>
        </w:tabs>
        <w:spacing w:before="60" w:after="60"/>
        <w:ind w:left="360" w:hanging="360"/>
        <w:outlineLvl w:val="0"/>
        <w:rPr>
          <w:b/>
        </w:rPr>
      </w:pPr>
      <w:bookmarkStart w:id="15" w:name="_Toc363630887"/>
      <w:r>
        <w:rPr>
          <w:b/>
        </w:rPr>
        <w:br w:type="page"/>
      </w:r>
      <w:bookmarkStart w:id="16" w:name="_Toc453012539"/>
      <w:r w:rsidR="00C10127" w:rsidRPr="00073EC4">
        <w:rPr>
          <w:b/>
        </w:rPr>
        <w:t>Khởi tạo người dùng</w:t>
      </w:r>
      <w:r w:rsidR="00073EC4" w:rsidRPr="00073EC4">
        <w:rPr>
          <w:b/>
        </w:rPr>
        <w:t xml:space="preserve"> (User)</w:t>
      </w:r>
      <w:bookmarkEnd w:id="15"/>
      <w:bookmarkEnd w:id="16"/>
    </w:p>
    <w:p w:rsidR="00421048" w:rsidRPr="00421048" w:rsidRDefault="00265721" w:rsidP="003B7654">
      <w:pPr>
        <w:pStyle w:val="Vanban"/>
        <w:numPr>
          <w:ilvl w:val="0"/>
          <w:numId w:val="16"/>
        </w:numPr>
        <w:tabs>
          <w:tab w:val="left" w:pos="360"/>
        </w:tabs>
        <w:spacing w:before="60" w:after="60"/>
        <w:ind w:left="360"/>
        <w:rPr>
          <w:i/>
          <w:u w:val="single"/>
        </w:rPr>
      </w:pPr>
      <w:r w:rsidRPr="00265721">
        <w:rPr>
          <w:i/>
          <w:u w:val="single"/>
        </w:rPr>
        <w:t>Bước 1</w:t>
      </w:r>
      <w:r w:rsidRPr="00265721">
        <w:rPr>
          <w:i/>
        </w:rPr>
        <w:t xml:space="preserve">: </w:t>
      </w:r>
      <w:r w:rsidR="001D3941">
        <w:t>Đăng nhập</w:t>
      </w:r>
    </w:p>
    <w:p w:rsidR="00220A45" w:rsidRPr="00F47B05" w:rsidRDefault="00421048" w:rsidP="00421048">
      <w:pPr>
        <w:pStyle w:val="Vanban"/>
        <w:tabs>
          <w:tab w:val="left" w:pos="720"/>
        </w:tabs>
        <w:spacing w:before="60" w:after="60"/>
        <w:rPr>
          <w:b/>
        </w:rPr>
      </w:pPr>
      <w:r w:rsidRPr="00F47B05">
        <w:rPr>
          <w:b/>
        </w:rPr>
        <w:t>Mở c</w:t>
      </w:r>
      <w:r w:rsidR="001D3941" w:rsidRPr="00F47B05">
        <w:rPr>
          <w:b/>
        </w:rPr>
        <w:t xml:space="preserve">hương trình LemonHR/ </w:t>
      </w:r>
      <w:r w:rsidR="00572D30" w:rsidRPr="00F47B05">
        <w:rPr>
          <w:b/>
        </w:rPr>
        <w:t>Đăng nhập bằng tài khoản có quyền khởi tạo người dùng/</w:t>
      </w:r>
      <w:r w:rsidR="001D3941" w:rsidRPr="00F47B05">
        <w:rPr>
          <w:b/>
        </w:rPr>
        <w:t>Vào module Quản trị hệ thống/ Chọn Phân quyền/ A. Người dùng</w:t>
      </w:r>
    </w:p>
    <w:p w:rsidR="001D3941" w:rsidRDefault="00AD773E" w:rsidP="00220A45">
      <w:pPr>
        <w:pStyle w:val="Vanban"/>
        <w:tabs>
          <w:tab w:val="left" w:pos="720"/>
        </w:tabs>
        <w:spacing w:before="60" w:after="60"/>
      </w:pPr>
      <w:r w:rsidRPr="001D3941">
        <w:rPr>
          <w:noProof/>
          <w:lang w:eastAsia="ja-JP"/>
        </w:rPr>
        <w:drawing>
          <wp:inline distT="0" distB="0" distL="0" distR="0" wp14:anchorId="5A7430D9" wp14:editId="3682DF88">
            <wp:extent cx="5740400" cy="2381250"/>
            <wp:effectExtent l="0" t="0" r="0" b="0"/>
            <wp:docPr id="4" name="Picture 4" descr="Tao 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o nguoi d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2381250"/>
                    </a:xfrm>
                    <a:prstGeom prst="rect">
                      <a:avLst/>
                    </a:prstGeom>
                    <a:noFill/>
                    <a:ln>
                      <a:noFill/>
                    </a:ln>
                  </pic:spPr>
                </pic:pic>
              </a:graphicData>
            </a:graphic>
          </wp:inline>
        </w:drawing>
      </w:r>
    </w:p>
    <w:p w:rsidR="00421048" w:rsidRPr="00421048" w:rsidRDefault="00265721" w:rsidP="003B7654">
      <w:pPr>
        <w:pStyle w:val="Vanban"/>
        <w:numPr>
          <w:ilvl w:val="0"/>
          <w:numId w:val="16"/>
        </w:numPr>
        <w:tabs>
          <w:tab w:val="left" w:pos="360"/>
        </w:tabs>
        <w:spacing w:before="60" w:after="60"/>
        <w:ind w:left="360"/>
        <w:rPr>
          <w:i/>
          <w:u w:val="single"/>
        </w:rPr>
      </w:pPr>
      <w:r>
        <w:rPr>
          <w:i/>
          <w:u w:val="single"/>
        </w:rPr>
        <w:t>Bước 2</w:t>
      </w:r>
      <w:r w:rsidRPr="00265721">
        <w:rPr>
          <w:i/>
        </w:rPr>
        <w:t xml:space="preserve">: </w:t>
      </w:r>
      <w:r w:rsidR="00421048">
        <w:rPr>
          <w:i/>
        </w:rPr>
        <w:t>Khởi tạo người dùng mới</w:t>
      </w:r>
    </w:p>
    <w:p w:rsidR="001D3941" w:rsidRPr="00421048" w:rsidRDefault="00156418" w:rsidP="00421048">
      <w:pPr>
        <w:pStyle w:val="Vanban"/>
        <w:tabs>
          <w:tab w:val="left" w:pos="720"/>
        </w:tabs>
        <w:spacing w:before="60" w:after="60"/>
      </w:pPr>
      <w:r>
        <w:t>Tại màn hình Danh sách người dùng/</w:t>
      </w:r>
      <w:r w:rsidR="00EE7B1D">
        <w:t>R_c</w:t>
      </w:r>
      <w:r w:rsidR="00AD1F95">
        <w:t xml:space="preserve">lick </w:t>
      </w:r>
      <w:r w:rsidR="00EE7B1D">
        <w:t xml:space="preserve">chọn </w:t>
      </w:r>
      <w:r w:rsidR="00EE7B1D" w:rsidRPr="00F47B05">
        <w:rPr>
          <w:b/>
        </w:rPr>
        <w:t>[</w:t>
      </w:r>
      <w:r w:rsidR="00AD1F95" w:rsidRPr="00F47B05">
        <w:rPr>
          <w:b/>
        </w:rPr>
        <w:t>Thêm</w:t>
      </w:r>
      <w:r w:rsidR="00EE7B1D" w:rsidRPr="00F47B05">
        <w:rPr>
          <w:b/>
        </w:rPr>
        <w:t>]</w:t>
      </w:r>
    </w:p>
    <w:p w:rsidR="00AD1F95" w:rsidRDefault="00AD773E" w:rsidP="00220A45">
      <w:pPr>
        <w:pStyle w:val="Vanban"/>
        <w:tabs>
          <w:tab w:val="left" w:pos="720"/>
        </w:tabs>
        <w:spacing w:before="60" w:after="60"/>
      </w:pPr>
      <w:r>
        <w:rPr>
          <w:noProof/>
          <w:lang w:eastAsia="ja-JP"/>
        </w:rPr>
        <w:drawing>
          <wp:inline distT="0" distB="0" distL="0" distR="0" wp14:anchorId="55C6310F" wp14:editId="2F54DF52">
            <wp:extent cx="5765800"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800" cy="3130550"/>
                    </a:xfrm>
                    <a:prstGeom prst="rect">
                      <a:avLst/>
                    </a:prstGeom>
                    <a:noFill/>
                    <a:ln>
                      <a:noFill/>
                    </a:ln>
                  </pic:spPr>
                </pic:pic>
              </a:graphicData>
            </a:graphic>
          </wp:inline>
        </w:drawing>
      </w:r>
    </w:p>
    <w:p w:rsidR="00614D83" w:rsidRDefault="00614D83" w:rsidP="00614D83">
      <w:pPr>
        <w:pStyle w:val="Vanban"/>
        <w:tabs>
          <w:tab w:val="left" w:pos="720"/>
        </w:tabs>
        <w:spacing w:before="60" w:after="60"/>
      </w:pPr>
      <w:r>
        <w:t>Tại màn hình này cũng thể hiện danh sách người dùng hiện có trong hệ thống</w:t>
      </w:r>
    </w:p>
    <w:p w:rsidR="00421048" w:rsidRPr="00614D83" w:rsidRDefault="00421048" w:rsidP="003B7654">
      <w:pPr>
        <w:pStyle w:val="Vanban"/>
        <w:numPr>
          <w:ilvl w:val="0"/>
          <w:numId w:val="16"/>
        </w:numPr>
        <w:tabs>
          <w:tab w:val="left" w:pos="360"/>
        </w:tabs>
        <w:spacing w:before="60" w:after="60"/>
        <w:ind w:left="360"/>
        <w:rPr>
          <w:i/>
        </w:rPr>
      </w:pPr>
      <w:r w:rsidRPr="00614D83">
        <w:rPr>
          <w:i/>
          <w:u w:val="single"/>
        </w:rPr>
        <w:t>Bước 3</w:t>
      </w:r>
      <w:r w:rsidRPr="00614D83">
        <w:rPr>
          <w:i/>
        </w:rPr>
        <w:t>: Cập nhật thông tin người dùng</w:t>
      </w:r>
      <w:r w:rsidR="00614D83">
        <w:rPr>
          <w:i/>
        </w:rPr>
        <w:t xml:space="preserve"> mới</w:t>
      </w:r>
    </w:p>
    <w:p w:rsidR="00614D83" w:rsidRDefault="00AD773E" w:rsidP="00220A45">
      <w:pPr>
        <w:pStyle w:val="Vanban"/>
        <w:tabs>
          <w:tab w:val="left" w:pos="720"/>
        </w:tabs>
        <w:spacing w:before="60" w:after="60"/>
      </w:pPr>
      <w:r>
        <w:rPr>
          <w:noProof/>
          <w:lang w:eastAsia="ja-JP"/>
        </w:rPr>
        <w:drawing>
          <wp:inline distT="0" distB="0" distL="0" distR="0" wp14:anchorId="66082294" wp14:editId="61238724">
            <wp:extent cx="5130800" cy="427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0800" cy="4279900"/>
                    </a:xfrm>
                    <a:prstGeom prst="rect">
                      <a:avLst/>
                    </a:prstGeom>
                    <a:noFill/>
                    <a:ln>
                      <a:noFill/>
                    </a:ln>
                  </pic:spPr>
                </pic:pic>
              </a:graphicData>
            </a:graphic>
          </wp:inline>
        </w:drawing>
      </w:r>
    </w:p>
    <w:p w:rsidR="00AD1F95" w:rsidRDefault="00AD1F95" w:rsidP="00220A45">
      <w:pPr>
        <w:pStyle w:val="Vanban"/>
        <w:tabs>
          <w:tab w:val="left" w:pos="720"/>
        </w:tabs>
        <w:spacing w:before="60" w:after="60"/>
      </w:pPr>
      <w:r>
        <w:t xml:space="preserve">Các thông tin </w:t>
      </w:r>
      <w:r w:rsidR="004D2CCB">
        <w:t xml:space="preserve">bắt buộc </w:t>
      </w:r>
      <w:r>
        <w:t>nhập khi tạo thêm người dùng mới:</w:t>
      </w:r>
    </w:p>
    <w:p w:rsidR="000110C8" w:rsidRDefault="00614D83" w:rsidP="003B7654">
      <w:pPr>
        <w:pStyle w:val="Vanban"/>
        <w:numPr>
          <w:ilvl w:val="0"/>
          <w:numId w:val="15"/>
        </w:numPr>
        <w:tabs>
          <w:tab w:val="left" w:pos="360"/>
        </w:tabs>
        <w:spacing w:before="60" w:after="60"/>
        <w:ind w:left="360"/>
      </w:pPr>
      <w:r>
        <w:t xml:space="preserve">Dòng </w:t>
      </w:r>
      <w:r w:rsidRPr="00990920">
        <w:rPr>
          <w:b/>
        </w:rPr>
        <w:t>[</w:t>
      </w:r>
      <w:r w:rsidR="000110C8" w:rsidRPr="00990920">
        <w:rPr>
          <w:b/>
        </w:rPr>
        <w:t>Mã người dùng</w:t>
      </w:r>
      <w:r w:rsidRPr="00990920">
        <w:rPr>
          <w:b/>
        </w:rPr>
        <w:t>]</w:t>
      </w:r>
      <w:r>
        <w:t xml:space="preserve">: là mã do </w:t>
      </w:r>
      <w:r w:rsidR="006E6FF2">
        <w:t>người dùng t</w:t>
      </w:r>
      <w:r>
        <w:t>ự đặt.</w:t>
      </w:r>
    </w:p>
    <w:p w:rsidR="000110C8" w:rsidRDefault="00614D83" w:rsidP="003B7654">
      <w:pPr>
        <w:pStyle w:val="Vanban"/>
        <w:numPr>
          <w:ilvl w:val="0"/>
          <w:numId w:val="15"/>
        </w:numPr>
        <w:tabs>
          <w:tab w:val="left" w:pos="360"/>
        </w:tabs>
        <w:spacing w:before="60" w:after="60"/>
        <w:ind w:left="360"/>
      </w:pPr>
      <w:r>
        <w:t xml:space="preserve">Dòng </w:t>
      </w:r>
      <w:r w:rsidRPr="00990920">
        <w:rPr>
          <w:b/>
        </w:rPr>
        <w:t>[</w:t>
      </w:r>
      <w:r w:rsidR="000110C8" w:rsidRPr="00990920">
        <w:rPr>
          <w:b/>
        </w:rPr>
        <w:t>Tên người dùng</w:t>
      </w:r>
      <w:r w:rsidRPr="00990920">
        <w:rPr>
          <w:b/>
        </w:rPr>
        <w:t>]</w:t>
      </w:r>
      <w:r>
        <w:t>: là tên của người dùng.</w:t>
      </w:r>
    </w:p>
    <w:p w:rsidR="000110C8" w:rsidRDefault="00614D83" w:rsidP="003B7654">
      <w:pPr>
        <w:pStyle w:val="Vanban"/>
        <w:numPr>
          <w:ilvl w:val="0"/>
          <w:numId w:val="15"/>
        </w:numPr>
        <w:tabs>
          <w:tab w:val="left" w:pos="360"/>
        </w:tabs>
        <w:spacing w:before="60" w:after="60"/>
        <w:ind w:left="360"/>
      </w:pPr>
      <w:r>
        <w:t xml:space="preserve">Dòng </w:t>
      </w:r>
      <w:r w:rsidRPr="00990920">
        <w:rPr>
          <w:b/>
        </w:rPr>
        <w:t>[Phòng ban]</w:t>
      </w:r>
      <w:r>
        <w:t>: là Phòng ban của người dùng.</w:t>
      </w:r>
    </w:p>
    <w:p w:rsidR="005319AC" w:rsidRDefault="005319AC" w:rsidP="003B7654">
      <w:pPr>
        <w:pStyle w:val="Vanban"/>
        <w:numPr>
          <w:ilvl w:val="0"/>
          <w:numId w:val="15"/>
        </w:numPr>
        <w:tabs>
          <w:tab w:val="left" w:pos="360"/>
        </w:tabs>
        <w:spacing w:before="60" w:after="60"/>
        <w:ind w:left="360"/>
      </w:pPr>
      <w:r>
        <w:t xml:space="preserve">Nhấn nút </w:t>
      </w:r>
      <w:r w:rsidRPr="00990920">
        <w:rPr>
          <w:b/>
        </w:rPr>
        <w:t xml:space="preserve">“Lưu” </w:t>
      </w:r>
      <w:r>
        <w:t>để hoàn tất việc tạo người dùng.</w:t>
      </w:r>
    </w:p>
    <w:p w:rsidR="005319AC" w:rsidRDefault="005319AC" w:rsidP="003B7654">
      <w:pPr>
        <w:pStyle w:val="Vanban"/>
        <w:numPr>
          <w:ilvl w:val="0"/>
          <w:numId w:val="15"/>
        </w:numPr>
        <w:tabs>
          <w:tab w:val="left" w:pos="360"/>
        </w:tabs>
        <w:spacing w:before="60" w:after="60"/>
        <w:ind w:left="360"/>
      </w:pPr>
      <w:r>
        <w:t xml:space="preserve">Nhấn nút </w:t>
      </w:r>
      <w:r w:rsidRPr="00990920">
        <w:rPr>
          <w:b/>
        </w:rPr>
        <w:t>“Nhập tiếp”</w:t>
      </w:r>
      <w:r>
        <w:t xml:space="preserve"> nếu có nhu cầu tạo thêm người dùng ngay sau khi </w:t>
      </w:r>
      <w:r w:rsidRPr="00990920">
        <w:rPr>
          <w:b/>
        </w:rPr>
        <w:t>“Lưu”</w:t>
      </w:r>
      <w:r>
        <w:t>.</w:t>
      </w:r>
    </w:p>
    <w:p w:rsidR="00AD1F95" w:rsidRDefault="00614D83" w:rsidP="00220A45">
      <w:pPr>
        <w:pStyle w:val="Vanban"/>
        <w:tabs>
          <w:tab w:val="left" w:pos="720"/>
        </w:tabs>
        <w:spacing w:before="60" w:after="60"/>
      </w:pPr>
      <w:r>
        <w:t>Các thông tin còn lại trên màn hình này không yêu cầu nhập.</w:t>
      </w:r>
    </w:p>
    <w:p w:rsidR="00C607FF" w:rsidRDefault="000D355E" w:rsidP="003B7654">
      <w:pPr>
        <w:pStyle w:val="Vanban"/>
        <w:numPr>
          <w:ilvl w:val="0"/>
          <w:numId w:val="13"/>
        </w:numPr>
        <w:tabs>
          <w:tab w:val="left" w:pos="360"/>
        </w:tabs>
        <w:spacing w:before="60" w:after="60"/>
        <w:ind w:left="360" w:hanging="360"/>
        <w:outlineLvl w:val="0"/>
        <w:rPr>
          <w:b/>
        </w:rPr>
      </w:pPr>
      <w:bookmarkStart w:id="17" w:name="_Toc363630888"/>
      <w:r>
        <w:rPr>
          <w:b/>
        </w:rPr>
        <w:br w:type="page"/>
      </w:r>
      <w:bookmarkStart w:id="18" w:name="_Toc453012540"/>
      <w:r w:rsidR="00C607FF" w:rsidRPr="00220A45">
        <w:rPr>
          <w:b/>
        </w:rPr>
        <w:t xml:space="preserve">Phân quyền </w:t>
      </w:r>
      <w:r w:rsidR="007F2E94">
        <w:rPr>
          <w:b/>
        </w:rPr>
        <w:t xml:space="preserve">tính năng cho </w:t>
      </w:r>
      <w:r w:rsidR="00C607FF" w:rsidRPr="00220A45">
        <w:rPr>
          <w:b/>
        </w:rPr>
        <w:t>người dùng</w:t>
      </w:r>
      <w:bookmarkEnd w:id="17"/>
      <w:bookmarkEnd w:id="18"/>
    </w:p>
    <w:p w:rsidR="00A94A9A" w:rsidRDefault="00093B23" w:rsidP="003B7654">
      <w:pPr>
        <w:pStyle w:val="Vanban"/>
        <w:numPr>
          <w:ilvl w:val="0"/>
          <w:numId w:val="18"/>
        </w:numPr>
        <w:tabs>
          <w:tab w:val="left" w:pos="360"/>
        </w:tabs>
        <w:spacing w:before="60" w:after="60"/>
        <w:ind w:left="360"/>
        <w:outlineLvl w:val="1"/>
      </w:pPr>
      <w:bookmarkStart w:id="19" w:name="_Toc363630889"/>
      <w:bookmarkStart w:id="20" w:name="_Toc453012541"/>
      <w:r>
        <w:t>Mô hình</w:t>
      </w:r>
      <w:r w:rsidR="005976F6">
        <w:t xml:space="preserve"> thao tác phân quyền theo tính năng</w:t>
      </w:r>
      <w:bookmarkEnd w:id="19"/>
      <w:bookmarkEnd w:id="20"/>
    </w:p>
    <w:p w:rsidR="00A94A9A" w:rsidRDefault="005976F6" w:rsidP="00293A23">
      <w:pPr>
        <w:pStyle w:val="Vanban"/>
        <w:tabs>
          <w:tab w:val="left" w:pos="720"/>
        </w:tabs>
        <w:spacing w:before="60" w:after="60"/>
      </w:pPr>
      <w:r>
        <w:object w:dxaOrig="13015" w:dyaOrig="1855">
          <v:shape id="_x0000_i1028" type="#_x0000_t75" style="width:454.5pt;height:64.5pt" o:ole="">
            <v:imagedata r:id="rId14" o:title=""/>
          </v:shape>
          <o:OLEObject Type="Embed" ProgID="Visio.Drawing.11" ShapeID="_x0000_i1028" DrawAspect="Content" ObjectID="_1526797492" r:id="rId15"/>
        </w:object>
      </w:r>
    </w:p>
    <w:p w:rsidR="005976F6" w:rsidRDefault="005976F6" w:rsidP="003B7654">
      <w:pPr>
        <w:pStyle w:val="Vanban"/>
        <w:numPr>
          <w:ilvl w:val="0"/>
          <w:numId w:val="18"/>
        </w:numPr>
        <w:tabs>
          <w:tab w:val="left" w:pos="360"/>
        </w:tabs>
        <w:spacing w:before="60" w:after="60"/>
        <w:ind w:left="360"/>
        <w:outlineLvl w:val="1"/>
      </w:pPr>
      <w:bookmarkStart w:id="21" w:name="_Toc363630890"/>
      <w:bookmarkStart w:id="22" w:name="_Toc453012542"/>
      <w:r>
        <w:t>Các tính năng cơ bản</w:t>
      </w:r>
      <w:bookmarkEnd w:id="21"/>
      <w:bookmarkEnd w:id="22"/>
    </w:p>
    <w:p w:rsidR="004032B2" w:rsidRDefault="004032B2" w:rsidP="00293A23">
      <w:pPr>
        <w:pStyle w:val="Vanban"/>
        <w:tabs>
          <w:tab w:val="left" w:pos="720"/>
        </w:tabs>
        <w:spacing w:before="60" w:after="60"/>
      </w:pPr>
      <w:r>
        <w:t xml:space="preserve">Có 04 tính năng cơ bản mà một người dùng có thể tác nghiệp trên </w:t>
      </w:r>
      <w:r w:rsidR="00EF4121">
        <w:t>từng màn hình dữ liệu, cụ thể:</w:t>
      </w:r>
    </w:p>
    <w:p w:rsidR="004032B2" w:rsidRDefault="004032B2" w:rsidP="003B7654">
      <w:pPr>
        <w:pStyle w:val="Vanban"/>
        <w:numPr>
          <w:ilvl w:val="0"/>
          <w:numId w:val="15"/>
        </w:numPr>
        <w:tabs>
          <w:tab w:val="left" w:pos="360"/>
        </w:tabs>
        <w:spacing w:before="60" w:after="60"/>
        <w:ind w:left="360"/>
      </w:pPr>
      <w:r>
        <w:t xml:space="preserve">Tính năng </w:t>
      </w:r>
      <w:r w:rsidRPr="00922255">
        <w:rPr>
          <w:b/>
        </w:rPr>
        <w:t>Xem</w:t>
      </w:r>
      <w:r>
        <w:t>.</w:t>
      </w:r>
    </w:p>
    <w:p w:rsidR="004032B2" w:rsidRDefault="004032B2" w:rsidP="003B7654">
      <w:pPr>
        <w:pStyle w:val="Vanban"/>
        <w:numPr>
          <w:ilvl w:val="0"/>
          <w:numId w:val="15"/>
        </w:numPr>
        <w:tabs>
          <w:tab w:val="left" w:pos="360"/>
        </w:tabs>
        <w:spacing w:before="60" w:after="60"/>
        <w:ind w:left="360"/>
      </w:pPr>
      <w:r>
        <w:t xml:space="preserve">Tính năng </w:t>
      </w:r>
      <w:r w:rsidRPr="00922255">
        <w:rPr>
          <w:b/>
        </w:rPr>
        <w:t>Thêm</w:t>
      </w:r>
      <w:r>
        <w:t xml:space="preserve"> (không bao gồm tính năng </w:t>
      </w:r>
      <w:r w:rsidRPr="00922255">
        <w:rPr>
          <w:b/>
        </w:rPr>
        <w:t>Xem và Sửa</w:t>
      </w:r>
      <w:r>
        <w:t>).</w:t>
      </w:r>
    </w:p>
    <w:p w:rsidR="004032B2" w:rsidRDefault="004032B2" w:rsidP="003B7654">
      <w:pPr>
        <w:pStyle w:val="Vanban"/>
        <w:numPr>
          <w:ilvl w:val="0"/>
          <w:numId w:val="15"/>
        </w:numPr>
        <w:tabs>
          <w:tab w:val="left" w:pos="360"/>
        </w:tabs>
        <w:spacing w:before="60" w:after="60"/>
        <w:ind w:left="360"/>
      </w:pPr>
      <w:r>
        <w:t xml:space="preserve">Tính năng </w:t>
      </w:r>
      <w:r w:rsidRPr="00922255">
        <w:rPr>
          <w:b/>
        </w:rPr>
        <w:t>Sửa</w:t>
      </w:r>
      <w:r>
        <w:t xml:space="preserve"> (bao gồm cả tính năng </w:t>
      </w:r>
      <w:r w:rsidRPr="00922255">
        <w:rPr>
          <w:b/>
        </w:rPr>
        <w:t>Xem và Thêm</w:t>
      </w:r>
      <w:r>
        <w:t>).</w:t>
      </w:r>
    </w:p>
    <w:p w:rsidR="004032B2" w:rsidRDefault="004032B2" w:rsidP="003B7654">
      <w:pPr>
        <w:pStyle w:val="Vanban"/>
        <w:numPr>
          <w:ilvl w:val="0"/>
          <w:numId w:val="15"/>
        </w:numPr>
        <w:tabs>
          <w:tab w:val="left" w:pos="360"/>
        </w:tabs>
        <w:spacing w:before="60" w:after="60"/>
        <w:ind w:left="360"/>
      </w:pPr>
      <w:r>
        <w:t xml:space="preserve">Tính năng </w:t>
      </w:r>
      <w:r w:rsidRPr="00922255">
        <w:rPr>
          <w:b/>
        </w:rPr>
        <w:t>Xem, Thêm, Sửa và Xóa</w:t>
      </w:r>
      <w:r>
        <w:t>.</w:t>
      </w:r>
    </w:p>
    <w:p w:rsidR="005976F6" w:rsidRDefault="005976F6" w:rsidP="003B7654">
      <w:pPr>
        <w:pStyle w:val="Vanban"/>
        <w:numPr>
          <w:ilvl w:val="0"/>
          <w:numId w:val="18"/>
        </w:numPr>
        <w:tabs>
          <w:tab w:val="left" w:pos="360"/>
        </w:tabs>
        <w:spacing w:before="60" w:after="60"/>
        <w:ind w:left="360"/>
        <w:outlineLvl w:val="1"/>
      </w:pPr>
      <w:bookmarkStart w:id="23" w:name="_Toc363630891"/>
      <w:bookmarkStart w:id="24" w:name="_Toc453012543"/>
      <w:r>
        <w:t>Thiết lập phân quyền</w:t>
      </w:r>
      <w:bookmarkEnd w:id="23"/>
      <w:bookmarkEnd w:id="24"/>
    </w:p>
    <w:p w:rsidR="008B56DB" w:rsidRPr="00A259DE" w:rsidRDefault="008B56DB" w:rsidP="00293A23">
      <w:pPr>
        <w:pStyle w:val="Vanban"/>
        <w:tabs>
          <w:tab w:val="left" w:pos="720"/>
        </w:tabs>
        <w:spacing w:before="60" w:after="60"/>
        <w:rPr>
          <w:i/>
        </w:rPr>
      </w:pPr>
      <w:r w:rsidRPr="00A259DE">
        <w:rPr>
          <w:i/>
        </w:rPr>
        <w:t xml:space="preserve">Tại màn hình </w:t>
      </w:r>
      <w:r w:rsidR="00156418" w:rsidRPr="00A259DE">
        <w:rPr>
          <w:i/>
        </w:rPr>
        <w:t>D</w:t>
      </w:r>
      <w:r w:rsidRPr="00A259DE">
        <w:rPr>
          <w:i/>
        </w:rPr>
        <w:t>anh sách người dùng/</w:t>
      </w:r>
      <w:r w:rsidR="008E37EA" w:rsidRPr="00A259DE">
        <w:rPr>
          <w:i/>
        </w:rPr>
        <w:t>R_c</w:t>
      </w:r>
      <w:r w:rsidRPr="00A259DE">
        <w:rPr>
          <w:i/>
        </w:rPr>
        <w:t xml:space="preserve">lick </w:t>
      </w:r>
      <w:r w:rsidR="008E37EA" w:rsidRPr="00A259DE">
        <w:rPr>
          <w:i/>
        </w:rPr>
        <w:t xml:space="preserve">chọn </w:t>
      </w:r>
      <w:r w:rsidR="008E37EA" w:rsidRPr="00A259DE">
        <w:rPr>
          <w:b/>
          <w:i/>
        </w:rPr>
        <w:t>[</w:t>
      </w:r>
      <w:r w:rsidR="00156418" w:rsidRPr="00A259DE">
        <w:rPr>
          <w:b/>
          <w:i/>
        </w:rPr>
        <w:t>Phân quyền chi tiết</w:t>
      </w:r>
      <w:r w:rsidR="008E37EA" w:rsidRPr="00A259DE">
        <w:rPr>
          <w:b/>
          <w:i/>
        </w:rPr>
        <w:t>]</w:t>
      </w:r>
    </w:p>
    <w:p w:rsidR="00156418" w:rsidRDefault="00AD773E" w:rsidP="00293A23">
      <w:pPr>
        <w:pStyle w:val="Vanban"/>
        <w:tabs>
          <w:tab w:val="left" w:pos="720"/>
        </w:tabs>
        <w:spacing w:before="60" w:after="60"/>
      </w:pPr>
      <w:r w:rsidRPr="002E157C">
        <w:rPr>
          <w:noProof/>
          <w:lang w:eastAsia="ja-JP"/>
        </w:rPr>
        <w:drawing>
          <wp:inline distT="0" distB="0" distL="0" distR="0" wp14:anchorId="2B046831" wp14:editId="631DD9CB">
            <wp:extent cx="5772150" cy="3873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873500"/>
                    </a:xfrm>
                    <a:prstGeom prst="rect">
                      <a:avLst/>
                    </a:prstGeom>
                    <a:noFill/>
                    <a:ln>
                      <a:noFill/>
                    </a:ln>
                  </pic:spPr>
                </pic:pic>
              </a:graphicData>
            </a:graphic>
          </wp:inline>
        </w:drawing>
      </w:r>
    </w:p>
    <w:p w:rsidR="0050477E" w:rsidRDefault="0050477E" w:rsidP="00293A23">
      <w:pPr>
        <w:pStyle w:val="Vanban"/>
        <w:tabs>
          <w:tab w:val="left" w:pos="720"/>
        </w:tabs>
        <w:spacing w:before="60" w:after="60"/>
      </w:pPr>
      <w:r>
        <w:t>Xuất hiện màn hình phân quyền như sau:</w:t>
      </w:r>
    </w:p>
    <w:p w:rsidR="0006156A" w:rsidRDefault="00AD773E" w:rsidP="00293A23">
      <w:pPr>
        <w:pStyle w:val="Vanban"/>
        <w:tabs>
          <w:tab w:val="left" w:pos="720"/>
        </w:tabs>
        <w:spacing w:before="60" w:after="60"/>
      </w:pPr>
      <w:r>
        <w:rPr>
          <w:noProof/>
          <w:lang w:eastAsia="ja-JP"/>
        </w:rPr>
        <mc:AlternateContent>
          <mc:Choice Requires="wps">
            <w:drawing>
              <wp:anchor distT="0" distB="0" distL="114300" distR="114300" simplePos="0" relativeHeight="251659264" behindDoc="0" locked="0" layoutInCell="1" allowOverlap="1" wp14:anchorId="0B393138" wp14:editId="2C21D71C">
                <wp:simplePos x="0" y="0"/>
                <wp:positionH relativeFrom="column">
                  <wp:posOffset>3257550</wp:posOffset>
                </wp:positionH>
                <wp:positionV relativeFrom="paragraph">
                  <wp:posOffset>702310</wp:posOffset>
                </wp:positionV>
                <wp:extent cx="1095375" cy="209550"/>
                <wp:effectExtent l="0" t="0" r="0" b="0"/>
                <wp:wrapNone/>
                <wp:docPr id="51" name="Oval 3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ellipse">
                          <a:avLst/>
                        </a:prstGeom>
                        <a:solidFill>
                          <a:srgbClr val="000000">
                            <a:alpha val="0"/>
                          </a:srgbClr>
                        </a:solidFill>
                        <a:ln w="38100" algn="ctr">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C78F2" id="Oval 3207" o:spid="_x0000_s1026" style="position:absolute;margin-left:256.5pt;margin-top:55.3pt;width:86.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" fillcolor="black" strokecolor="#f2f2f2" strokeweight="3pt">
                <v:fill opacity="0"/>
                <v:shadow on="t" color="#7f7f7f" opacity=".5" offset="1pt"/>
              </v:oval>
            </w:pict>
          </mc:Fallback>
        </mc:AlternateContent>
      </w:r>
      <w:r>
        <w:rPr>
          <w:noProof/>
          <w:lang w:eastAsia="ja-JP"/>
        </w:rPr>
        <mc:AlternateContent>
          <mc:Choice Requires="wps">
            <w:drawing>
              <wp:anchor distT="0" distB="0" distL="114300" distR="114300" simplePos="0" relativeHeight="251658240" behindDoc="0" locked="0" layoutInCell="1" allowOverlap="1" wp14:anchorId="294615A1" wp14:editId="00B88DC5">
                <wp:simplePos x="0" y="0"/>
                <wp:positionH relativeFrom="column">
                  <wp:posOffset>3171825</wp:posOffset>
                </wp:positionH>
                <wp:positionV relativeFrom="paragraph">
                  <wp:posOffset>673735</wp:posOffset>
                </wp:positionV>
                <wp:extent cx="1266825" cy="276225"/>
                <wp:effectExtent l="0" t="0" r="0" b="0"/>
                <wp:wrapNone/>
                <wp:docPr id="7" name="Oval 3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76225"/>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193969" id="Oval 3208" o:spid="_x0000_s1026" style="position:absolute;margin-left:249.75pt;margin-top:53.05pt;width:99.7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" filled="f" stroked="f"/>
            </w:pict>
          </mc:Fallback>
        </mc:AlternateContent>
      </w:r>
      <w:r w:rsidRPr="002E157C">
        <w:rPr>
          <w:noProof/>
          <w:lang w:eastAsia="ja-JP"/>
        </w:rPr>
        <w:drawing>
          <wp:inline distT="0" distB="0" distL="0" distR="0" wp14:anchorId="43236E98" wp14:editId="4156A79E">
            <wp:extent cx="5772150" cy="38735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873500"/>
                    </a:xfrm>
                    <a:prstGeom prst="rect">
                      <a:avLst/>
                    </a:prstGeom>
                    <a:noFill/>
                    <a:ln>
                      <a:noFill/>
                    </a:ln>
                  </pic:spPr>
                </pic:pic>
              </a:graphicData>
            </a:graphic>
          </wp:inline>
        </w:drawing>
      </w:r>
    </w:p>
    <w:p w:rsidR="00A72B67" w:rsidRDefault="00A72B67" w:rsidP="00293A23">
      <w:pPr>
        <w:pStyle w:val="Vanban"/>
        <w:tabs>
          <w:tab w:val="left" w:pos="720"/>
        </w:tabs>
        <w:spacing w:before="60" w:after="60"/>
      </w:pPr>
      <w:r>
        <w:t xml:space="preserve">Màn hình này </w:t>
      </w:r>
      <w:r w:rsidR="00A61C6F">
        <w:t xml:space="preserve">bao gồm </w:t>
      </w:r>
      <w:r>
        <w:t>hai lưới, cụ thể:</w:t>
      </w:r>
    </w:p>
    <w:p w:rsidR="00A72B67" w:rsidRDefault="00503279" w:rsidP="003B7654">
      <w:pPr>
        <w:pStyle w:val="Vanban"/>
        <w:numPr>
          <w:ilvl w:val="0"/>
          <w:numId w:val="15"/>
        </w:numPr>
        <w:tabs>
          <w:tab w:val="left" w:pos="360"/>
        </w:tabs>
        <w:spacing w:before="60" w:after="60"/>
        <w:ind w:left="360"/>
      </w:pPr>
      <w:r w:rsidRPr="00922255">
        <w:rPr>
          <w:b/>
        </w:rPr>
        <w:t>Lưới trái:</w:t>
      </w:r>
      <w:r>
        <w:t xml:space="preserve"> là danh sách cơ sở dữ liệu và danh mục các module mà đơn vị sử dụng.</w:t>
      </w:r>
    </w:p>
    <w:p w:rsidR="00503279" w:rsidRDefault="00503279" w:rsidP="003B7654">
      <w:pPr>
        <w:pStyle w:val="Vanban"/>
        <w:numPr>
          <w:ilvl w:val="0"/>
          <w:numId w:val="15"/>
        </w:numPr>
        <w:tabs>
          <w:tab w:val="left" w:pos="360"/>
        </w:tabs>
        <w:spacing w:before="60" w:after="60"/>
        <w:ind w:left="360"/>
      </w:pPr>
      <w:r w:rsidRPr="00922255">
        <w:rPr>
          <w:b/>
        </w:rPr>
        <w:t>Lưới phải:</w:t>
      </w:r>
      <w:r>
        <w:t xml:space="preserve"> là danh sách các màn hình tương ứng với từng module tại lưới trái.</w:t>
      </w:r>
    </w:p>
    <w:p w:rsidR="00EF4121" w:rsidRPr="00EF4121" w:rsidRDefault="00EF4121" w:rsidP="00293A23">
      <w:pPr>
        <w:pStyle w:val="Vanban"/>
        <w:tabs>
          <w:tab w:val="left" w:pos="720"/>
        </w:tabs>
        <w:spacing w:before="60" w:after="60"/>
        <w:rPr>
          <w:b/>
        </w:rPr>
      </w:pPr>
      <w:r w:rsidRPr="00EF4121">
        <w:rPr>
          <w:b/>
        </w:rPr>
        <w:t xml:space="preserve">Người dùng tác nghiệp trên </w:t>
      </w:r>
      <w:r w:rsidRPr="00A94A9A">
        <w:rPr>
          <w:b/>
          <w:i/>
        </w:rPr>
        <w:t xml:space="preserve">lưới </w:t>
      </w:r>
      <w:r w:rsidR="00BB3623" w:rsidRPr="00A94A9A">
        <w:rPr>
          <w:b/>
          <w:i/>
        </w:rPr>
        <w:t>phải</w:t>
      </w:r>
      <w:r w:rsidRPr="00EF4121">
        <w:rPr>
          <w:b/>
        </w:rPr>
        <w:t xml:space="preserve"> </w:t>
      </w:r>
      <w:r w:rsidR="00BB3623">
        <w:rPr>
          <w:b/>
        </w:rPr>
        <w:t xml:space="preserve">theo từng màn hình </w:t>
      </w:r>
      <w:r w:rsidRPr="00EF4121">
        <w:rPr>
          <w:b/>
        </w:rPr>
        <w:t>để phân quyền theo tính năng.</w:t>
      </w:r>
    </w:p>
    <w:p w:rsidR="00A72B67" w:rsidRDefault="00BB3623" w:rsidP="00293A23">
      <w:pPr>
        <w:pStyle w:val="Vanban"/>
        <w:tabs>
          <w:tab w:val="left" w:pos="720"/>
        </w:tabs>
        <w:spacing w:before="60" w:after="60"/>
      </w:pPr>
      <w:r>
        <w:t xml:space="preserve">Tại từng màn hình, </w:t>
      </w:r>
      <w:r w:rsidR="008A714F">
        <w:t>c</w:t>
      </w:r>
      <w:r w:rsidR="00A72B67">
        <w:t xml:space="preserve">lick vào </w:t>
      </w:r>
      <w:r w:rsidR="00A72B67" w:rsidRPr="00922255">
        <w:rPr>
          <w:b/>
        </w:rPr>
        <w:t>[Phân quyền tất cả(F4)]</w:t>
      </w:r>
      <w:r w:rsidR="00503279">
        <w:t xml:space="preserve"> </w:t>
      </w:r>
      <w:r w:rsidR="006122ED">
        <w:t>xuất hiện màn hình phân quyền tính năng sau:</w:t>
      </w:r>
    </w:p>
    <w:p w:rsidR="00503279" w:rsidRDefault="00AD773E" w:rsidP="00293A23">
      <w:pPr>
        <w:pStyle w:val="Vanban"/>
        <w:tabs>
          <w:tab w:val="left" w:pos="720"/>
        </w:tabs>
        <w:spacing w:before="60" w:after="60"/>
      </w:pPr>
      <w:r>
        <w:rPr>
          <w:noProof/>
          <w:lang w:eastAsia="ja-JP"/>
        </w:rPr>
        <w:drawing>
          <wp:inline distT="0" distB="0" distL="0" distR="0" wp14:anchorId="34693B01" wp14:editId="440970B3">
            <wp:extent cx="4527550" cy="433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7550" cy="4337050"/>
                    </a:xfrm>
                    <a:prstGeom prst="rect">
                      <a:avLst/>
                    </a:prstGeom>
                    <a:noFill/>
                    <a:ln>
                      <a:noFill/>
                    </a:ln>
                  </pic:spPr>
                </pic:pic>
              </a:graphicData>
            </a:graphic>
          </wp:inline>
        </w:drawing>
      </w:r>
    </w:p>
    <w:p w:rsidR="00EF4121" w:rsidRDefault="00EF4121" w:rsidP="00EF4121">
      <w:pPr>
        <w:pStyle w:val="Vanban"/>
        <w:tabs>
          <w:tab w:val="left" w:pos="720"/>
        </w:tabs>
        <w:spacing w:before="60" w:after="60"/>
      </w:pPr>
      <w:r>
        <w:t>Người dùng chọn vào từng tính năng tương ứng để phân quyền.</w:t>
      </w:r>
    </w:p>
    <w:p w:rsidR="001C7C73" w:rsidRPr="00293A23" w:rsidRDefault="004032B2" w:rsidP="001C7C73">
      <w:pPr>
        <w:pStyle w:val="Vanban"/>
        <w:tabs>
          <w:tab w:val="left" w:pos="720"/>
        </w:tabs>
        <w:spacing w:before="60" w:after="60"/>
      </w:pPr>
      <w:r>
        <w:t xml:space="preserve">Click vào </w:t>
      </w:r>
      <w:r w:rsidRPr="00922255">
        <w:rPr>
          <w:b/>
        </w:rPr>
        <w:t>“Lưu”</w:t>
      </w:r>
      <w:r>
        <w:t xml:space="preserve"> để xác nhận các thiết lập trên.</w:t>
      </w:r>
    </w:p>
    <w:p w:rsidR="004D7C26" w:rsidRDefault="004D7C26" w:rsidP="003B7654">
      <w:pPr>
        <w:pStyle w:val="Vanban"/>
        <w:numPr>
          <w:ilvl w:val="0"/>
          <w:numId w:val="13"/>
        </w:numPr>
        <w:tabs>
          <w:tab w:val="left" w:pos="360"/>
        </w:tabs>
        <w:spacing w:before="60" w:after="60"/>
        <w:ind w:left="360" w:hanging="360"/>
        <w:outlineLvl w:val="0"/>
        <w:rPr>
          <w:b/>
        </w:rPr>
      </w:pPr>
      <w:bookmarkStart w:id="25" w:name="_Toc363630892"/>
      <w:bookmarkStart w:id="26" w:name="_Toc453012544"/>
      <w:r>
        <w:rPr>
          <w:b/>
        </w:rPr>
        <w:t xml:space="preserve">Sao chép phân quyền </w:t>
      </w:r>
      <w:r w:rsidR="00240837">
        <w:rPr>
          <w:b/>
        </w:rPr>
        <w:t xml:space="preserve">tính năng </w:t>
      </w:r>
      <w:r>
        <w:rPr>
          <w:b/>
        </w:rPr>
        <w:t>giữa các người dùng</w:t>
      </w:r>
      <w:bookmarkEnd w:id="25"/>
      <w:bookmarkEnd w:id="26"/>
    </w:p>
    <w:p w:rsidR="004D7C26" w:rsidRDefault="004D7C26" w:rsidP="004D7C26">
      <w:pPr>
        <w:pStyle w:val="Vanban"/>
        <w:tabs>
          <w:tab w:val="left" w:pos="720"/>
        </w:tabs>
        <w:spacing w:before="60" w:after="60"/>
      </w:pPr>
      <w:r>
        <w:t>Trong danh sách người dùng sẽ có những người dùng có quyền hạn về tính năng như nhau. Do đó chỉ cần phân quyền cho một người và sao chép quyền đó cho những người dùng còn lại trong hệ thống.</w:t>
      </w:r>
    </w:p>
    <w:p w:rsidR="004D7C26" w:rsidRPr="00BC3550" w:rsidRDefault="004D7C26" w:rsidP="004D7C26">
      <w:pPr>
        <w:pStyle w:val="Vanban"/>
        <w:tabs>
          <w:tab w:val="left" w:pos="720"/>
        </w:tabs>
        <w:spacing w:before="60" w:after="60"/>
        <w:rPr>
          <w:b/>
        </w:rPr>
      </w:pPr>
      <w:r w:rsidRPr="00BC3550">
        <w:rPr>
          <w:b/>
        </w:rPr>
        <w:t>Module Quản trị hệ thống/vào Phân quyền/chọn mục A.Người dùng/ xuất hiện màn hình Danh sách người dùng</w:t>
      </w:r>
    </w:p>
    <w:p w:rsidR="004D7C26" w:rsidRDefault="00AD773E" w:rsidP="004D7C26">
      <w:pPr>
        <w:pStyle w:val="Vanban"/>
        <w:tabs>
          <w:tab w:val="left" w:pos="720"/>
        </w:tabs>
        <w:spacing w:before="60" w:after="60"/>
        <w:rPr>
          <w:b/>
          <w:i/>
        </w:rPr>
      </w:pPr>
      <w:r>
        <w:rPr>
          <w:b/>
          <w:i/>
          <w:noProof/>
          <w:lang w:eastAsia="ja-JP"/>
        </w:rPr>
        <w:drawing>
          <wp:inline distT="0" distB="0" distL="0" distR="0" wp14:anchorId="39356CFA" wp14:editId="51A28684">
            <wp:extent cx="57658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5800" cy="1581150"/>
                    </a:xfrm>
                    <a:prstGeom prst="rect">
                      <a:avLst/>
                    </a:prstGeom>
                    <a:noFill/>
                    <a:ln>
                      <a:noFill/>
                    </a:ln>
                  </pic:spPr>
                </pic:pic>
              </a:graphicData>
            </a:graphic>
          </wp:inline>
        </w:drawing>
      </w:r>
    </w:p>
    <w:p w:rsidR="004D7C26" w:rsidRPr="007939AC" w:rsidRDefault="00DB7BA6" w:rsidP="004D7C26">
      <w:pPr>
        <w:pStyle w:val="Vanban"/>
        <w:tabs>
          <w:tab w:val="left" w:pos="720"/>
        </w:tabs>
        <w:spacing w:before="60" w:after="60"/>
      </w:pPr>
      <w:r w:rsidRPr="007939AC">
        <w:rPr>
          <w:b/>
        </w:rPr>
        <w:t>Bước 1</w:t>
      </w:r>
      <w:r w:rsidRPr="007939AC">
        <w:t xml:space="preserve">: </w:t>
      </w:r>
      <w:r w:rsidR="00530053" w:rsidRPr="007939AC">
        <w:t>để vệt s</w:t>
      </w:r>
      <w:r w:rsidR="008C28DA" w:rsidRPr="007939AC">
        <w:t>án</w:t>
      </w:r>
      <w:r w:rsidR="00530053" w:rsidRPr="007939AC">
        <w:t>g tại n</w:t>
      </w:r>
      <w:r w:rsidR="004D7C26" w:rsidRPr="007939AC">
        <w:t xml:space="preserve">gười dùng đã được phân quyền trước đó, </w:t>
      </w:r>
      <w:r w:rsidR="00A259DE" w:rsidRPr="007939AC">
        <w:t>R_</w:t>
      </w:r>
      <w:r w:rsidR="004D7C26" w:rsidRPr="007939AC">
        <w:t xml:space="preserve">click chọn </w:t>
      </w:r>
      <w:r w:rsidR="004D7C26" w:rsidRPr="007939AC">
        <w:rPr>
          <w:b/>
        </w:rPr>
        <w:t>[Sao chép</w:t>
      </w:r>
      <w:r w:rsidR="00E76B26" w:rsidRPr="007939AC">
        <w:rPr>
          <w:b/>
        </w:rPr>
        <w:t xml:space="preserve"> phân quyền]</w:t>
      </w:r>
    </w:p>
    <w:p w:rsidR="00D17010" w:rsidRDefault="00AD773E" w:rsidP="004D7C26">
      <w:pPr>
        <w:pStyle w:val="Vanban"/>
        <w:tabs>
          <w:tab w:val="left" w:pos="720"/>
        </w:tabs>
        <w:spacing w:before="60" w:after="60"/>
      </w:pPr>
      <w:r>
        <w:rPr>
          <w:noProof/>
          <w:lang w:eastAsia="ja-JP"/>
        </w:rPr>
        <w:drawing>
          <wp:inline distT="0" distB="0" distL="0" distR="0" wp14:anchorId="630F4BAB" wp14:editId="5CD6D788">
            <wp:extent cx="5765800" cy="311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3117850"/>
                    </a:xfrm>
                    <a:prstGeom prst="rect">
                      <a:avLst/>
                    </a:prstGeom>
                    <a:noFill/>
                    <a:ln>
                      <a:noFill/>
                    </a:ln>
                  </pic:spPr>
                </pic:pic>
              </a:graphicData>
            </a:graphic>
          </wp:inline>
        </w:drawing>
      </w:r>
    </w:p>
    <w:p w:rsidR="00D17010" w:rsidRPr="007939AC" w:rsidRDefault="00530053" w:rsidP="004D7C26">
      <w:pPr>
        <w:pStyle w:val="Vanban"/>
        <w:tabs>
          <w:tab w:val="left" w:pos="720"/>
        </w:tabs>
        <w:spacing w:before="60" w:after="60"/>
      </w:pPr>
      <w:r w:rsidRPr="007939AC">
        <w:rPr>
          <w:b/>
        </w:rPr>
        <w:t>Bước 2</w:t>
      </w:r>
      <w:r w:rsidRPr="007939AC">
        <w:t>: c</w:t>
      </w:r>
      <w:r w:rsidR="00D17010" w:rsidRPr="007939AC">
        <w:t xml:space="preserve">họn </w:t>
      </w:r>
      <w:r w:rsidRPr="007939AC">
        <w:t>n</w:t>
      </w:r>
      <w:r w:rsidR="00D17010" w:rsidRPr="007939AC">
        <w:t xml:space="preserve">gười dùng cần dán quyền này, </w:t>
      </w:r>
      <w:r w:rsidR="00A259DE" w:rsidRPr="007939AC">
        <w:t>R_</w:t>
      </w:r>
      <w:r w:rsidR="00D17010" w:rsidRPr="007939AC">
        <w:t xml:space="preserve">click chọn </w:t>
      </w:r>
      <w:r w:rsidR="00D17010" w:rsidRPr="007939AC">
        <w:rPr>
          <w:b/>
        </w:rPr>
        <w:t>[Dán quyền]</w:t>
      </w:r>
    </w:p>
    <w:p w:rsidR="00E76B26" w:rsidRDefault="00AD773E" w:rsidP="004D7C26">
      <w:pPr>
        <w:pStyle w:val="Vanban"/>
        <w:tabs>
          <w:tab w:val="left" w:pos="720"/>
        </w:tabs>
        <w:spacing w:before="60" w:after="60"/>
      </w:pPr>
      <w:r>
        <w:rPr>
          <w:noProof/>
          <w:lang w:eastAsia="ja-JP"/>
        </w:rPr>
        <w:drawing>
          <wp:inline distT="0" distB="0" distL="0" distR="0" wp14:anchorId="39175246" wp14:editId="4EBC276A">
            <wp:extent cx="5765800" cy="311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3111500"/>
                    </a:xfrm>
                    <a:prstGeom prst="rect">
                      <a:avLst/>
                    </a:prstGeom>
                    <a:noFill/>
                    <a:ln>
                      <a:noFill/>
                    </a:ln>
                  </pic:spPr>
                </pic:pic>
              </a:graphicData>
            </a:graphic>
          </wp:inline>
        </w:drawing>
      </w:r>
    </w:p>
    <w:p w:rsidR="00D17010" w:rsidRPr="00562B4D" w:rsidRDefault="00D17010" w:rsidP="004D7C26">
      <w:pPr>
        <w:pStyle w:val="Vanban"/>
        <w:tabs>
          <w:tab w:val="left" w:pos="720"/>
        </w:tabs>
        <w:spacing w:before="60" w:after="60"/>
        <w:rPr>
          <w:i/>
        </w:rPr>
      </w:pPr>
      <w:r w:rsidRPr="00562B4D">
        <w:rPr>
          <w:i/>
        </w:rPr>
        <w:t xml:space="preserve">Trường hợp dán quyền nhầm (thay vì dán </w:t>
      </w:r>
      <w:r w:rsidR="00562B4D" w:rsidRPr="00562B4D">
        <w:rPr>
          <w:i/>
        </w:rPr>
        <w:t xml:space="preserve">quyền </w:t>
      </w:r>
      <w:r w:rsidRPr="00562B4D">
        <w:rPr>
          <w:i/>
        </w:rPr>
        <w:t xml:space="preserve">vào Người dùng A lại dán </w:t>
      </w:r>
      <w:r w:rsidR="00562B4D" w:rsidRPr="00562B4D">
        <w:rPr>
          <w:i/>
        </w:rPr>
        <w:t xml:space="preserve">quyền </w:t>
      </w:r>
      <w:r w:rsidRPr="00562B4D">
        <w:rPr>
          <w:i/>
        </w:rPr>
        <w:t xml:space="preserve">vào Người dùng B), </w:t>
      </w:r>
      <w:r w:rsidR="007F36D3">
        <w:rPr>
          <w:i/>
        </w:rPr>
        <w:t>R_</w:t>
      </w:r>
      <w:r w:rsidRPr="00562B4D">
        <w:rPr>
          <w:i/>
        </w:rPr>
        <w:t xml:space="preserve">click chọn </w:t>
      </w:r>
      <w:r w:rsidRPr="007F36D3">
        <w:rPr>
          <w:b/>
          <w:i/>
        </w:rPr>
        <w:t>[Bỏ sao chép]</w:t>
      </w:r>
    </w:p>
    <w:p w:rsidR="00D17010" w:rsidRPr="004D7C26" w:rsidRDefault="00AD773E" w:rsidP="004D7C26">
      <w:pPr>
        <w:pStyle w:val="Vanban"/>
        <w:tabs>
          <w:tab w:val="left" w:pos="720"/>
        </w:tabs>
        <w:spacing w:before="60" w:after="60"/>
      </w:pPr>
      <w:r>
        <w:rPr>
          <w:noProof/>
          <w:lang w:eastAsia="ja-JP"/>
        </w:rPr>
        <w:drawing>
          <wp:inline distT="0" distB="0" distL="0" distR="0" wp14:anchorId="2340DB23" wp14:editId="0A238816">
            <wp:extent cx="576580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800" cy="3124200"/>
                    </a:xfrm>
                    <a:prstGeom prst="rect">
                      <a:avLst/>
                    </a:prstGeom>
                    <a:noFill/>
                    <a:ln>
                      <a:noFill/>
                    </a:ln>
                  </pic:spPr>
                </pic:pic>
              </a:graphicData>
            </a:graphic>
          </wp:inline>
        </w:drawing>
      </w:r>
    </w:p>
    <w:p w:rsidR="00C607FF" w:rsidRDefault="000D355E" w:rsidP="003B7654">
      <w:pPr>
        <w:pStyle w:val="Vanban"/>
        <w:numPr>
          <w:ilvl w:val="0"/>
          <w:numId w:val="13"/>
        </w:numPr>
        <w:tabs>
          <w:tab w:val="left" w:pos="360"/>
        </w:tabs>
        <w:spacing w:before="60" w:after="60"/>
        <w:ind w:left="360" w:hanging="360"/>
        <w:outlineLvl w:val="0"/>
        <w:rPr>
          <w:b/>
        </w:rPr>
      </w:pPr>
      <w:bookmarkStart w:id="27" w:name="_Toc363630898"/>
      <w:r>
        <w:rPr>
          <w:b/>
        </w:rPr>
        <w:br w:type="page"/>
      </w:r>
      <w:bookmarkStart w:id="28" w:name="_Toc453012545"/>
      <w:r w:rsidR="00C607FF" w:rsidRPr="00293A23">
        <w:rPr>
          <w:b/>
        </w:rPr>
        <w:t xml:space="preserve">Cách thức </w:t>
      </w:r>
      <w:r w:rsidR="008F528F">
        <w:rPr>
          <w:b/>
        </w:rPr>
        <w:t xml:space="preserve">User </w:t>
      </w:r>
      <w:r w:rsidR="00C607FF" w:rsidRPr="00293A23">
        <w:rPr>
          <w:b/>
        </w:rPr>
        <w:t xml:space="preserve">đăng nhập </w:t>
      </w:r>
      <w:r w:rsidR="0006156A">
        <w:rPr>
          <w:b/>
        </w:rPr>
        <w:t xml:space="preserve">vào </w:t>
      </w:r>
      <w:r w:rsidR="002D59A7">
        <w:rPr>
          <w:b/>
        </w:rPr>
        <w:t>Hệ thống</w:t>
      </w:r>
      <w:bookmarkEnd w:id="27"/>
      <w:bookmarkEnd w:id="28"/>
    </w:p>
    <w:p w:rsidR="00293A23" w:rsidRDefault="00414F46" w:rsidP="00293A23">
      <w:pPr>
        <w:pStyle w:val="Vanban"/>
        <w:tabs>
          <w:tab w:val="left" w:pos="720"/>
        </w:tabs>
        <w:spacing w:before="60" w:after="60"/>
      </w:pPr>
      <w:r>
        <w:t xml:space="preserve">Nhấp đúp chuột </w:t>
      </w:r>
      <w:r w:rsidR="00913FAF">
        <w:t xml:space="preserve">lên </w:t>
      </w:r>
      <w:r>
        <w:t xml:space="preserve">icon </w:t>
      </w:r>
      <w:r w:rsidRPr="00913FAF">
        <w:rPr>
          <w:b/>
        </w:rPr>
        <w:t>Lemon3</w:t>
      </w:r>
      <w:r>
        <w:t xml:space="preserve"> trên </w:t>
      </w:r>
      <w:r w:rsidR="002D59A7">
        <w:t>màn hình desktop</w:t>
      </w:r>
      <w:r w:rsidR="008F528F">
        <w:t xml:space="preserve"> </w:t>
      </w:r>
      <w:r w:rsidR="008F528F">
        <w:sym w:font="Wingdings" w:char="F0E0"/>
      </w:r>
      <w:r w:rsidR="008F528F">
        <w:t xml:space="preserve"> </w:t>
      </w:r>
      <w:r>
        <w:t xml:space="preserve">Đăng nhập bằng </w:t>
      </w:r>
      <w:r w:rsidR="00913FAF">
        <w:t xml:space="preserve">mã người dùng </w:t>
      </w:r>
      <w:r>
        <w:t>đã được tạo ở trên.</w:t>
      </w:r>
    </w:p>
    <w:p w:rsidR="00414F46" w:rsidRDefault="00AD773E" w:rsidP="00293A23">
      <w:pPr>
        <w:pStyle w:val="Vanban"/>
        <w:tabs>
          <w:tab w:val="left" w:pos="720"/>
        </w:tabs>
        <w:spacing w:before="60" w:after="60"/>
      </w:pPr>
      <w:r>
        <w:rPr>
          <w:noProof/>
          <w:lang w:eastAsia="ja-JP"/>
        </w:rPr>
        <w:drawing>
          <wp:inline distT="0" distB="0" distL="0" distR="0" wp14:anchorId="10287A94" wp14:editId="7BF33749">
            <wp:extent cx="576580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5800" cy="3028950"/>
                    </a:xfrm>
                    <a:prstGeom prst="rect">
                      <a:avLst/>
                    </a:prstGeom>
                    <a:noFill/>
                    <a:ln>
                      <a:noFill/>
                    </a:ln>
                  </pic:spPr>
                </pic:pic>
              </a:graphicData>
            </a:graphic>
          </wp:inline>
        </w:drawing>
      </w:r>
    </w:p>
    <w:p w:rsidR="003F0E51" w:rsidRDefault="003F0E51" w:rsidP="00293A23">
      <w:pPr>
        <w:pStyle w:val="Vanban"/>
        <w:tabs>
          <w:tab w:val="left" w:pos="720"/>
        </w:tabs>
        <w:spacing w:before="60" w:after="60"/>
      </w:pPr>
      <w:r>
        <w:t>Tại  đây, người dùng cần nhập:</w:t>
      </w:r>
    </w:p>
    <w:p w:rsidR="003F0E51" w:rsidRDefault="003F0E51" w:rsidP="003B7654">
      <w:pPr>
        <w:pStyle w:val="Vanban"/>
        <w:numPr>
          <w:ilvl w:val="0"/>
          <w:numId w:val="15"/>
        </w:numPr>
        <w:tabs>
          <w:tab w:val="left" w:pos="360"/>
        </w:tabs>
        <w:spacing w:before="60" w:after="60"/>
        <w:ind w:left="360"/>
      </w:pPr>
      <w:r>
        <w:t xml:space="preserve">Dòng </w:t>
      </w:r>
      <w:r w:rsidRPr="00922255">
        <w:rPr>
          <w:b/>
        </w:rPr>
        <w:t>[Doanh nghiệp]</w:t>
      </w:r>
      <w:r>
        <w:t>: là tên cơ sở dữ liệu của đơn vị (theo tài liệu giải pháp)</w:t>
      </w:r>
    </w:p>
    <w:p w:rsidR="003F0E51" w:rsidRDefault="003F0E51" w:rsidP="003B7654">
      <w:pPr>
        <w:pStyle w:val="Vanban"/>
        <w:numPr>
          <w:ilvl w:val="0"/>
          <w:numId w:val="15"/>
        </w:numPr>
        <w:tabs>
          <w:tab w:val="left" w:pos="360"/>
        </w:tabs>
        <w:spacing w:before="60" w:after="60"/>
        <w:ind w:left="360"/>
      </w:pPr>
      <w:r>
        <w:t xml:space="preserve">Dòng </w:t>
      </w:r>
      <w:r w:rsidRPr="00922255">
        <w:rPr>
          <w:b/>
        </w:rPr>
        <w:t>[Người dùng]</w:t>
      </w:r>
      <w:r>
        <w:t>: là mã người dùng</w:t>
      </w:r>
      <w:r w:rsidR="008F528F">
        <w:t xml:space="preserve"> đã được tạo ở trên.</w:t>
      </w:r>
    </w:p>
    <w:p w:rsidR="003F0E51" w:rsidRDefault="003F0E51" w:rsidP="003B7654">
      <w:pPr>
        <w:pStyle w:val="Vanban"/>
        <w:numPr>
          <w:ilvl w:val="0"/>
          <w:numId w:val="15"/>
        </w:numPr>
        <w:tabs>
          <w:tab w:val="left" w:pos="360"/>
        </w:tabs>
        <w:spacing w:before="60" w:after="60"/>
        <w:ind w:left="360"/>
      </w:pPr>
      <w:r>
        <w:t xml:space="preserve">Dòng </w:t>
      </w:r>
      <w:r w:rsidRPr="00922255">
        <w:rPr>
          <w:b/>
        </w:rPr>
        <w:t>[Mật khẩu]</w:t>
      </w:r>
      <w:r>
        <w:t>: là mật khẩu để đăng nhập vào hệ thống theo từng người dùng.</w:t>
      </w:r>
    </w:p>
    <w:p w:rsidR="005A5287" w:rsidRDefault="005A5287" w:rsidP="003B7654">
      <w:pPr>
        <w:pStyle w:val="Vanban"/>
        <w:numPr>
          <w:ilvl w:val="0"/>
          <w:numId w:val="15"/>
        </w:numPr>
        <w:tabs>
          <w:tab w:val="left" w:pos="360"/>
        </w:tabs>
        <w:spacing w:before="60" w:after="60"/>
        <w:ind w:left="360"/>
      </w:pPr>
      <w:r>
        <w:t xml:space="preserve">Click vào </w:t>
      </w:r>
      <w:r w:rsidRPr="00922255">
        <w:rPr>
          <w:b/>
        </w:rPr>
        <w:t>“Đồng ý”</w:t>
      </w:r>
      <w:r>
        <w:t xml:space="preserve"> để đăng nhập vào hệ thống.</w:t>
      </w:r>
    </w:p>
    <w:p w:rsidR="002B189B" w:rsidRPr="00293A23" w:rsidRDefault="000D355E" w:rsidP="003B7654">
      <w:pPr>
        <w:pStyle w:val="Vanban"/>
        <w:numPr>
          <w:ilvl w:val="0"/>
          <w:numId w:val="13"/>
        </w:numPr>
        <w:tabs>
          <w:tab w:val="left" w:pos="360"/>
        </w:tabs>
        <w:spacing w:before="60" w:after="60"/>
        <w:ind w:left="360" w:hanging="360"/>
        <w:outlineLvl w:val="0"/>
        <w:rPr>
          <w:b/>
        </w:rPr>
      </w:pPr>
      <w:bookmarkStart w:id="29" w:name="_Toc363630899"/>
      <w:r>
        <w:rPr>
          <w:b/>
        </w:rPr>
        <w:br w:type="page"/>
      </w:r>
      <w:bookmarkStart w:id="30" w:name="_Toc453012546"/>
      <w:r w:rsidR="0058309A">
        <w:rPr>
          <w:b/>
        </w:rPr>
        <w:t>T</w:t>
      </w:r>
      <w:r w:rsidR="0039785B">
        <w:rPr>
          <w:b/>
        </w:rPr>
        <w:t>hiết lập và t</w:t>
      </w:r>
      <w:r w:rsidR="00C607FF" w:rsidRPr="00293A23">
        <w:rPr>
          <w:b/>
        </w:rPr>
        <w:t>hay đổi mật khẩu người dùng</w:t>
      </w:r>
      <w:bookmarkEnd w:id="29"/>
      <w:bookmarkEnd w:id="30"/>
    </w:p>
    <w:p w:rsidR="0096334F" w:rsidRPr="00F46EF9" w:rsidRDefault="0096334F" w:rsidP="003B7654">
      <w:pPr>
        <w:pStyle w:val="Vanban"/>
        <w:numPr>
          <w:ilvl w:val="0"/>
          <w:numId w:val="17"/>
        </w:numPr>
        <w:tabs>
          <w:tab w:val="left" w:pos="360"/>
        </w:tabs>
        <w:spacing w:before="60" w:after="60"/>
        <w:ind w:left="360"/>
        <w:outlineLvl w:val="1"/>
      </w:pPr>
      <w:bookmarkStart w:id="31" w:name="_Toc363630900"/>
      <w:bookmarkStart w:id="32" w:name="_Toc453012547"/>
      <w:r w:rsidRPr="00F46EF9">
        <w:t>Thiết lập mật khẩu với lần đăng nhập đầu tiên</w:t>
      </w:r>
      <w:bookmarkEnd w:id="31"/>
      <w:bookmarkEnd w:id="32"/>
    </w:p>
    <w:p w:rsidR="008F51B6" w:rsidRPr="00922255" w:rsidRDefault="0096334F" w:rsidP="00C25F37">
      <w:pPr>
        <w:pStyle w:val="Vanban"/>
        <w:tabs>
          <w:tab w:val="left" w:pos="720"/>
        </w:tabs>
        <w:spacing w:before="60" w:after="60"/>
        <w:rPr>
          <w:b/>
          <w:i/>
        </w:rPr>
      </w:pPr>
      <w:r w:rsidRPr="00922255">
        <w:rPr>
          <w:b/>
          <w:i/>
        </w:rPr>
        <w:t>Sau khi đăng nhập vào hệ thống/v</w:t>
      </w:r>
      <w:r w:rsidR="00152EC1" w:rsidRPr="00922255">
        <w:rPr>
          <w:b/>
          <w:i/>
        </w:rPr>
        <w:t>ào Người dùng/</w:t>
      </w:r>
      <w:r w:rsidRPr="00922255">
        <w:rPr>
          <w:b/>
          <w:i/>
        </w:rPr>
        <w:t>m</w:t>
      </w:r>
      <w:r w:rsidR="00152EC1" w:rsidRPr="00922255">
        <w:rPr>
          <w:b/>
          <w:i/>
        </w:rPr>
        <w:t>ục D.Đổi mật khẩu</w:t>
      </w:r>
    </w:p>
    <w:p w:rsidR="00152EC1" w:rsidRDefault="00AD773E" w:rsidP="00C25F37">
      <w:pPr>
        <w:pStyle w:val="Vanban"/>
        <w:tabs>
          <w:tab w:val="left" w:pos="720"/>
        </w:tabs>
        <w:spacing w:before="60" w:after="60"/>
      </w:pPr>
      <w:r>
        <w:rPr>
          <w:noProof/>
          <w:lang w:eastAsia="ja-JP"/>
        </w:rPr>
        <w:drawing>
          <wp:inline distT="0" distB="0" distL="0" distR="0" wp14:anchorId="3C9CDC36" wp14:editId="68B8E4A6">
            <wp:extent cx="5759450" cy="304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041650"/>
                    </a:xfrm>
                    <a:prstGeom prst="rect">
                      <a:avLst/>
                    </a:prstGeom>
                    <a:noFill/>
                    <a:ln>
                      <a:noFill/>
                    </a:ln>
                  </pic:spPr>
                </pic:pic>
              </a:graphicData>
            </a:graphic>
          </wp:inline>
        </w:drawing>
      </w:r>
    </w:p>
    <w:p w:rsidR="00152EC1" w:rsidRDefault="00AD773E" w:rsidP="00C25F37">
      <w:pPr>
        <w:pStyle w:val="Vanban"/>
        <w:tabs>
          <w:tab w:val="left" w:pos="720"/>
        </w:tabs>
        <w:spacing w:before="60" w:after="60"/>
      </w:pPr>
      <w:r>
        <w:rPr>
          <w:noProof/>
          <w:lang w:eastAsia="ja-JP"/>
        </w:rPr>
        <w:drawing>
          <wp:inline distT="0" distB="0" distL="0" distR="0" wp14:anchorId="182896C3" wp14:editId="682C843D">
            <wp:extent cx="3340100" cy="149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0100" cy="1498600"/>
                    </a:xfrm>
                    <a:prstGeom prst="rect">
                      <a:avLst/>
                    </a:prstGeom>
                    <a:noFill/>
                    <a:ln>
                      <a:noFill/>
                    </a:ln>
                  </pic:spPr>
                </pic:pic>
              </a:graphicData>
            </a:graphic>
          </wp:inline>
        </w:drawing>
      </w:r>
    </w:p>
    <w:p w:rsidR="00152EC1" w:rsidRDefault="00152EC1" w:rsidP="00C25F37">
      <w:pPr>
        <w:pStyle w:val="Vanban"/>
        <w:tabs>
          <w:tab w:val="left" w:pos="720"/>
        </w:tabs>
        <w:spacing w:before="60" w:after="60"/>
      </w:pPr>
      <w:r>
        <w:t>Tại đây, người dùng cần nhập:</w:t>
      </w:r>
    </w:p>
    <w:p w:rsidR="00152EC1" w:rsidRDefault="00152EC1" w:rsidP="003B7654">
      <w:pPr>
        <w:pStyle w:val="Vanban"/>
        <w:numPr>
          <w:ilvl w:val="0"/>
          <w:numId w:val="15"/>
        </w:numPr>
        <w:tabs>
          <w:tab w:val="left" w:pos="360"/>
        </w:tabs>
        <w:spacing w:before="60" w:after="60"/>
        <w:ind w:left="360"/>
      </w:pPr>
      <w:r>
        <w:t xml:space="preserve">Dòng </w:t>
      </w:r>
      <w:r w:rsidRPr="00922255">
        <w:rPr>
          <w:b/>
        </w:rPr>
        <w:t>[Mật khẩu cũ]</w:t>
      </w:r>
      <w:r>
        <w:t>: để trống.</w:t>
      </w:r>
    </w:p>
    <w:p w:rsidR="00152EC1" w:rsidRDefault="00152EC1" w:rsidP="003B7654">
      <w:pPr>
        <w:pStyle w:val="Vanban"/>
        <w:numPr>
          <w:ilvl w:val="0"/>
          <w:numId w:val="15"/>
        </w:numPr>
        <w:tabs>
          <w:tab w:val="left" w:pos="360"/>
        </w:tabs>
        <w:spacing w:before="60" w:after="60"/>
        <w:ind w:left="360"/>
      </w:pPr>
      <w:r>
        <w:t xml:space="preserve">Dòng </w:t>
      </w:r>
      <w:r w:rsidRPr="00922255">
        <w:rPr>
          <w:b/>
        </w:rPr>
        <w:t>[Mật khẩu mới]</w:t>
      </w:r>
      <w:r>
        <w:t>: là mật khẩu muố</w:t>
      </w:r>
      <w:r w:rsidR="0096334F">
        <w:t>n</w:t>
      </w:r>
      <w:r>
        <w:t xml:space="preserve"> </w:t>
      </w:r>
      <w:r w:rsidR="0096334F">
        <w:t>thiết lập</w:t>
      </w:r>
      <w:r>
        <w:t>.</w:t>
      </w:r>
    </w:p>
    <w:p w:rsidR="00152EC1" w:rsidRDefault="00152EC1" w:rsidP="003B7654">
      <w:pPr>
        <w:pStyle w:val="Vanban"/>
        <w:numPr>
          <w:ilvl w:val="0"/>
          <w:numId w:val="15"/>
        </w:numPr>
        <w:tabs>
          <w:tab w:val="left" w:pos="360"/>
        </w:tabs>
        <w:spacing w:before="60" w:after="60"/>
        <w:ind w:left="360"/>
      </w:pPr>
      <w:r>
        <w:t xml:space="preserve">Dòng </w:t>
      </w:r>
      <w:r w:rsidRPr="00922255">
        <w:rPr>
          <w:b/>
        </w:rPr>
        <w:t>[Lập lại]</w:t>
      </w:r>
      <w:r>
        <w:t>: xác nhận lại mật khẩu mới.</w:t>
      </w:r>
    </w:p>
    <w:p w:rsidR="00F04702" w:rsidRDefault="00F04702" w:rsidP="00F04702">
      <w:pPr>
        <w:pStyle w:val="Vanban"/>
        <w:tabs>
          <w:tab w:val="left" w:pos="720"/>
        </w:tabs>
        <w:spacing w:before="60" w:after="60"/>
      </w:pPr>
      <w:r>
        <w:t xml:space="preserve">Click vào </w:t>
      </w:r>
      <w:r w:rsidRPr="00922255">
        <w:rPr>
          <w:b/>
        </w:rPr>
        <w:t>“Đồng ý”</w:t>
      </w:r>
      <w:r>
        <w:t xml:space="preserve"> để lưu lại thiết lập.</w:t>
      </w:r>
    </w:p>
    <w:p w:rsidR="00152EC1" w:rsidRPr="00F46EF9" w:rsidRDefault="0096334F" w:rsidP="003B7654">
      <w:pPr>
        <w:pStyle w:val="Vanban"/>
        <w:numPr>
          <w:ilvl w:val="0"/>
          <w:numId w:val="17"/>
        </w:numPr>
        <w:tabs>
          <w:tab w:val="left" w:pos="360"/>
        </w:tabs>
        <w:spacing w:before="60" w:after="60"/>
        <w:ind w:left="360"/>
        <w:outlineLvl w:val="1"/>
      </w:pPr>
      <w:bookmarkStart w:id="33" w:name="_Toc363630901"/>
      <w:bookmarkStart w:id="34" w:name="_Toc453012548"/>
      <w:r w:rsidRPr="00F46EF9">
        <w:t>Đổi mật khẩu đăng nhập</w:t>
      </w:r>
      <w:bookmarkEnd w:id="33"/>
      <w:bookmarkEnd w:id="34"/>
    </w:p>
    <w:p w:rsidR="0096334F" w:rsidRDefault="0096334F" w:rsidP="0096334F">
      <w:pPr>
        <w:pStyle w:val="Vanban"/>
        <w:tabs>
          <w:tab w:val="left" w:pos="720"/>
        </w:tabs>
        <w:spacing w:before="60" w:after="60"/>
      </w:pPr>
      <w:r>
        <w:t xml:space="preserve">Thao tác tương tự như tại mục 1 </w:t>
      </w:r>
      <w:r w:rsidR="00D2042C">
        <w:t>của phần IV</w:t>
      </w:r>
      <w:r w:rsidR="00922255">
        <w:t xml:space="preserve"> </w:t>
      </w:r>
      <w:r>
        <w:t>ở trên nhưng</w:t>
      </w:r>
    </w:p>
    <w:p w:rsidR="0096334F" w:rsidRDefault="0096334F" w:rsidP="003B7654">
      <w:pPr>
        <w:pStyle w:val="Vanban"/>
        <w:numPr>
          <w:ilvl w:val="0"/>
          <w:numId w:val="15"/>
        </w:numPr>
        <w:tabs>
          <w:tab w:val="left" w:pos="360"/>
        </w:tabs>
        <w:spacing w:before="60" w:after="60"/>
        <w:ind w:left="360"/>
      </w:pPr>
      <w:r>
        <w:t xml:space="preserve">Dòng </w:t>
      </w:r>
      <w:r w:rsidRPr="00922255">
        <w:rPr>
          <w:b/>
        </w:rPr>
        <w:t>[Mật khẩu cũ]</w:t>
      </w:r>
      <w:r>
        <w:t>: là mật khẩu có trước đó.</w:t>
      </w:r>
    </w:p>
    <w:p w:rsidR="0096334F" w:rsidRDefault="0096334F" w:rsidP="0096334F">
      <w:pPr>
        <w:pStyle w:val="Vanban"/>
        <w:tabs>
          <w:tab w:val="left" w:pos="720"/>
        </w:tabs>
        <w:spacing w:before="60" w:after="60"/>
      </w:pPr>
    </w:p>
    <w:p w:rsidR="008F51B6" w:rsidRDefault="000D355E" w:rsidP="0010186F">
      <w:pPr>
        <w:pStyle w:val="Heading1"/>
      </w:pPr>
      <w:bookmarkStart w:id="35" w:name="_Toc363630902"/>
      <w:r>
        <w:br w:type="page"/>
      </w:r>
      <w:bookmarkStart w:id="36" w:name="_Toc453012549"/>
      <w:r w:rsidR="00077FCA">
        <w:t xml:space="preserve">CHƯƠNG </w:t>
      </w:r>
      <w:r w:rsidR="00B176D5" w:rsidRPr="00FF1FAB">
        <w:t>III</w:t>
      </w:r>
      <w:r w:rsidR="00077FCA">
        <w:t xml:space="preserve">: KHỞI TẠO DANH MỤC </w:t>
      </w:r>
      <w:r w:rsidR="002940EA">
        <w:t xml:space="preserve">MÃ </w:t>
      </w:r>
      <w:r w:rsidR="007E345B">
        <w:t>VÀ THIẾT LẬP CÁC CHÍNH SÁCH</w:t>
      </w:r>
      <w:bookmarkEnd w:id="35"/>
      <w:bookmarkEnd w:id="36"/>
    </w:p>
    <w:p w:rsidR="008F51B6" w:rsidRDefault="00067D54" w:rsidP="00C25F37">
      <w:pPr>
        <w:pStyle w:val="Vanban"/>
        <w:tabs>
          <w:tab w:val="left" w:pos="720"/>
        </w:tabs>
        <w:spacing w:before="60" w:after="60"/>
      </w:pPr>
      <w:r>
        <w:t>Hoàn thành chương này, người dùng sẽ hiểu và vận hành được các nội dung sau:</w:t>
      </w:r>
    </w:p>
    <w:p w:rsidR="00131513" w:rsidRDefault="00131513" w:rsidP="003B7654">
      <w:pPr>
        <w:pStyle w:val="Vanban"/>
        <w:numPr>
          <w:ilvl w:val="0"/>
          <w:numId w:val="14"/>
        </w:numPr>
        <w:tabs>
          <w:tab w:val="left" w:pos="360"/>
        </w:tabs>
        <w:spacing w:before="60" w:after="60"/>
        <w:ind w:left="360"/>
      </w:pPr>
      <w:r>
        <w:t>Nguyên tắc chung trong việc khởi tạo các danh mục</w:t>
      </w:r>
      <w:r w:rsidR="002940EA">
        <w:t xml:space="preserve"> mã.</w:t>
      </w:r>
    </w:p>
    <w:p w:rsidR="007E345B" w:rsidRDefault="002D00B5" w:rsidP="003B7654">
      <w:pPr>
        <w:pStyle w:val="Vanban"/>
        <w:numPr>
          <w:ilvl w:val="0"/>
          <w:numId w:val="14"/>
        </w:numPr>
        <w:tabs>
          <w:tab w:val="left" w:pos="360"/>
        </w:tabs>
        <w:spacing w:before="60" w:after="60"/>
        <w:ind w:left="360"/>
      </w:pPr>
      <w:r>
        <w:t xml:space="preserve">Thiết lập nguyên tắc </w:t>
      </w:r>
      <w:r w:rsidR="007E345B">
        <w:t>sinh mã hệ thống.</w:t>
      </w:r>
    </w:p>
    <w:p w:rsidR="007E345B" w:rsidRDefault="007E345B" w:rsidP="003B7654">
      <w:pPr>
        <w:pStyle w:val="Vanban"/>
        <w:numPr>
          <w:ilvl w:val="0"/>
          <w:numId w:val="14"/>
        </w:numPr>
        <w:tabs>
          <w:tab w:val="left" w:pos="360"/>
        </w:tabs>
        <w:spacing w:before="60" w:after="60"/>
        <w:ind w:left="360"/>
      </w:pPr>
      <w:r>
        <w:t xml:space="preserve">Thiết lập </w:t>
      </w:r>
      <w:r w:rsidR="002E2848">
        <w:t xml:space="preserve">danh mục </w:t>
      </w:r>
      <w:r>
        <w:t>mã nhập liệu.</w:t>
      </w:r>
    </w:p>
    <w:p w:rsidR="007E345B" w:rsidRDefault="007E345B" w:rsidP="003B7654">
      <w:pPr>
        <w:pStyle w:val="Vanban"/>
        <w:numPr>
          <w:ilvl w:val="0"/>
          <w:numId w:val="14"/>
        </w:numPr>
        <w:tabs>
          <w:tab w:val="left" w:pos="360"/>
        </w:tabs>
        <w:spacing w:before="60" w:after="60"/>
        <w:ind w:left="360"/>
      </w:pPr>
      <w:r>
        <w:t xml:space="preserve">Thiết lập các chính sách </w:t>
      </w:r>
      <w:r w:rsidR="002E2848">
        <w:t>theo quy định</w:t>
      </w:r>
      <w:r w:rsidR="00E5702C">
        <w:t xml:space="preserve"> </w:t>
      </w:r>
      <w:r w:rsidR="002E2848">
        <w:t>của công ty</w:t>
      </w:r>
      <w:r w:rsidR="001C6F7C">
        <w:t>.</w:t>
      </w:r>
    </w:p>
    <w:p w:rsidR="00131513" w:rsidRDefault="000D355E" w:rsidP="003B7654">
      <w:pPr>
        <w:pStyle w:val="Vanban"/>
        <w:numPr>
          <w:ilvl w:val="0"/>
          <w:numId w:val="19"/>
        </w:numPr>
        <w:tabs>
          <w:tab w:val="left" w:pos="360"/>
        </w:tabs>
        <w:spacing w:before="60" w:after="60"/>
        <w:ind w:left="360" w:hanging="360"/>
        <w:outlineLvl w:val="0"/>
        <w:rPr>
          <w:b/>
        </w:rPr>
      </w:pPr>
      <w:bookmarkStart w:id="37" w:name="_Toc363630903"/>
      <w:r>
        <w:rPr>
          <w:b/>
        </w:rPr>
        <w:br w:type="page"/>
      </w:r>
      <w:bookmarkStart w:id="38" w:name="_Toc453012550"/>
      <w:r w:rsidR="00131513">
        <w:rPr>
          <w:b/>
        </w:rPr>
        <w:t>Nguyên tắc chung</w:t>
      </w:r>
      <w:bookmarkEnd w:id="37"/>
      <w:r w:rsidR="00AE68F9">
        <w:rPr>
          <w:b/>
        </w:rPr>
        <w:t>.</w:t>
      </w:r>
      <w:bookmarkEnd w:id="38"/>
    </w:p>
    <w:p w:rsidR="008813BE" w:rsidRDefault="008813BE" w:rsidP="003B7654">
      <w:pPr>
        <w:pStyle w:val="Vanban"/>
        <w:numPr>
          <w:ilvl w:val="0"/>
          <w:numId w:val="21"/>
        </w:numPr>
        <w:tabs>
          <w:tab w:val="left" w:pos="360"/>
        </w:tabs>
        <w:spacing w:before="60" w:after="60"/>
        <w:ind w:left="360"/>
        <w:outlineLvl w:val="1"/>
      </w:pPr>
      <w:bookmarkStart w:id="39" w:name="_Toc363630904"/>
      <w:bookmarkStart w:id="40" w:name="_Toc453012551"/>
      <w:r>
        <w:t xml:space="preserve">Nguyên tắc </w:t>
      </w:r>
      <w:r w:rsidR="006B2348">
        <w:t>thiết lập</w:t>
      </w:r>
      <w:bookmarkEnd w:id="39"/>
      <w:bookmarkEnd w:id="40"/>
    </w:p>
    <w:p w:rsidR="00131513" w:rsidRPr="006B2348" w:rsidRDefault="006E7DFA" w:rsidP="003B7654">
      <w:pPr>
        <w:pStyle w:val="Vanban"/>
        <w:numPr>
          <w:ilvl w:val="0"/>
          <w:numId w:val="22"/>
        </w:numPr>
        <w:tabs>
          <w:tab w:val="left" w:pos="360"/>
        </w:tabs>
        <w:spacing w:before="60" w:after="60"/>
        <w:ind w:left="360"/>
        <w:rPr>
          <w:i/>
        </w:rPr>
      </w:pPr>
      <w:r w:rsidRPr="006B2348">
        <w:rPr>
          <w:i/>
        </w:rPr>
        <w:t>Với các mã nhân viên, mã ứng viên, mã hợp đồng lao động, mã phụ lục hợp đồng, mã các văn bản hành chánh</w:t>
      </w:r>
    </w:p>
    <w:p w:rsidR="00011F0B" w:rsidRDefault="00011F0B" w:rsidP="003B7654">
      <w:pPr>
        <w:pStyle w:val="Vanban"/>
        <w:numPr>
          <w:ilvl w:val="0"/>
          <w:numId w:val="15"/>
        </w:numPr>
        <w:tabs>
          <w:tab w:val="left" w:pos="360"/>
        </w:tabs>
        <w:spacing w:before="60" w:after="60"/>
        <w:ind w:left="360"/>
      </w:pPr>
      <w:r>
        <w:t xml:space="preserve">Nguyên tắc </w:t>
      </w:r>
      <w:r w:rsidR="00C466F9">
        <w:t xml:space="preserve">sinh mã </w:t>
      </w:r>
      <w:r>
        <w:t xml:space="preserve">được thiết lập tại </w:t>
      </w:r>
      <w:r w:rsidRPr="00D559AA">
        <w:rPr>
          <w:b/>
        </w:rPr>
        <w:t>[Hệ thống]/[Thiết lập hệ thống]</w:t>
      </w:r>
      <w:r>
        <w:t xml:space="preserve"> của module Nhân sự.</w:t>
      </w:r>
    </w:p>
    <w:p w:rsidR="006E7DFA" w:rsidRDefault="006E7DFA" w:rsidP="003B7654">
      <w:pPr>
        <w:pStyle w:val="Vanban"/>
        <w:numPr>
          <w:ilvl w:val="0"/>
          <w:numId w:val="15"/>
        </w:numPr>
        <w:tabs>
          <w:tab w:val="left" w:pos="360"/>
        </w:tabs>
        <w:spacing w:before="60" w:after="60"/>
        <w:ind w:left="360"/>
      </w:pPr>
      <w:r>
        <w:t>Mã sẽ do chương trình LemonHR tự sinh ra theo nguyên tắc đã thiết lập.</w:t>
      </w:r>
    </w:p>
    <w:p w:rsidR="006E7DFA" w:rsidRPr="006B2348" w:rsidRDefault="006E7DFA" w:rsidP="003B7654">
      <w:pPr>
        <w:pStyle w:val="Vanban"/>
        <w:numPr>
          <w:ilvl w:val="0"/>
          <w:numId w:val="22"/>
        </w:numPr>
        <w:tabs>
          <w:tab w:val="left" w:pos="360"/>
        </w:tabs>
        <w:spacing w:before="60" w:after="60"/>
        <w:ind w:left="360"/>
        <w:rPr>
          <w:i/>
        </w:rPr>
      </w:pPr>
      <w:r w:rsidRPr="006B2348">
        <w:rPr>
          <w:i/>
        </w:rPr>
        <w:t>Với các mã khác còn lại theo Tài liệu giải pháp</w:t>
      </w:r>
    </w:p>
    <w:p w:rsidR="00011F0B" w:rsidRDefault="00011F0B" w:rsidP="003B7654">
      <w:pPr>
        <w:pStyle w:val="Vanban"/>
        <w:numPr>
          <w:ilvl w:val="0"/>
          <w:numId w:val="15"/>
        </w:numPr>
        <w:tabs>
          <w:tab w:val="left" w:pos="360"/>
        </w:tabs>
        <w:spacing w:before="60" w:after="60"/>
        <w:ind w:left="360"/>
      </w:pPr>
      <w:r>
        <w:t xml:space="preserve">Mã được thiết lập tại </w:t>
      </w:r>
      <w:r w:rsidRPr="00301A3E">
        <w:rPr>
          <w:b/>
        </w:rPr>
        <w:t>[Danh mục]</w:t>
      </w:r>
      <w:r>
        <w:t xml:space="preserve"> của các module</w:t>
      </w:r>
      <w:r w:rsidR="00BF6214">
        <w:t xml:space="preserve"> liên quan.</w:t>
      </w:r>
    </w:p>
    <w:p w:rsidR="00EC7584" w:rsidRDefault="00EC7584" w:rsidP="003B7654">
      <w:pPr>
        <w:pStyle w:val="Vanban"/>
        <w:numPr>
          <w:ilvl w:val="0"/>
          <w:numId w:val="15"/>
        </w:numPr>
        <w:tabs>
          <w:tab w:val="left" w:pos="360"/>
        </w:tabs>
        <w:spacing w:before="60" w:after="60"/>
        <w:ind w:left="360"/>
      </w:pPr>
      <w:r>
        <w:t>Người dùng tự tạo ra các mã này khi có phát sinh.</w:t>
      </w:r>
    </w:p>
    <w:p w:rsidR="006B2348" w:rsidRDefault="006B2348" w:rsidP="003B7654">
      <w:pPr>
        <w:pStyle w:val="Vanban"/>
        <w:numPr>
          <w:ilvl w:val="0"/>
          <w:numId w:val="21"/>
        </w:numPr>
        <w:tabs>
          <w:tab w:val="left" w:pos="360"/>
        </w:tabs>
        <w:spacing w:before="60" w:after="60"/>
        <w:ind w:left="360"/>
        <w:outlineLvl w:val="1"/>
      </w:pPr>
      <w:bookmarkStart w:id="41" w:name="_Toc363630905"/>
      <w:bookmarkStart w:id="42" w:name="_Toc453012552"/>
      <w:r>
        <w:t xml:space="preserve">Nguyên tắc </w:t>
      </w:r>
      <w:r w:rsidR="00011F0B">
        <w:t xml:space="preserve">khởi </w:t>
      </w:r>
      <w:r>
        <w:t>tạo</w:t>
      </w:r>
      <w:bookmarkEnd w:id="41"/>
      <w:bookmarkEnd w:id="42"/>
    </w:p>
    <w:p w:rsidR="00361FCB" w:rsidRPr="00361FCB" w:rsidRDefault="00361FCB" w:rsidP="003B7654">
      <w:pPr>
        <w:pStyle w:val="Vanban"/>
        <w:numPr>
          <w:ilvl w:val="0"/>
          <w:numId w:val="22"/>
        </w:numPr>
        <w:tabs>
          <w:tab w:val="left" w:pos="360"/>
        </w:tabs>
        <w:spacing w:before="60" w:after="60"/>
        <w:ind w:left="360"/>
        <w:rPr>
          <w:i/>
        </w:rPr>
      </w:pPr>
      <w:r w:rsidRPr="00361FCB">
        <w:rPr>
          <w:i/>
        </w:rPr>
        <w:t>Với các mã chương trình sinh tự động</w:t>
      </w:r>
    </w:p>
    <w:p w:rsidR="00011F0B" w:rsidRDefault="00361FCB" w:rsidP="00011F0B">
      <w:pPr>
        <w:pStyle w:val="Vanban"/>
        <w:tabs>
          <w:tab w:val="left" w:pos="720"/>
        </w:tabs>
        <w:spacing w:before="60" w:after="60"/>
      </w:pPr>
      <w:r>
        <w:t>Người dùng chỉ thiết lập 1 lần duy nhất khi bắt đầu vận hành chương trình LemonHR.</w:t>
      </w:r>
    </w:p>
    <w:p w:rsidR="00361FCB" w:rsidRPr="00361FCB" w:rsidRDefault="00361FCB" w:rsidP="003B7654">
      <w:pPr>
        <w:pStyle w:val="Vanban"/>
        <w:numPr>
          <w:ilvl w:val="0"/>
          <w:numId w:val="22"/>
        </w:numPr>
        <w:tabs>
          <w:tab w:val="left" w:pos="360"/>
        </w:tabs>
        <w:spacing w:before="60" w:after="60"/>
        <w:ind w:left="360"/>
        <w:rPr>
          <w:i/>
        </w:rPr>
      </w:pPr>
      <w:r w:rsidRPr="00361FCB">
        <w:rPr>
          <w:i/>
        </w:rPr>
        <w:t xml:space="preserve">Với các </w:t>
      </w:r>
      <w:r w:rsidR="00D42BCC">
        <w:rPr>
          <w:i/>
        </w:rPr>
        <w:t xml:space="preserve">danh mục </w:t>
      </w:r>
      <w:r w:rsidRPr="00361FCB">
        <w:rPr>
          <w:i/>
        </w:rPr>
        <w:t>do người dùng tự tạo:</w:t>
      </w:r>
    </w:p>
    <w:p w:rsidR="00B83ED7" w:rsidRDefault="00361FCB" w:rsidP="003B7654">
      <w:pPr>
        <w:pStyle w:val="Vanban"/>
        <w:numPr>
          <w:ilvl w:val="0"/>
          <w:numId w:val="15"/>
        </w:numPr>
        <w:tabs>
          <w:tab w:val="left" w:pos="360"/>
        </w:tabs>
        <w:spacing w:before="60" w:after="60"/>
        <w:ind w:left="360"/>
      </w:pPr>
      <w:r>
        <w:t>Người dùng</w:t>
      </w:r>
      <w:r w:rsidR="00B83ED7">
        <w:t xml:space="preserve"> khởi tạo </w:t>
      </w:r>
      <w:r w:rsidR="00D42BCC">
        <w:t xml:space="preserve">danh mục mới </w:t>
      </w:r>
      <w:r w:rsidR="00B83ED7">
        <w:t xml:space="preserve">bằng cách </w:t>
      </w:r>
      <w:r w:rsidR="00D42BCC">
        <w:t>tại lưới dữ liệu</w:t>
      </w:r>
      <w:r w:rsidR="00C466F9">
        <w:t xml:space="preserve">, R_click và chọn </w:t>
      </w:r>
      <w:r w:rsidR="00C466F9" w:rsidRPr="00301A3E">
        <w:rPr>
          <w:b/>
        </w:rPr>
        <w:t>[Thêm]</w:t>
      </w:r>
      <w:r w:rsidR="00B83ED7">
        <w:t>.</w:t>
      </w:r>
    </w:p>
    <w:p w:rsidR="00B83ED7" w:rsidRDefault="00B83ED7" w:rsidP="003B7654">
      <w:pPr>
        <w:pStyle w:val="Vanban"/>
        <w:numPr>
          <w:ilvl w:val="0"/>
          <w:numId w:val="15"/>
        </w:numPr>
        <w:tabs>
          <w:tab w:val="left" w:pos="360"/>
        </w:tabs>
        <w:spacing w:before="60" w:after="60"/>
        <w:ind w:left="360"/>
      </w:pPr>
      <w:r>
        <w:t xml:space="preserve">Nếu mã thêm mới chưa được sử dụng thì </w:t>
      </w:r>
      <w:r w:rsidR="00D42BCC">
        <w:t xml:space="preserve">tại lưới dữ liệu chọn mã, </w:t>
      </w:r>
      <w:r w:rsidR="001F5C35">
        <w:t xml:space="preserve">R_click và chọn </w:t>
      </w:r>
      <w:r w:rsidR="001F5C35" w:rsidRPr="00301A3E">
        <w:rPr>
          <w:b/>
        </w:rPr>
        <w:t>[</w:t>
      </w:r>
      <w:r w:rsidR="00D42BCC" w:rsidRPr="00301A3E">
        <w:rPr>
          <w:b/>
        </w:rPr>
        <w:t>X</w:t>
      </w:r>
      <w:r w:rsidRPr="00301A3E">
        <w:rPr>
          <w:b/>
        </w:rPr>
        <w:t>óa</w:t>
      </w:r>
      <w:r w:rsidR="001F5C35" w:rsidRPr="00301A3E">
        <w:rPr>
          <w:b/>
        </w:rPr>
        <w:t>]</w:t>
      </w:r>
      <w:r>
        <w:t>.</w:t>
      </w:r>
    </w:p>
    <w:p w:rsidR="00B83ED7" w:rsidRDefault="00B83ED7" w:rsidP="003B7654">
      <w:pPr>
        <w:pStyle w:val="Vanban"/>
        <w:numPr>
          <w:ilvl w:val="0"/>
          <w:numId w:val="15"/>
        </w:numPr>
        <w:tabs>
          <w:tab w:val="left" w:pos="360"/>
        </w:tabs>
        <w:spacing w:before="60" w:after="60"/>
        <w:ind w:left="360"/>
      </w:pPr>
      <w:r>
        <w:t xml:space="preserve">Nếu mã đã được sử dụng </w:t>
      </w:r>
      <w:r w:rsidR="00D42BCC">
        <w:t xml:space="preserve">thì tại </w:t>
      </w:r>
      <w:r w:rsidR="00A46E78">
        <w:t xml:space="preserve">lưới dữ liệu chọn </w:t>
      </w:r>
      <w:r w:rsidR="00D42BCC">
        <w:t>mã</w:t>
      </w:r>
      <w:r w:rsidR="00A46E78">
        <w:t>,</w:t>
      </w:r>
      <w:r w:rsidR="00D42BCC">
        <w:t xml:space="preserve"> </w:t>
      </w:r>
      <w:r w:rsidR="001F5C35">
        <w:t xml:space="preserve">R_click  và chọn </w:t>
      </w:r>
      <w:r w:rsidR="001F5C35" w:rsidRPr="00301A3E">
        <w:rPr>
          <w:b/>
        </w:rPr>
        <w:t>[</w:t>
      </w:r>
      <w:r w:rsidR="00A46E78" w:rsidRPr="00301A3E">
        <w:rPr>
          <w:b/>
        </w:rPr>
        <w:t>S</w:t>
      </w:r>
      <w:r w:rsidRPr="00301A3E">
        <w:rPr>
          <w:b/>
        </w:rPr>
        <w:t>ửa</w:t>
      </w:r>
      <w:r w:rsidR="001F5C35" w:rsidRPr="00301A3E">
        <w:rPr>
          <w:b/>
        </w:rPr>
        <w:t>]</w:t>
      </w:r>
      <w:r w:rsidR="001F5C35">
        <w:t xml:space="preserve">: </w:t>
      </w:r>
      <w:r w:rsidR="00301A3E">
        <w:t xml:space="preserve">chỉ được sửa được dòng </w:t>
      </w:r>
      <w:r w:rsidR="00301A3E" w:rsidRPr="00301A3E">
        <w:rPr>
          <w:b/>
        </w:rPr>
        <w:t>[Diễn giải</w:t>
      </w:r>
      <w:r w:rsidR="001F5C35" w:rsidRPr="00301A3E">
        <w:rPr>
          <w:b/>
        </w:rPr>
        <w:t>]</w:t>
      </w:r>
      <w:r w:rsidR="001F5C35">
        <w:t xml:space="preserve"> hay </w:t>
      </w:r>
      <w:r w:rsidR="001F5C35" w:rsidRPr="00301A3E">
        <w:rPr>
          <w:b/>
        </w:rPr>
        <w:t>[Tên gọi]</w:t>
      </w:r>
      <w:r w:rsidR="001F5C35">
        <w:t xml:space="preserve"> mà thôi</w:t>
      </w:r>
      <w:r w:rsidR="00D42BCC">
        <w:t>.</w:t>
      </w:r>
    </w:p>
    <w:p w:rsidR="00B45379" w:rsidRDefault="000D355E" w:rsidP="003B7654">
      <w:pPr>
        <w:pStyle w:val="Vanban"/>
        <w:numPr>
          <w:ilvl w:val="0"/>
          <w:numId w:val="19"/>
        </w:numPr>
        <w:tabs>
          <w:tab w:val="left" w:pos="360"/>
        </w:tabs>
        <w:spacing w:before="60" w:after="60"/>
        <w:ind w:left="360" w:hanging="360"/>
        <w:outlineLvl w:val="0"/>
        <w:rPr>
          <w:b/>
        </w:rPr>
      </w:pPr>
      <w:bookmarkStart w:id="43" w:name="_Toc363630906"/>
      <w:r>
        <w:rPr>
          <w:b/>
        </w:rPr>
        <w:br w:type="page"/>
      </w:r>
      <w:bookmarkStart w:id="44" w:name="_Toc453012553"/>
      <w:r w:rsidR="00B45379">
        <w:rPr>
          <w:b/>
        </w:rPr>
        <w:t xml:space="preserve">Khởi tạo </w:t>
      </w:r>
      <w:r w:rsidR="007E345B">
        <w:rPr>
          <w:b/>
        </w:rPr>
        <w:t xml:space="preserve">nguyên tắc sinh </w:t>
      </w:r>
      <w:r w:rsidR="00B45379">
        <w:rPr>
          <w:b/>
        </w:rPr>
        <w:t>mã hệ thống</w:t>
      </w:r>
      <w:bookmarkEnd w:id="44"/>
    </w:p>
    <w:p w:rsidR="003A7302" w:rsidRPr="00B45379" w:rsidRDefault="008A06E7" w:rsidP="003B7654">
      <w:pPr>
        <w:pStyle w:val="Vanban"/>
        <w:numPr>
          <w:ilvl w:val="0"/>
          <w:numId w:val="26"/>
        </w:numPr>
        <w:tabs>
          <w:tab w:val="left" w:pos="360"/>
        </w:tabs>
        <w:spacing w:before="60" w:after="60"/>
        <w:ind w:left="360"/>
        <w:outlineLvl w:val="1"/>
      </w:pPr>
      <w:bookmarkStart w:id="45" w:name="_Toc453012554"/>
      <w:r>
        <w:t>Nguyên tắc sinh mã Nhân viên</w:t>
      </w:r>
      <w:bookmarkEnd w:id="43"/>
      <w:bookmarkEnd w:id="45"/>
    </w:p>
    <w:p w:rsidR="00123F1F" w:rsidRPr="00416261" w:rsidRDefault="00653CA0" w:rsidP="00123F1F">
      <w:pPr>
        <w:pStyle w:val="Vanban"/>
        <w:tabs>
          <w:tab w:val="left" w:pos="720"/>
        </w:tabs>
        <w:spacing w:before="60" w:after="60"/>
        <w:rPr>
          <w:i/>
        </w:rPr>
      </w:pPr>
      <w:r w:rsidRPr="00416261">
        <w:rPr>
          <w:i/>
        </w:rPr>
        <w:t xml:space="preserve">Vào </w:t>
      </w:r>
      <w:r w:rsidR="00416261" w:rsidRPr="00416261">
        <w:rPr>
          <w:b/>
          <w:i/>
        </w:rPr>
        <w:t>[</w:t>
      </w:r>
      <w:r w:rsidRPr="00416261">
        <w:rPr>
          <w:b/>
          <w:i/>
        </w:rPr>
        <w:t>module Nhân sự</w:t>
      </w:r>
      <w:r w:rsidR="00416261" w:rsidRPr="00416261">
        <w:rPr>
          <w:b/>
          <w:i/>
        </w:rPr>
        <w:t>]</w:t>
      </w:r>
      <w:r w:rsidRPr="00416261">
        <w:rPr>
          <w:i/>
        </w:rPr>
        <w:t>/</w:t>
      </w:r>
      <w:r w:rsidR="00BC4234" w:rsidRPr="00416261">
        <w:rPr>
          <w:i/>
        </w:rPr>
        <w:t xml:space="preserve">vào </w:t>
      </w:r>
      <w:r w:rsidR="00BC4234" w:rsidRPr="00F1220C">
        <w:rPr>
          <w:b/>
          <w:i/>
        </w:rPr>
        <w:t>[</w:t>
      </w:r>
      <w:r w:rsidRPr="00F1220C">
        <w:rPr>
          <w:b/>
          <w:i/>
        </w:rPr>
        <w:t>Hệ thống</w:t>
      </w:r>
      <w:r w:rsidR="00BC4234" w:rsidRPr="00F1220C">
        <w:rPr>
          <w:b/>
          <w:i/>
        </w:rPr>
        <w:t>]</w:t>
      </w:r>
      <w:r w:rsidRPr="00416261">
        <w:rPr>
          <w:i/>
        </w:rPr>
        <w:t xml:space="preserve">/chọn </w:t>
      </w:r>
      <w:r w:rsidRPr="00F1220C">
        <w:rPr>
          <w:b/>
          <w:i/>
        </w:rPr>
        <w:t>[</w:t>
      </w:r>
      <w:r w:rsidR="00FC3664" w:rsidRPr="00F1220C">
        <w:rPr>
          <w:b/>
          <w:i/>
        </w:rPr>
        <w:t>B</w:t>
      </w:r>
      <w:r w:rsidRPr="00F1220C">
        <w:rPr>
          <w:b/>
          <w:i/>
        </w:rPr>
        <w:t>.</w:t>
      </w:r>
      <w:r w:rsidR="00FC3664" w:rsidRPr="00F1220C">
        <w:rPr>
          <w:b/>
          <w:i/>
        </w:rPr>
        <w:t>Phương pháp tạo mã tự động]</w:t>
      </w:r>
      <w:r w:rsidR="005C432A" w:rsidRPr="00416261">
        <w:rPr>
          <w:i/>
        </w:rPr>
        <w:t>/</w:t>
      </w:r>
      <w:r w:rsidR="00416261" w:rsidRPr="00416261">
        <w:rPr>
          <w:i/>
        </w:rPr>
        <w:t>R_</w:t>
      </w:r>
      <w:r w:rsidR="005C432A" w:rsidRPr="00416261">
        <w:rPr>
          <w:i/>
        </w:rPr>
        <w:t xml:space="preserve">click </w:t>
      </w:r>
      <w:r w:rsidR="00BC4234" w:rsidRPr="00416261">
        <w:rPr>
          <w:i/>
        </w:rPr>
        <w:t xml:space="preserve">chọn </w:t>
      </w:r>
      <w:r w:rsidR="005C432A" w:rsidRPr="00F1220C">
        <w:rPr>
          <w:b/>
          <w:i/>
        </w:rPr>
        <w:t>[Thêm]</w:t>
      </w:r>
      <w:r w:rsidR="00BC4234" w:rsidRPr="00416261">
        <w:rPr>
          <w:i/>
        </w:rPr>
        <w:t xml:space="preserve">/ô </w:t>
      </w:r>
      <w:r w:rsidR="00BC4234" w:rsidRPr="00F1220C">
        <w:rPr>
          <w:b/>
          <w:i/>
        </w:rPr>
        <w:t>[Loại]</w:t>
      </w:r>
      <w:r w:rsidR="00BC4234" w:rsidRPr="00416261">
        <w:rPr>
          <w:i/>
        </w:rPr>
        <w:t xml:space="preserve"> chọn </w:t>
      </w:r>
      <w:r w:rsidR="00BC4234" w:rsidRPr="00F1220C">
        <w:rPr>
          <w:b/>
          <w:i/>
        </w:rPr>
        <w:t>[Mã nhân viên]</w:t>
      </w:r>
      <w:r w:rsidR="00BC4234" w:rsidRPr="00416261">
        <w:rPr>
          <w:i/>
        </w:rPr>
        <w:t xml:space="preserve">/nhấp vào </w:t>
      </w:r>
      <w:r w:rsidR="00447AE4" w:rsidRPr="00F1220C">
        <w:rPr>
          <w:b/>
          <w:i/>
        </w:rPr>
        <w:t>[Công thức]</w:t>
      </w:r>
    </w:p>
    <w:p w:rsidR="005C432A" w:rsidRDefault="00AD773E" w:rsidP="00123F1F">
      <w:pPr>
        <w:pStyle w:val="Vanban"/>
        <w:tabs>
          <w:tab w:val="left" w:pos="720"/>
        </w:tabs>
        <w:spacing w:before="60" w:after="60"/>
      </w:pPr>
      <w:r>
        <w:rPr>
          <w:noProof/>
          <w:lang w:eastAsia="ja-JP"/>
        </w:rPr>
        <w:drawing>
          <wp:inline distT="0" distB="0" distL="0" distR="0" wp14:anchorId="0EDA0A5B" wp14:editId="5DCBF1A4">
            <wp:extent cx="5765800" cy="410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5800" cy="4102100"/>
                    </a:xfrm>
                    <a:prstGeom prst="rect">
                      <a:avLst/>
                    </a:prstGeom>
                    <a:noFill/>
                    <a:ln>
                      <a:noFill/>
                    </a:ln>
                  </pic:spPr>
                </pic:pic>
              </a:graphicData>
            </a:graphic>
          </wp:inline>
        </w:drawing>
      </w:r>
    </w:p>
    <w:p w:rsidR="005C432A" w:rsidRDefault="005C432A" w:rsidP="00123F1F">
      <w:pPr>
        <w:pStyle w:val="Vanban"/>
        <w:tabs>
          <w:tab w:val="left" w:pos="720"/>
        </w:tabs>
        <w:spacing w:before="60" w:after="60"/>
      </w:pPr>
      <w:r>
        <w:t>Các dòng cần nhập liệu tại màn hình này:</w:t>
      </w:r>
    </w:p>
    <w:p w:rsidR="00F06D37" w:rsidRDefault="00F06D37" w:rsidP="003B7654">
      <w:pPr>
        <w:pStyle w:val="Vanban"/>
        <w:numPr>
          <w:ilvl w:val="0"/>
          <w:numId w:val="15"/>
        </w:numPr>
        <w:tabs>
          <w:tab w:val="left" w:pos="360"/>
        </w:tabs>
        <w:spacing w:before="60" w:after="60"/>
        <w:ind w:left="360"/>
      </w:pPr>
      <w:r>
        <w:t xml:space="preserve">Nhấp đúp chọn dòng </w:t>
      </w:r>
      <w:r w:rsidRPr="002C4983">
        <w:rPr>
          <w:b/>
        </w:rPr>
        <w:t>[NUM;?;??]</w:t>
      </w:r>
      <w:r>
        <w:t xml:space="preserve">/nhập giá trị là </w:t>
      </w:r>
      <w:r w:rsidR="002B2BDD">
        <w:t>4</w:t>
      </w:r>
      <w:r>
        <w:t xml:space="preserve"> tại </w:t>
      </w:r>
      <w:r w:rsidRPr="002C4983">
        <w:rPr>
          <w:b/>
        </w:rPr>
        <w:t>[?]</w:t>
      </w:r>
      <w:r>
        <w:t xml:space="preserve"> để thiết lập số tăng tự động mã nhân viên</w:t>
      </w:r>
      <w:r w:rsidR="00A07BC8">
        <w:t xml:space="preserve"> và xóa đi phần </w:t>
      </w:r>
      <w:r w:rsidR="00A07BC8" w:rsidRPr="002C4983">
        <w:rPr>
          <w:b/>
        </w:rPr>
        <w:t>[??]</w:t>
      </w:r>
      <w:r w:rsidR="00A07BC8">
        <w:t>.</w:t>
      </w:r>
    </w:p>
    <w:p w:rsidR="00F06D37" w:rsidRDefault="00F06D37" w:rsidP="003B7654">
      <w:pPr>
        <w:pStyle w:val="Vanban"/>
        <w:numPr>
          <w:ilvl w:val="0"/>
          <w:numId w:val="15"/>
        </w:numPr>
        <w:tabs>
          <w:tab w:val="left" w:pos="360"/>
        </w:tabs>
        <w:spacing w:before="60" w:after="60"/>
        <w:ind w:left="360"/>
      </w:pPr>
      <w:r>
        <w:t xml:space="preserve">Dòng </w:t>
      </w:r>
      <w:r w:rsidRPr="002C4983">
        <w:rPr>
          <w:b/>
        </w:rPr>
        <w:t>[Loại]</w:t>
      </w:r>
      <w:r>
        <w:t xml:space="preserve">: là loại mã người dùng sẽ thiết lập nguyên tắc tạo tự động – người dùng chọn </w:t>
      </w:r>
      <w:r w:rsidRPr="002C4983">
        <w:rPr>
          <w:b/>
        </w:rPr>
        <w:t>[Mã nhân viên]</w:t>
      </w:r>
      <w:r w:rsidR="001C6F7C">
        <w:t>.</w:t>
      </w:r>
    </w:p>
    <w:p w:rsidR="00F06D37" w:rsidRDefault="00F06D37" w:rsidP="003B7654">
      <w:pPr>
        <w:pStyle w:val="Vanban"/>
        <w:numPr>
          <w:ilvl w:val="0"/>
          <w:numId w:val="15"/>
        </w:numPr>
        <w:tabs>
          <w:tab w:val="left" w:pos="360"/>
        </w:tabs>
        <w:spacing w:before="60" w:after="60"/>
        <w:ind w:left="360"/>
      </w:pPr>
      <w:r>
        <w:t xml:space="preserve">Dòng </w:t>
      </w:r>
      <w:r w:rsidRPr="002C4983">
        <w:rPr>
          <w:b/>
        </w:rPr>
        <w:t>[Tên]</w:t>
      </w:r>
      <w:r>
        <w:t xml:space="preserve">: là phần diễn giải của dòng </w:t>
      </w:r>
      <w:r w:rsidRPr="002C4983">
        <w:rPr>
          <w:b/>
        </w:rPr>
        <w:t>[Loại]</w:t>
      </w:r>
      <w:r w:rsidR="001C6F7C">
        <w:t>.</w:t>
      </w:r>
    </w:p>
    <w:p w:rsidR="00F06D37" w:rsidRDefault="00F06D37" w:rsidP="003B7654">
      <w:pPr>
        <w:pStyle w:val="Vanban"/>
        <w:numPr>
          <w:ilvl w:val="0"/>
          <w:numId w:val="15"/>
        </w:numPr>
        <w:tabs>
          <w:tab w:val="left" w:pos="360"/>
        </w:tabs>
        <w:spacing w:before="60" w:after="60"/>
        <w:ind w:left="360"/>
      </w:pPr>
      <w:r>
        <w:t xml:space="preserve">Dòng </w:t>
      </w:r>
      <w:r w:rsidRPr="002C4983">
        <w:rPr>
          <w:b/>
        </w:rPr>
        <w:t>[Đơn vị]</w:t>
      </w:r>
      <w:r>
        <w:t>: mặc định theo tên cơ sở dữ liệu.</w:t>
      </w:r>
    </w:p>
    <w:p w:rsidR="00EA5AF5" w:rsidRDefault="00EA5AF5" w:rsidP="003B7654">
      <w:pPr>
        <w:pStyle w:val="Vanban"/>
        <w:numPr>
          <w:ilvl w:val="0"/>
          <w:numId w:val="15"/>
        </w:numPr>
        <w:tabs>
          <w:tab w:val="left" w:pos="360"/>
        </w:tabs>
        <w:spacing w:before="60" w:after="60"/>
        <w:ind w:left="360"/>
      </w:pPr>
      <w:r>
        <w:t xml:space="preserve">Nhấn </w:t>
      </w:r>
      <w:r w:rsidRPr="002C4983">
        <w:rPr>
          <w:b/>
        </w:rPr>
        <w:t>[Lưu và Nhập tiếp]</w:t>
      </w:r>
      <w:r>
        <w:t xml:space="preserve"> để lưu lại thông tin vừa khởi tạo và đồng thời tạo mới một khởi tạo khác hoặc,</w:t>
      </w:r>
    </w:p>
    <w:p w:rsidR="00EA5AF5" w:rsidRDefault="00EA5AF5" w:rsidP="003B7654">
      <w:pPr>
        <w:pStyle w:val="Vanban"/>
        <w:numPr>
          <w:ilvl w:val="0"/>
          <w:numId w:val="15"/>
        </w:numPr>
        <w:tabs>
          <w:tab w:val="left" w:pos="360"/>
        </w:tabs>
        <w:spacing w:before="60" w:after="60"/>
        <w:ind w:left="360"/>
      </w:pPr>
      <w:r>
        <w:t xml:space="preserve">Nhấn </w:t>
      </w:r>
      <w:r w:rsidRPr="002C4983">
        <w:rPr>
          <w:b/>
        </w:rPr>
        <w:t>[Lưu]</w:t>
      </w:r>
      <w:r>
        <w:t xml:space="preserve"> để lưu lại và kết thúc việc khởi tạo thông tin hoặc,</w:t>
      </w:r>
    </w:p>
    <w:p w:rsidR="00447AE4" w:rsidRDefault="00EA5AF5" w:rsidP="003B7654">
      <w:pPr>
        <w:pStyle w:val="Vanban"/>
        <w:numPr>
          <w:ilvl w:val="0"/>
          <w:numId w:val="15"/>
        </w:numPr>
        <w:tabs>
          <w:tab w:val="left" w:pos="360"/>
        </w:tabs>
        <w:spacing w:before="60" w:after="60"/>
        <w:ind w:left="360"/>
      </w:pPr>
      <w:r>
        <w:t xml:space="preserve">Nhấn </w:t>
      </w:r>
      <w:r w:rsidRPr="002C4983">
        <w:rPr>
          <w:b/>
        </w:rPr>
        <w:t>[Đóng]</w:t>
      </w:r>
      <w:r>
        <w:t xml:space="preserve"> để không lưu trữ thông tin vừa nhập liệu và trả màn hình về lưới dữ liệu</w:t>
      </w:r>
      <w:r w:rsidR="00447AE4">
        <w:t>.</w:t>
      </w:r>
    </w:p>
    <w:p w:rsidR="00C72AB7" w:rsidRPr="008A06E7" w:rsidRDefault="008A06E7" w:rsidP="003B7654">
      <w:pPr>
        <w:pStyle w:val="Vanban"/>
        <w:numPr>
          <w:ilvl w:val="0"/>
          <w:numId w:val="26"/>
        </w:numPr>
        <w:tabs>
          <w:tab w:val="left" w:pos="360"/>
        </w:tabs>
        <w:spacing w:before="60" w:after="60"/>
        <w:ind w:left="360"/>
        <w:outlineLvl w:val="1"/>
      </w:pPr>
      <w:bookmarkStart w:id="46" w:name="_Toc363630908"/>
      <w:bookmarkStart w:id="47" w:name="_Toc453012555"/>
      <w:r>
        <w:t xml:space="preserve">Nguyên tắc sinh mã </w:t>
      </w:r>
      <w:r w:rsidR="009A7B1F" w:rsidRPr="008A06E7">
        <w:t>H</w:t>
      </w:r>
      <w:r w:rsidR="00DD2D68" w:rsidRPr="008A06E7">
        <w:t>ợp đồng lao động</w:t>
      </w:r>
      <w:bookmarkEnd w:id="46"/>
      <w:bookmarkEnd w:id="47"/>
      <w:r w:rsidR="00C72AB7" w:rsidRPr="008A06E7">
        <w:t xml:space="preserve"> </w:t>
      </w:r>
    </w:p>
    <w:p w:rsidR="001B7F6A" w:rsidRPr="00CD5C3A" w:rsidRDefault="001B7F6A" w:rsidP="001B7F6A">
      <w:pPr>
        <w:pStyle w:val="Vanban"/>
        <w:tabs>
          <w:tab w:val="left" w:pos="720"/>
        </w:tabs>
        <w:spacing w:before="60" w:after="60"/>
        <w:rPr>
          <w:i/>
        </w:rPr>
      </w:pPr>
      <w:r w:rsidRPr="00CD5C3A">
        <w:rPr>
          <w:i/>
        </w:rPr>
        <w:t xml:space="preserve">Vào </w:t>
      </w:r>
      <w:r w:rsidRPr="00CD5C3A">
        <w:rPr>
          <w:b/>
          <w:i/>
        </w:rPr>
        <w:t>module Nhân sự</w:t>
      </w:r>
      <w:r w:rsidRPr="00CD5C3A">
        <w:rPr>
          <w:i/>
        </w:rPr>
        <w:t xml:space="preserve">/vào </w:t>
      </w:r>
      <w:r w:rsidRPr="00CD5C3A">
        <w:rPr>
          <w:b/>
          <w:i/>
        </w:rPr>
        <w:t>[Hệ thống]</w:t>
      </w:r>
      <w:r w:rsidRPr="00CD5C3A">
        <w:rPr>
          <w:i/>
        </w:rPr>
        <w:t xml:space="preserve">/chọn </w:t>
      </w:r>
      <w:r w:rsidRPr="00CD5C3A">
        <w:rPr>
          <w:b/>
          <w:i/>
        </w:rPr>
        <w:t>[B.Phương pháp tạo mã tự động]</w:t>
      </w:r>
      <w:r w:rsidRPr="00CD5C3A">
        <w:rPr>
          <w:i/>
        </w:rPr>
        <w:t>/</w:t>
      </w:r>
      <w:r w:rsidR="00F1220C">
        <w:rPr>
          <w:i/>
        </w:rPr>
        <w:t>R_</w:t>
      </w:r>
      <w:r w:rsidRPr="00CD5C3A">
        <w:rPr>
          <w:i/>
        </w:rPr>
        <w:t xml:space="preserve">click  chọn </w:t>
      </w:r>
      <w:r w:rsidRPr="00CD5C3A">
        <w:rPr>
          <w:b/>
          <w:i/>
        </w:rPr>
        <w:t>[Thêm]</w:t>
      </w:r>
      <w:r w:rsidRPr="00CD5C3A">
        <w:rPr>
          <w:i/>
        </w:rPr>
        <w:t xml:space="preserve">/ô </w:t>
      </w:r>
      <w:r w:rsidRPr="00CD5C3A">
        <w:rPr>
          <w:b/>
          <w:i/>
        </w:rPr>
        <w:t>[Loại]</w:t>
      </w:r>
      <w:r w:rsidRPr="00CD5C3A">
        <w:rPr>
          <w:i/>
        </w:rPr>
        <w:t xml:space="preserve"> chọn </w:t>
      </w:r>
      <w:r w:rsidRPr="00CD5C3A">
        <w:rPr>
          <w:b/>
          <w:i/>
        </w:rPr>
        <w:t xml:space="preserve">[Mã </w:t>
      </w:r>
      <w:r w:rsidR="00CD5C3A">
        <w:rPr>
          <w:b/>
          <w:i/>
        </w:rPr>
        <w:t>HĐLĐ]</w:t>
      </w:r>
      <w:r w:rsidRPr="00CD5C3A">
        <w:rPr>
          <w:i/>
        </w:rPr>
        <w:t>/</w:t>
      </w:r>
      <w:r w:rsidR="002E5009">
        <w:rPr>
          <w:i/>
        </w:rPr>
        <w:t xml:space="preserve">click </w:t>
      </w:r>
      <w:r w:rsidRPr="00CD5C3A">
        <w:rPr>
          <w:i/>
        </w:rPr>
        <w:t xml:space="preserve">vào </w:t>
      </w:r>
      <w:r w:rsidRPr="00CD5C3A">
        <w:rPr>
          <w:b/>
          <w:i/>
        </w:rPr>
        <w:t>[Công thức]</w:t>
      </w:r>
    </w:p>
    <w:p w:rsidR="00C72AB7" w:rsidRDefault="00AD773E" w:rsidP="00C72AB7">
      <w:pPr>
        <w:pStyle w:val="Vanban"/>
        <w:tabs>
          <w:tab w:val="left" w:pos="720"/>
        </w:tabs>
        <w:spacing w:before="60" w:after="60"/>
      </w:pPr>
      <w:r>
        <w:rPr>
          <w:noProof/>
          <w:lang w:eastAsia="ja-JP"/>
        </w:rPr>
        <w:drawing>
          <wp:inline distT="0" distB="0" distL="0" distR="0" wp14:anchorId="7401FD56" wp14:editId="0B60C781">
            <wp:extent cx="5765800" cy="335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800" cy="3359150"/>
                    </a:xfrm>
                    <a:prstGeom prst="rect">
                      <a:avLst/>
                    </a:prstGeom>
                    <a:noFill/>
                    <a:ln>
                      <a:noFill/>
                    </a:ln>
                  </pic:spPr>
                </pic:pic>
              </a:graphicData>
            </a:graphic>
          </wp:inline>
        </w:drawing>
      </w:r>
    </w:p>
    <w:p w:rsidR="008F60E0" w:rsidRDefault="008F60E0" w:rsidP="00C72AB7">
      <w:pPr>
        <w:pStyle w:val="Vanban"/>
        <w:tabs>
          <w:tab w:val="left" w:pos="720"/>
        </w:tabs>
        <w:spacing w:before="60" w:after="60"/>
      </w:pPr>
      <w:r>
        <w:t>Các dòng nhập liệu tại màn hình này:</w:t>
      </w:r>
    </w:p>
    <w:p w:rsidR="00557D00" w:rsidRDefault="00557D00" w:rsidP="003B7654">
      <w:pPr>
        <w:pStyle w:val="Vanban"/>
        <w:numPr>
          <w:ilvl w:val="0"/>
          <w:numId w:val="15"/>
        </w:numPr>
        <w:tabs>
          <w:tab w:val="left" w:pos="360"/>
        </w:tabs>
        <w:spacing w:before="60" w:after="60"/>
        <w:ind w:left="360"/>
      </w:pPr>
      <w:r>
        <w:t xml:space="preserve">Nhấp đúp chọn dòng </w:t>
      </w:r>
      <w:r w:rsidRPr="00557D00">
        <w:rPr>
          <w:b/>
        </w:rPr>
        <w:t>[EMP]</w:t>
      </w:r>
      <w:r>
        <w:t>: là hàm trả ra theo mã nhân viên.</w:t>
      </w:r>
    </w:p>
    <w:p w:rsidR="00557D00" w:rsidRDefault="00557D00" w:rsidP="003B7654">
      <w:pPr>
        <w:pStyle w:val="Vanban"/>
        <w:numPr>
          <w:ilvl w:val="0"/>
          <w:numId w:val="15"/>
        </w:numPr>
        <w:tabs>
          <w:tab w:val="left" w:pos="360"/>
        </w:tabs>
        <w:spacing w:before="60" w:after="60"/>
        <w:ind w:left="360"/>
      </w:pPr>
      <w:r>
        <w:t xml:space="preserve">Nhấp đúp chọn dòng </w:t>
      </w:r>
      <w:r w:rsidRPr="00557D00">
        <w:rPr>
          <w:b/>
        </w:rPr>
        <w:t>[MM]</w:t>
      </w:r>
      <w:r>
        <w:t>: là hàm trả ra theo Tháng lý hợp đồng</w:t>
      </w:r>
    </w:p>
    <w:p w:rsidR="00557D00" w:rsidRDefault="00557D00" w:rsidP="003B7654">
      <w:pPr>
        <w:pStyle w:val="Vanban"/>
        <w:numPr>
          <w:ilvl w:val="0"/>
          <w:numId w:val="15"/>
        </w:numPr>
        <w:tabs>
          <w:tab w:val="left" w:pos="360"/>
        </w:tabs>
        <w:spacing w:before="60" w:after="60"/>
        <w:ind w:left="360"/>
      </w:pPr>
      <w:r>
        <w:t xml:space="preserve">Nhấp đúp chọ dòng </w:t>
      </w:r>
      <w:r w:rsidRPr="00557D00">
        <w:rPr>
          <w:b/>
        </w:rPr>
        <w:t>[YY]</w:t>
      </w:r>
      <w:r>
        <w:t>: là hàm trả ra theo năm ký hợp đồng</w:t>
      </w:r>
    </w:p>
    <w:p w:rsidR="008F60E0" w:rsidRDefault="008F60E0" w:rsidP="003B7654">
      <w:pPr>
        <w:pStyle w:val="Vanban"/>
        <w:numPr>
          <w:ilvl w:val="0"/>
          <w:numId w:val="15"/>
        </w:numPr>
        <w:tabs>
          <w:tab w:val="left" w:pos="360"/>
        </w:tabs>
        <w:spacing w:before="60" w:after="60"/>
        <w:ind w:left="360"/>
      </w:pPr>
      <w:r>
        <w:t xml:space="preserve">Nhấp đúp chọn dòng </w:t>
      </w:r>
      <w:r w:rsidRPr="00557D00">
        <w:rPr>
          <w:b/>
        </w:rPr>
        <w:t>[LCTYPE]</w:t>
      </w:r>
      <w:r>
        <w:t>: là hàm trả ra theo mã Loại hợp đồng lao động.</w:t>
      </w:r>
    </w:p>
    <w:p w:rsidR="008F60E0" w:rsidRDefault="008F60E0" w:rsidP="003B7654">
      <w:pPr>
        <w:pStyle w:val="Vanban"/>
        <w:numPr>
          <w:ilvl w:val="0"/>
          <w:numId w:val="15"/>
        </w:numPr>
        <w:tabs>
          <w:tab w:val="left" w:pos="360"/>
        </w:tabs>
        <w:spacing w:before="60" w:after="60"/>
        <w:ind w:left="360"/>
      </w:pPr>
      <w:r>
        <w:t xml:space="preserve">Dòng </w:t>
      </w:r>
      <w:r w:rsidRPr="00557D00">
        <w:rPr>
          <w:b/>
        </w:rPr>
        <w:t>[Loại]</w:t>
      </w:r>
      <w:r>
        <w:t xml:space="preserve">: là loại mã cần thiết lập nguyên tắc tạo tự động, người dùng chọn </w:t>
      </w:r>
      <w:r w:rsidRPr="00557D00">
        <w:rPr>
          <w:b/>
        </w:rPr>
        <w:t>[Mã HĐLĐ]</w:t>
      </w:r>
      <w:r>
        <w:t>.</w:t>
      </w:r>
    </w:p>
    <w:p w:rsidR="008F60E0" w:rsidRDefault="008F60E0" w:rsidP="003B7654">
      <w:pPr>
        <w:pStyle w:val="Vanban"/>
        <w:numPr>
          <w:ilvl w:val="0"/>
          <w:numId w:val="15"/>
        </w:numPr>
        <w:tabs>
          <w:tab w:val="left" w:pos="360"/>
        </w:tabs>
        <w:spacing w:before="60" w:after="60"/>
        <w:ind w:left="360"/>
      </w:pPr>
      <w:r>
        <w:t xml:space="preserve">Dòng </w:t>
      </w:r>
      <w:r w:rsidRPr="00557D00">
        <w:rPr>
          <w:b/>
        </w:rPr>
        <w:t>[Mã]</w:t>
      </w:r>
      <w:r>
        <w:t>: người dùng tạo ra mã để phân biệt giữa các Loại mã với nhau.</w:t>
      </w:r>
    </w:p>
    <w:p w:rsidR="008F60E0" w:rsidRDefault="008F60E0" w:rsidP="003B7654">
      <w:pPr>
        <w:pStyle w:val="Vanban"/>
        <w:numPr>
          <w:ilvl w:val="0"/>
          <w:numId w:val="15"/>
        </w:numPr>
        <w:tabs>
          <w:tab w:val="left" w:pos="360"/>
        </w:tabs>
        <w:spacing w:before="60" w:after="60"/>
        <w:ind w:left="360"/>
      </w:pPr>
      <w:r>
        <w:t xml:space="preserve">Dòng </w:t>
      </w:r>
      <w:r w:rsidRPr="00557D00">
        <w:rPr>
          <w:b/>
        </w:rPr>
        <w:t>[Tên]</w:t>
      </w:r>
      <w:r>
        <w:t xml:space="preserve">: là diễn giải của dòng </w:t>
      </w:r>
      <w:r w:rsidRPr="00557D00">
        <w:rPr>
          <w:b/>
        </w:rPr>
        <w:t>[Mã]</w:t>
      </w:r>
      <w:r>
        <w:t>.</w:t>
      </w:r>
    </w:p>
    <w:p w:rsidR="008F60E0" w:rsidRDefault="008F60E0" w:rsidP="003B7654">
      <w:pPr>
        <w:pStyle w:val="Vanban"/>
        <w:numPr>
          <w:ilvl w:val="0"/>
          <w:numId w:val="15"/>
        </w:numPr>
        <w:tabs>
          <w:tab w:val="left" w:pos="360"/>
        </w:tabs>
        <w:spacing w:before="60" w:after="60"/>
        <w:ind w:left="360"/>
      </w:pPr>
      <w:r>
        <w:t xml:space="preserve">Nhấn </w:t>
      </w:r>
      <w:r w:rsidRPr="00557D00">
        <w:rPr>
          <w:b/>
        </w:rPr>
        <w:t>[Lưu và Nhập tiếp]</w:t>
      </w:r>
      <w:r>
        <w:t xml:space="preserve"> để lưu lại thông tin vừa khởi tạo và đồng thời tạo mới một khởi tạo khác hoặc,</w:t>
      </w:r>
    </w:p>
    <w:p w:rsidR="008F60E0" w:rsidRDefault="008F60E0" w:rsidP="003B7654">
      <w:pPr>
        <w:pStyle w:val="Vanban"/>
        <w:numPr>
          <w:ilvl w:val="0"/>
          <w:numId w:val="15"/>
        </w:numPr>
        <w:tabs>
          <w:tab w:val="left" w:pos="360"/>
        </w:tabs>
        <w:spacing w:before="60" w:after="60"/>
        <w:ind w:left="360"/>
      </w:pPr>
      <w:r>
        <w:t xml:space="preserve">Nhấn </w:t>
      </w:r>
      <w:r w:rsidRPr="00557D00">
        <w:rPr>
          <w:b/>
        </w:rPr>
        <w:t>[Lưu]</w:t>
      </w:r>
      <w:r>
        <w:t xml:space="preserve"> để lưu lại và kết thúc việc khởi tạo thông tin hoặc,</w:t>
      </w:r>
    </w:p>
    <w:p w:rsidR="008F60E0" w:rsidRDefault="008F60E0" w:rsidP="003B7654">
      <w:pPr>
        <w:pStyle w:val="Vanban"/>
        <w:numPr>
          <w:ilvl w:val="0"/>
          <w:numId w:val="15"/>
        </w:numPr>
        <w:tabs>
          <w:tab w:val="left" w:pos="360"/>
        </w:tabs>
        <w:spacing w:before="60" w:after="60"/>
        <w:ind w:left="360"/>
      </w:pPr>
      <w:r>
        <w:t xml:space="preserve">Nhấn </w:t>
      </w:r>
      <w:r w:rsidRPr="00557D00">
        <w:rPr>
          <w:b/>
        </w:rPr>
        <w:t>[Đóng]</w:t>
      </w:r>
      <w:r>
        <w:t xml:space="preserve"> để không lưu trữ thông tin vừa nhập liệu và trả màn hình về lưới dữ liệu. </w:t>
      </w:r>
    </w:p>
    <w:p w:rsidR="00DD2D68" w:rsidRPr="008A06E7" w:rsidRDefault="008A06E7" w:rsidP="003B7654">
      <w:pPr>
        <w:pStyle w:val="Vanban"/>
        <w:numPr>
          <w:ilvl w:val="0"/>
          <w:numId w:val="26"/>
        </w:numPr>
        <w:tabs>
          <w:tab w:val="left" w:pos="360"/>
        </w:tabs>
        <w:spacing w:before="60" w:after="60"/>
        <w:ind w:left="360"/>
        <w:outlineLvl w:val="1"/>
      </w:pPr>
      <w:bookmarkStart w:id="48" w:name="_Toc363630909"/>
      <w:bookmarkStart w:id="49" w:name="_Toc453012556"/>
      <w:r>
        <w:t>Nguyên tắc sinh mã</w:t>
      </w:r>
      <w:r w:rsidRPr="008A06E7">
        <w:t xml:space="preserve"> </w:t>
      </w:r>
      <w:r w:rsidR="00C72AB7" w:rsidRPr="008A06E7">
        <w:t>Phụ lục hợp đồng</w:t>
      </w:r>
      <w:bookmarkEnd w:id="48"/>
      <w:bookmarkEnd w:id="49"/>
    </w:p>
    <w:p w:rsidR="00EA5AF5" w:rsidRPr="00145C2B" w:rsidRDefault="00EA5AF5" w:rsidP="00EA5AF5">
      <w:pPr>
        <w:pStyle w:val="Vanban"/>
        <w:tabs>
          <w:tab w:val="left" w:pos="720"/>
        </w:tabs>
        <w:spacing w:before="60" w:after="60"/>
        <w:rPr>
          <w:i/>
        </w:rPr>
      </w:pPr>
      <w:r w:rsidRPr="00145C2B">
        <w:rPr>
          <w:i/>
        </w:rPr>
        <w:t xml:space="preserve">Vào </w:t>
      </w:r>
      <w:r w:rsidRPr="00145C2B">
        <w:rPr>
          <w:b/>
          <w:i/>
        </w:rPr>
        <w:t>module Nhân sự</w:t>
      </w:r>
      <w:r w:rsidRPr="00145C2B">
        <w:rPr>
          <w:i/>
        </w:rPr>
        <w:t xml:space="preserve">/vào </w:t>
      </w:r>
      <w:r w:rsidRPr="00145C2B">
        <w:rPr>
          <w:b/>
          <w:i/>
        </w:rPr>
        <w:t>[Hệ thống]</w:t>
      </w:r>
      <w:r w:rsidRPr="00145C2B">
        <w:rPr>
          <w:i/>
        </w:rPr>
        <w:t xml:space="preserve">/chọn </w:t>
      </w:r>
      <w:r w:rsidRPr="00145C2B">
        <w:rPr>
          <w:b/>
          <w:i/>
        </w:rPr>
        <w:t>[</w:t>
      </w:r>
      <w:r w:rsidR="0040477D" w:rsidRPr="00145C2B">
        <w:rPr>
          <w:b/>
          <w:i/>
        </w:rPr>
        <w:t>A</w:t>
      </w:r>
      <w:r w:rsidRPr="00145C2B">
        <w:rPr>
          <w:b/>
          <w:i/>
        </w:rPr>
        <w:t>.</w:t>
      </w:r>
      <w:r w:rsidR="0040477D" w:rsidRPr="00145C2B">
        <w:rPr>
          <w:b/>
          <w:i/>
        </w:rPr>
        <w:t>Thiết lập hệ thống]</w:t>
      </w:r>
      <w:r w:rsidRPr="00145C2B">
        <w:rPr>
          <w:i/>
        </w:rPr>
        <w:t>/</w:t>
      </w:r>
      <w:r w:rsidR="0040477D" w:rsidRPr="00145C2B">
        <w:rPr>
          <w:i/>
        </w:rPr>
        <w:t xml:space="preserve"> chọn mục </w:t>
      </w:r>
      <w:r w:rsidR="0040477D" w:rsidRPr="00145C2B">
        <w:rPr>
          <w:b/>
          <w:i/>
        </w:rPr>
        <w:t>[2.Thiết lập hệ thống]</w:t>
      </w:r>
      <w:r w:rsidR="0040477D" w:rsidRPr="00145C2B">
        <w:rPr>
          <w:i/>
        </w:rPr>
        <w:t>/</w:t>
      </w:r>
      <w:r w:rsidRPr="00145C2B">
        <w:rPr>
          <w:i/>
        </w:rPr>
        <w:t xml:space="preserve">click </w:t>
      </w:r>
      <w:r w:rsidR="0040477D" w:rsidRPr="00145C2B">
        <w:rPr>
          <w:i/>
        </w:rPr>
        <w:t xml:space="preserve">vào </w:t>
      </w:r>
      <w:r w:rsidR="0040477D" w:rsidRPr="00145C2B">
        <w:rPr>
          <w:b/>
          <w:i/>
        </w:rPr>
        <w:t>[Thiết lập mã phụ lục HĐLĐ tự động]</w:t>
      </w:r>
      <w:r w:rsidR="0040477D" w:rsidRPr="00145C2B">
        <w:rPr>
          <w:i/>
        </w:rPr>
        <w:t>/</w:t>
      </w:r>
      <w:r w:rsidRPr="00145C2B">
        <w:rPr>
          <w:i/>
        </w:rPr>
        <w:t xml:space="preserve">click vào </w:t>
      </w:r>
      <w:r w:rsidRPr="00145C2B">
        <w:rPr>
          <w:b/>
          <w:i/>
        </w:rPr>
        <w:t>[Công thức]</w:t>
      </w:r>
    </w:p>
    <w:p w:rsidR="008F60E0" w:rsidRDefault="00AD773E" w:rsidP="0076024E">
      <w:pPr>
        <w:pStyle w:val="Vanban"/>
        <w:tabs>
          <w:tab w:val="left" w:pos="720"/>
        </w:tabs>
        <w:spacing w:before="60" w:after="60"/>
      </w:pPr>
      <w:r>
        <w:rPr>
          <w:noProof/>
          <w:lang w:eastAsia="ja-JP"/>
        </w:rPr>
        <w:drawing>
          <wp:inline distT="0" distB="0" distL="0" distR="0" wp14:anchorId="1AD24BB3" wp14:editId="10AECF79">
            <wp:extent cx="5765800" cy="309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5800" cy="3092450"/>
                    </a:xfrm>
                    <a:prstGeom prst="rect">
                      <a:avLst/>
                    </a:prstGeom>
                    <a:noFill/>
                    <a:ln>
                      <a:noFill/>
                    </a:ln>
                  </pic:spPr>
                </pic:pic>
              </a:graphicData>
            </a:graphic>
          </wp:inline>
        </w:drawing>
      </w:r>
    </w:p>
    <w:p w:rsidR="00145C2B" w:rsidRPr="006514D6" w:rsidRDefault="00145C2B" w:rsidP="00145C2B">
      <w:pPr>
        <w:pStyle w:val="Vanban"/>
        <w:tabs>
          <w:tab w:val="left" w:pos="720"/>
        </w:tabs>
        <w:spacing w:before="60" w:after="60"/>
        <w:rPr>
          <w:i/>
        </w:rPr>
      </w:pPr>
      <w:r w:rsidRPr="006514D6">
        <w:rPr>
          <w:i/>
        </w:rPr>
        <w:t>Các dòng nhập liệu tại màn hình này:</w:t>
      </w:r>
    </w:p>
    <w:p w:rsidR="00A76884" w:rsidRPr="00A2194B" w:rsidRDefault="00A76884" w:rsidP="003B7654">
      <w:pPr>
        <w:pStyle w:val="Vanban"/>
        <w:numPr>
          <w:ilvl w:val="0"/>
          <w:numId w:val="15"/>
        </w:numPr>
        <w:tabs>
          <w:tab w:val="left" w:pos="360"/>
        </w:tabs>
        <w:spacing w:before="60" w:after="60"/>
        <w:ind w:left="360"/>
        <w:rPr>
          <w:lang w:val="fr-FR"/>
        </w:rPr>
      </w:pPr>
      <w:r w:rsidRPr="00A2194B">
        <w:rPr>
          <w:lang w:val="fr-FR"/>
        </w:rPr>
        <w:t xml:space="preserve">Nhập vào </w:t>
      </w:r>
      <w:r w:rsidRPr="00A2194B">
        <w:rPr>
          <w:b/>
          <w:lang w:val="fr-FR"/>
        </w:rPr>
        <w:t>“AP”</w:t>
      </w:r>
      <w:r w:rsidRPr="00A2194B">
        <w:rPr>
          <w:lang w:val="fr-FR"/>
        </w:rPr>
        <w:t>: là mã phụ lục (Appendix)</w:t>
      </w:r>
    </w:p>
    <w:p w:rsidR="00145C2B" w:rsidRPr="00A2194B" w:rsidRDefault="00145C2B" w:rsidP="003B7654">
      <w:pPr>
        <w:pStyle w:val="Vanban"/>
        <w:numPr>
          <w:ilvl w:val="0"/>
          <w:numId w:val="15"/>
        </w:numPr>
        <w:tabs>
          <w:tab w:val="left" w:pos="360"/>
        </w:tabs>
        <w:spacing w:before="60" w:after="60"/>
        <w:ind w:left="360"/>
        <w:rPr>
          <w:lang w:val="fr-FR"/>
        </w:rPr>
      </w:pPr>
      <w:r w:rsidRPr="00A2194B">
        <w:rPr>
          <w:lang w:val="fr-FR"/>
        </w:rPr>
        <w:t xml:space="preserve">Nhấp đúp chọn dòng </w:t>
      </w:r>
      <w:r w:rsidRPr="00A2194B">
        <w:rPr>
          <w:b/>
          <w:lang w:val="fr-FR"/>
        </w:rPr>
        <w:t>[LC]</w:t>
      </w:r>
      <w:r w:rsidRPr="00A2194B">
        <w:rPr>
          <w:lang w:val="fr-FR"/>
        </w:rPr>
        <w:t>: là hàm trả ra theo mã Hợp đồng lao động.</w:t>
      </w:r>
    </w:p>
    <w:p w:rsidR="00145C2B" w:rsidRPr="00A2194B" w:rsidRDefault="00145C2B" w:rsidP="003B7654">
      <w:pPr>
        <w:pStyle w:val="Vanban"/>
        <w:numPr>
          <w:ilvl w:val="0"/>
          <w:numId w:val="15"/>
        </w:numPr>
        <w:tabs>
          <w:tab w:val="left" w:pos="360"/>
        </w:tabs>
        <w:spacing w:before="60" w:after="60"/>
        <w:ind w:left="360"/>
        <w:rPr>
          <w:lang w:val="fr-FR"/>
        </w:rPr>
      </w:pPr>
      <w:r w:rsidRPr="00A2194B">
        <w:rPr>
          <w:lang w:val="fr-FR"/>
        </w:rPr>
        <w:t xml:space="preserve">Nhấp đúp chọn dòng </w:t>
      </w:r>
      <w:r w:rsidRPr="00A2194B">
        <w:rPr>
          <w:b/>
          <w:lang w:val="fr-FR"/>
        </w:rPr>
        <w:t>[NUM;?;??]</w:t>
      </w:r>
      <w:r w:rsidRPr="00A2194B">
        <w:rPr>
          <w:lang w:val="fr-FR"/>
        </w:rPr>
        <w:t xml:space="preserve">: nhập giá trị </w:t>
      </w:r>
      <w:r w:rsidR="00A76884" w:rsidRPr="00A2194B">
        <w:rPr>
          <w:lang w:val="fr-FR"/>
        </w:rPr>
        <w:t>02</w:t>
      </w:r>
      <w:r w:rsidRPr="00A2194B">
        <w:rPr>
          <w:lang w:val="fr-FR"/>
        </w:rPr>
        <w:t xml:space="preserve"> tại </w:t>
      </w:r>
      <w:r w:rsidRPr="00A2194B">
        <w:rPr>
          <w:b/>
          <w:lang w:val="fr-FR"/>
        </w:rPr>
        <w:t>[?]</w:t>
      </w:r>
      <w:r w:rsidRPr="00A2194B">
        <w:rPr>
          <w:lang w:val="fr-FR"/>
        </w:rPr>
        <w:t xml:space="preserve"> để sinh số tự động </w:t>
      </w:r>
      <w:r w:rsidR="005C42CB" w:rsidRPr="00A2194B">
        <w:rPr>
          <w:lang w:val="fr-FR"/>
        </w:rPr>
        <w:t xml:space="preserve">của Phụ lục </w:t>
      </w:r>
      <w:r w:rsidRPr="00A2194B">
        <w:rPr>
          <w:lang w:val="fr-FR"/>
        </w:rPr>
        <w:t xml:space="preserve">là </w:t>
      </w:r>
      <w:r w:rsidR="00A76884" w:rsidRPr="00A2194B">
        <w:rPr>
          <w:lang w:val="fr-FR"/>
        </w:rPr>
        <w:t>02</w:t>
      </w:r>
      <w:r w:rsidRPr="00A2194B">
        <w:rPr>
          <w:lang w:val="fr-FR"/>
        </w:rPr>
        <w:t xml:space="preserve"> số và nhập tham số </w:t>
      </w:r>
      <w:r w:rsidRPr="00A2194B">
        <w:rPr>
          <w:b/>
          <w:lang w:val="fr-FR"/>
        </w:rPr>
        <w:t>[LC]</w:t>
      </w:r>
      <w:r w:rsidRPr="00A2194B">
        <w:rPr>
          <w:lang w:val="fr-FR"/>
        </w:rPr>
        <w:t xml:space="preserve"> tại </w:t>
      </w:r>
      <w:r w:rsidRPr="00A2194B">
        <w:rPr>
          <w:b/>
          <w:lang w:val="fr-FR"/>
        </w:rPr>
        <w:t>[??]</w:t>
      </w:r>
      <w:r w:rsidRPr="00A2194B">
        <w:rPr>
          <w:lang w:val="fr-FR"/>
        </w:rPr>
        <w:t xml:space="preserve"> để số tự động chỉ sinh ra khi trùng mã </w:t>
      </w:r>
      <w:r w:rsidR="005C42CB" w:rsidRPr="00A2194B">
        <w:rPr>
          <w:lang w:val="fr-FR"/>
        </w:rPr>
        <w:t>H</w:t>
      </w:r>
      <w:r w:rsidRPr="00A2194B">
        <w:rPr>
          <w:lang w:val="fr-FR"/>
        </w:rPr>
        <w:t>ợp đồng lao động.</w:t>
      </w:r>
    </w:p>
    <w:p w:rsidR="00145C2B" w:rsidRPr="00A2194B" w:rsidRDefault="00145C2B" w:rsidP="003B7654">
      <w:pPr>
        <w:pStyle w:val="Vanban"/>
        <w:numPr>
          <w:ilvl w:val="0"/>
          <w:numId w:val="15"/>
        </w:numPr>
        <w:tabs>
          <w:tab w:val="left" w:pos="360"/>
        </w:tabs>
        <w:spacing w:before="60" w:after="60"/>
        <w:ind w:left="360"/>
        <w:rPr>
          <w:lang w:val="fr-FR"/>
        </w:rPr>
      </w:pPr>
      <w:r w:rsidRPr="00A2194B">
        <w:rPr>
          <w:lang w:val="fr-FR"/>
        </w:rPr>
        <w:t xml:space="preserve">Nhấn </w:t>
      </w:r>
      <w:r w:rsidRPr="00A2194B">
        <w:rPr>
          <w:b/>
          <w:lang w:val="fr-FR"/>
        </w:rPr>
        <w:t>[Lưu]</w:t>
      </w:r>
      <w:r w:rsidRPr="00A2194B">
        <w:rPr>
          <w:lang w:val="fr-FR"/>
        </w:rPr>
        <w:t xml:space="preserve"> để lưu lại và kết thúc việc khởi tạo thông tin hoặc,</w:t>
      </w:r>
    </w:p>
    <w:p w:rsidR="00145C2B" w:rsidRPr="00A2194B" w:rsidRDefault="00145C2B" w:rsidP="003B7654">
      <w:pPr>
        <w:pStyle w:val="Vanban"/>
        <w:numPr>
          <w:ilvl w:val="0"/>
          <w:numId w:val="15"/>
        </w:numPr>
        <w:tabs>
          <w:tab w:val="left" w:pos="360"/>
        </w:tabs>
        <w:spacing w:before="60" w:after="60"/>
        <w:ind w:left="360"/>
        <w:rPr>
          <w:lang w:val="fr-FR"/>
        </w:rPr>
      </w:pPr>
      <w:r w:rsidRPr="00A2194B">
        <w:rPr>
          <w:lang w:val="fr-FR"/>
        </w:rPr>
        <w:t xml:space="preserve">Nhấn </w:t>
      </w:r>
      <w:r w:rsidRPr="00A2194B">
        <w:rPr>
          <w:b/>
          <w:lang w:val="fr-FR"/>
        </w:rPr>
        <w:t>[Đóng]</w:t>
      </w:r>
      <w:r w:rsidRPr="00A2194B">
        <w:rPr>
          <w:lang w:val="fr-FR"/>
        </w:rPr>
        <w:t xml:space="preserve"> để không lưu trữ thông tin vừa nhập liệu và trả màn hình về lưới dữ liệu. </w:t>
      </w:r>
    </w:p>
    <w:p w:rsidR="00DD2D68" w:rsidRPr="00A2194B" w:rsidRDefault="008A06E7" w:rsidP="003B7654">
      <w:pPr>
        <w:pStyle w:val="Vanban"/>
        <w:numPr>
          <w:ilvl w:val="0"/>
          <w:numId w:val="26"/>
        </w:numPr>
        <w:tabs>
          <w:tab w:val="left" w:pos="360"/>
        </w:tabs>
        <w:spacing w:before="60" w:after="60"/>
        <w:ind w:left="360"/>
        <w:outlineLvl w:val="1"/>
        <w:rPr>
          <w:lang w:val="fr-FR"/>
        </w:rPr>
      </w:pPr>
      <w:bookmarkStart w:id="50" w:name="_Toc363630910"/>
      <w:bookmarkStart w:id="51" w:name="_Toc453012557"/>
      <w:r w:rsidRPr="00A2194B">
        <w:rPr>
          <w:lang w:val="fr-FR"/>
        </w:rPr>
        <w:t xml:space="preserve">Nguyên tắc sinh mã </w:t>
      </w:r>
      <w:r w:rsidR="00E5383F" w:rsidRPr="00A2194B">
        <w:rPr>
          <w:lang w:val="fr-FR"/>
        </w:rPr>
        <w:t>V</w:t>
      </w:r>
      <w:r w:rsidR="00DD2D68" w:rsidRPr="00A2194B">
        <w:rPr>
          <w:lang w:val="fr-FR"/>
        </w:rPr>
        <w:t>ăn bản tự động</w:t>
      </w:r>
      <w:bookmarkEnd w:id="50"/>
      <w:bookmarkEnd w:id="51"/>
    </w:p>
    <w:p w:rsidR="00D54EFE" w:rsidRPr="00A2194B" w:rsidRDefault="00D47BAD" w:rsidP="00364453">
      <w:pPr>
        <w:pStyle w:val="Vanban"/>
        <w:tabs>
          <w:tab w:val="left" w:pos="720"/>
        </w:tabs>
        <w:spacing w:before="60" w:after="60"/>
        <w:rPr>
          <w:b/>
          <w:i/>
          <w:lang w:val="fr-FR"/>
        </w:rPr>
      </w:pPr>
      <w:r w:rsidRPr="00A2194B">
        <w:rPr>
          <w:i/>
          <w:lang w:val="fr-FR"/>
        </w:rPr>
        <w:t xml:space="preserve">Vào </w:t>
      </w:r>
      <w:r w:rsidRPr="00A2194B">
        <w:rPr>
          <w:b/>
          <w:i/>
          <w:lang w:val="fr-FR"/>
        </w:rPr>
        <w:t>module Nhân sự</w:t>
      </w:r>
      <w:r w:rsidRPr="00A2194B">
        <w:rPr>
          <w:i/>
          <w:lang w:val="fr-FR"/>
        </w:rPr>
        <w:t xml:space="preserve">/vào </w:t>
      </w:r>
      <w:r w:rsidRPr="00A2194B">
        <w:rPr>
          <w:b/>
          <w:i/>
          <w:lang w:val="fr-FR"/>
        </w:rPr>
        <w:t>[Hệ thống]</w:t>
      </w:r>
      <w:r w:rsidRPr="00A2194B">
        <w:rPr>
          <w:i/>
          <w:lang w:val="fr-FR"/>
        </w:rPr>
        <w:t xml:space="preserve">/chọn </w:t>
      </w:r>
      <w:r w:rsidRPr="00A2194B">
        <w:rPr>
          <w:b/>
          <w:i/>
          <w:lang w:val="fr-FR"/>
        </w:rPr>
        <w:t>[B.Phương pháp tạo mã tự động]</w:t>
      </w:r>
      <w:r w:rsidRPr="00A2194B">
        <w:rPr>
          <w:i/>
          <w:lang w:val="fr-FR"/>
        </w:rPr>
        <w:t>/</w:t>
      </w:r>
      <w:r w:rsidR="00F1220C" w:rsidRPr="00A2194B">
        <w:rPr>
          <w:i/>
          <w:lang w:val="fr-FR"/>
        </w:rPr>
        <w:t>R_</w:t>
      </w:r>
      <w:r w:rsidRPr="00A2194B">
        <w:rPr>
          <w:i/>
          <w:lang w:val="fr-FR"/>
        </w:rPr>
        <w:t xml:space="preserve">click chọn </w:t>
      </w:r>
      <w:r w:rsidRPr="00A2194B">
        <w:rPr>
          <w:b/>
          <w:i/>
          <w:lang w:val="fr-FR"/>
        </w:rPr>
        <w:t>[Thêm]</w:t>
      </w:r>
      <w:r w:rsidRPr="00A2194B">
        <w:rPr>
          <w:i/>
          <w:lang w:val="fr-FR"/>
        </w:rPr>
        <w:t xml:space="preserve">/ô </w:t>
      </w:r>
      <w:r w:rsidRPr="00A2194B">
        <w:rPr>
          <w:b/>
          <w:i/>
          <w:lang w:val="fr-FR"/>
        </w:rPr>
        <w:t>[Loại]</w:t>
      </w:r>
      <w:r w:rsidRPr="00A2194B">
        <w:rPr>
          <w:i/>
          <w:lang w:val="fr-FR"/>
        </w:rPr>
        <w:t xml:space="preserve"> chọn </w:t>
      </w:r>
      <w:r w:rsidRPr="00A2194B">
        <w:rPr>
          <w:b/>
          <w:i/>
          <w:lang w:val="fr-FR"/>
        </w:rPr>
        <w:t>[Số quyết định]</w:t>
      </w:r>
      <w:r w:rsidRPr="00A2194B">
        <w:rPr>
          <w:i/>
          <w:lang w:val="fr-FR"/>
        </w:rPr>
        <w:t xml:space="preserve">/ô </w:t>
      </w:r>
      <w:r w:rsidRPr="00A2194B">
        <w:rPr>
          <w:b/>
          <w:i/>
          <w:lang w:val="fr-FR"/>
        </w:rPr>
        <w:t>[Nghiệp vụ]</w:t>
      </w:r>
      <w:r w:rsidRPr="00A2194B">
        <w:rPr>
          <w:i/>
          <w:lang w:val="fr-FR"/>
        </w:rPr>
        <w:t xml:space="preserve"> chọn nghiệp vụ cần tạo tự động số quyết định/click vào </w:t>
      </w:r>
      <w:r w:rsidRPr="00A2194B">
        <w:rPr>
          <w:b/>
          <w:i/>
          <w:lang w:val="fr-FR"/>
        </w:rPr>
        <w:t>[Công thức]</w:t>
      </w:r>
      <w:r w:rsidR="00DA3B04" w:rsidRPr="00A2194B">
        <w:rPr>
          <w:b/>
          <w:i/>
          <w:lang w:val="fr-FR"/>
        </w:rPr>
        <w:t xml:space="preserve"> </w:t>
      </w:r>
    </w:p>
    <w:p w:rsidR="00D47BAD" w:rsidRPr="00A2194B" w:rsidRDefault="00D54EFE" w:rsidP="00364453">
      <w:pPr>
        <w:pStyle w:val="Vanban"/>
        <w:tabs>
          <w:tab w:val="left" w:pos="720"/>
        </w:tabs>
        <w:spacing w:before="60" w:after="60"/>
        <w:rPr>
          <w:i/>
          <w:lang w:val="fr-FR"/>
        </w:rPr>
      </w:pPr>
      <w:r w:rsidRPr="00A2194B">
        <w:rPr>
          <w:i/>
          <w:lang w:val="fr-FR"/>
        </w:rPr>
        <w:t>(L</w:t>
      </w:r>
      <w:r w:rsidR="00DA3B04" w:rsidRPr="00A2194B">
        <w:rPr>
          <w:i/>
          <w:lang w:val="fr-FR"/>
        </w:rPr>
        <w:t>ấy ví dụ là Nghiệp vụ Kỷ luật, các nghiệp vụ khác thực hiện tương tự</w:t>
      </w:r>
      <w:r w:rsidRPr="00A2194B">
        <w:rPr>
          <w:i/>
          <w:lang w:val="fr-FR"/>
        </w:rPr>
        <w:t>)</w:t>
      </w:r>
      <w:r w:rsidR="00DA3B04" w:rsidRPr="00A2194B">
        <w:rPr>
          <w:i/>
          <w:lang w:val="fr-FR"/>
        </w:rPr>
        <w:t>.</w:t>
      </w:r>
    </w:p>
    <w:p w:rsidR="007F1272" w:rsidRDefault="00AD773E" w:rsidP="00364453">
      <w:pPr>
        <w:pStyle w:val="Vanban"/>
        <w:tabs>
          <w:tab w:val="left" w:pos="720"/>
        </w:tabs>
        <w:spacing w:before="60" w:after="60"/>
      </w:pPr>
      <w:r>
        <w:rPr>
          <w:noProof/>
          <w:lang w:eastAsia="ja-JP"/>
        </w:rPr>
        <w:drawing>
          <wp:inline distT="0" distB="0" distL="0" distR="0" wp14:anchorId="1D5A0656" wp14:editId="21B1DF9F">
            <wp:extent cx="5765800" cy="344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800" cy="3448050"/>
                    </a:xfrm>
                    <a:prstGeom prst="rect">
                      <a:avLst/>
                    </a:prstGeom>
                    <a:noFill/>
                    <a:ln>
                      <a:noFill/>
                    </a:ln>
                  </pic:spPr>
                </pic:pic>
              </a:graphicData>
            </a:graphic>
          </wp:inline>
        </w:drawing>
      </w:r>
    </w:p>
    <w:p w:rsidR="007C5643" w:rsidRDefault="00BE6F67" w:rsidP="00364453">
      <w:pPr>
        <w:pStyle w:val="Vanban"/>
        <w:tabs>
          <w:tab w:val="left" w:pos="720"/>
        </w:tabs>
        <w:spacing w:before="60" w:after="60"/>
      </w:pPr>
      <w:r>
        <w:t>Các dòng cần nhập tại màn hình này:</w:t>
      </w:r>
    </w:p>
    <w:p w:rsidR="00BE6F67" w:rsidRDefault="003266CC" w:rsidP="003B7654">
      <w:pPr>
        <w:pStyle w:val="Vanban"/>
        <w:numPr>
          <w:ilvl w:val="0"/>
          <w:numId w:val="15"/>
        </w:numPr>
        <w:tabs>
          <w:tab w:val="left" w:pos="360"/>
        </w:tabs>
        <w:spacing w:before="60" w:after="60"/>
        <w:ind w:left="360"/>
      </w:pPr>
      <w:r>
        <w:t xml:space="preserve">Nhấp đúp chọn </w:t>
      </w:r>
      <w:r w:rsidRPr="00524A69">
        <w:rPr>
          <w:b/>
        </w:rPr>
        <w:t>[‘?’]</w:t>
      </w:r>
      <w:r>
        <w:t xml:space="preserve">: nhập tại ‘?’ bằng tên tắt của nghiệp vụ (ví dụ Quyết định kỷ luật là </w:t>
      </w:r>
      <w:r w:rsidRPr="00524A69">
        <w:rPr>
          <w:b/>
        </w:rPr>
        <w:t>[QDKL]</w:t>
      </w:r>
      <w:r>
        <w:t>)</w:t>
      </w:r>
      <w:r w:rsidR="0013185B">
        <w:t>.</w:t>
      </w:r>
    </w:p>
    <w:p w:rsidR="003266CC" w:rsidRDefault="006A08A3" w:rsidP="003B7654">
      <w:pPr>
        <w:pStyle w:val="Vanban"/>
        <w:numPr>
          <w:ilvl w:val="0"/>
          <w:numId w:val="15"/>
        </w:numPr>
        <w:tabs>
          <w:tab w:val="left" w:pos="360"/>
        </w:tabs>
        <w:spacing w:before="60" w:after="60"/>
        <w:ind w:left="360"/>
      </w:pPr>
      <w:r>
        <w:t xml:space="preserve">Nhấp đúp chọn </w:t>
      </w:r>
      <w:r w:rsidRPr="00524A69">
        <w:rPr>
          <w:b/>
        </w:rPr>
        <w:t>[M</w:t>
      </w:r>
      <w:r w:rsidR="00524A69">
        <w:rPr>
          <w:b/>
        </w:rPr>
        <w:t>M</w:t>
      </w:r>
      <w:r w:rsidRPr="00524A69">
        <w:rPr>
          <w:b/>
        </w:rPr>
        <w:t>M]</w:t>
      </w:r>
      <w:r>
        <w:t>: là hàm trả ra tháng bị kỷ luật.</w:t>
      </w:r>
    </w:p>
    <w:p w:rsidR="006A08A3" w:rsidRDefault="006A08A3" w:rsidP="003B7654">
      <w:pPr>
        <w:pStyle w:val="Vanban"/>
        <w:numPr>
          <w:ilvl w:val="0"/>
          <w:numId w:val="15"/>
        </w:numPr>
        <w:tabs>
          <w:tab w:val="left" w:pos="360"/>
        </w:tabs>
        <w:spacing w:before="60" w:after="60"/>
        <w:ind w:left="360"/>
      </w:pPr>
      <w:r>
        <w:t xml:space="preserve">Nhấp đúp chọn </w:t>
      </w:r>
      <w:r w:rsidRPr="00524A69">
        <w:rPr>
          <w:b/>
        </w:rPr>
        <w:t>[Y</w:t>
      </w:r>
      <w:r w:rsidR="00524A69">
        <w:rPr>
          <w:b/>
        </w:rPr>
        <w:t>YY</w:t>
      </w:r>
      <w:r w:rsidRPr="00524A69">
        <w:rPr>
          <w:b/>
        </w:rPr>
        <w:t>Y]</w:t>
      </w:r>
      <w:r>
        <w:t>: là hàm trả ra năm bị kỷ luật.</w:t>
      </w:r>
    </w:p>
    <w:p w:rsidR="005560AB" w:rsidRDefault="005560AB" w:rsidP="003B7654">
      <w:pPr>
        <w:pStyle w:val="Vanban"/>
        <w:numPr>
          <w:ilvl w:val="0"/>
          <w:numId w:val="15"/>
        </w:numPr>
        <w:tabs>
          <w:tab w:val="left" w:pos="360"/>
        </w:tabs>
        <w:spacing w:before="60" w:after="60"/>
        <w:ind w:left="360"/>
      </w:pPr>
      <w:r>
        <w:t xml:space="preserve">Nhấp đúp chọn </w:t>
      </w:r>
      <w:r w:rsidRPr="00524A69">
        <w:rPr>
          <w:b/>
        </w:rPr>
        <w:t>[NUM;?;??]</w:t>
      </w:r>
      <w:r>
        <w:t xml:space="preserve">: nhập vào </w:t>
      </w:r>
      <w:r w:rsidRPr="002B4AF2">
        <w:rPr>
          <w:b/>
        </w:rPr>
        <w:t>‘?’</w:t>
      </w:r>
      <w:r>
        <w:t xml:space="preserve"> giá trị </w:t>
      </w:r>
      <w:r w:rsidR="002B4AF2">
        <w:t>01</w:t>
      </w:r>
      <w:r>
        <w:t xml:space="preserve"> để xác định số tăng tự động của quyết định kỷ luật và nhập vào ‘??’ giá trị là </w:t>
      </w:r>
      <w:r w:rsidRPr="002B4AF2">
        <w:rPr>
          <w:b/>
        </w:rPr>
        <w:t>[M</w:t>
      </w:r>
      <w:r w:rsidR="002B4AF2" w:rsidRPr="002B4AF2">
        <w:rPr>
          <w:b/>
        </w:rPr>
        <w:t>M</w:t>
      </w:r>
      <w:r w:rsidRPr="002B4AF2">
        <w:rPr>
          <w:b/>
        </w:rPr>
        <w:t>M]</w:t>
      </w:r>
      <w:r>
        <w:t xml:space="preserve"> để số tăng tự động chỉ tăng trong tháng.</w:t>
      </w:r>
    </w:p>
    <w:p w:rsidR="00DA3B04" w:rsidRDefault="00DA3B04" w:rsidP="003B7654">
      <w:pPr>
        <w:pStyle w:val="Vanban"/>
        <w:numPr>
          <w:ilvl w:val="0"/>
          <w:numId w:val="15"/>
        </w:numPr>
        <w:tabs>
          <w:tab w:val="left" w:pos="360"/>
        </w:tabs>
        <w:spacing w:before="60" w:after="60"/>
        <w:ind w:left="360"/>
      </w:pPr>
      <w:r>
        <w:t xml:space="preserve">Nhấn </w:t>
      </w:r>
      <w:r w:rsidRPr="002B4AF2">
        <w:rPr>
          <w:b/>
        </w:rPr>
        <w:t>[Lưu và Nhập tiếp]</w:t>
      </w:r>
      <w:r>
        <w:t xml:space="preserve"> để lưu lại thông tin vừa khởi tạo và đồng thời tạo mới một khởi tạo khác hoặc,</w:t>
      </w:r>
    </w:p>
    <w:p w:rsidR="00DA3B04" w:rsidRDefault="00DA3B04" w:rsidP="003B7654">
      <w:pPr>
        <w:pStyle w:val="Vanban"/>
        <w:numPr>
          <w:ilvl w:val="0"/>
          <w:numId w:val="15"/>
        </w:numPr>
        <w:tabs>
          <w:tab w:val="left" w:pos="360"/>
        </w:tabs>
        <w:spacing w:before="60" w:after="60"/>
        <w:ind w:left="360"/>
      </w:pPr>
      <w:r>
        <w:t xml:space="preserve">Nhấn </w:t>
      </w:r>
      <w:r w:rsidRPr="002B4AF2">
        <w:rPr>
          <w:b/>
        </w:rPr>
        <w:t>[Lưu]</w:t>
      </w:r>
      <w:r>
        <w:t xml:space="preserve"> để lưu lại và kết thúc việc khởi tạo thông tin hoặc,</w:t>
      </w:r>
    </w:p>
    <w:p w:rsidR="00DA3B04" w:rsidRDefault="00DA3B04" w:rsidP="003B7654">
      <w:pPr>
        <w:pStyle w:val="Vanban"/>
        <w:numPr>
          <w:ilvl w:val="0"/>
          <w:numId w:val="15"/>
        </w:numPr>
        <w:tabs>
          <w:tab w:val="left" w:pos="360"/>
        </w:tabs>
        <w:spacing w:before="60" w:after="60"/>
        <w:ind w:left="360"/>
      </w:pPr>
      <w:r>
        <w:t xml:space="preserve">Nhấn </w:t>
      </w:r>
      <w:r w:rsidRPr="002B4AF2">
        <w:rPr>
          <w:b/>
        </w:rPr>
        <w:t>[Đóng]</w:t>
      </w:r>
      <w:r>
        <w:t xml:space="preserve"> để không lưu trữ thông tin vừa nhập liệu và trả màn hình về lưới dữ liệu.</w:t>
      </w:r>
    </w:p>
    <w:p w:rsidR="00DD2D68" w:rsidRDefault="000D355E" w:rsidP="003B7654">
      <w:pPr>
        <w:pStyle w:val="Vanban"/>
        <w:numPr>
          <w:ilvl w:val="0"/>
          <w:numId w:val="19"/>
        </w:numPr>
        <w:tabs>
          <w:tab w:val="left" w:pos="360"/>
        </w:tabs>
        <w:spacing w:before="60" w:after="60"/>
        <w:ind w:left="360" w:hanging="360"/>
        <w:outlineLvl w:val="0"/>
        <w:rPr>
          <w:b/>
        </w:rPr>
      </w:pPr>
      <w:bookmarkStart w:id="52" w:name="_Toc363630911"/>
      <w:r>
        <w:rPr>
          <w:b/>
        </w:rPr>
        <w:br w:type="page"/>
      </w:r>
      <w:bookmarkStart w:id="53" w:name="_Toc453012558"/>
      <w:r w:rsidR="006C70F2">
        <w:rPr>
          <w:b/>
        </w:rPr>
        <w:t>K</w:t>
      </w:r>
      <w:r w:rsidR="00DD2D68">
        <w:rPr>
          <w:b/>
        </w:rPr>
        <w:t xml:space="preserve">hởi tạo các danh mục </w:t>
      </w:r>
      <w:r w:rsidR="00E458FD">
        <w:rPr>
          <w:b/>
        </w:rPr>
        <w:t>nhập liệu</w:t>
      </w:r>
      <w:bookmarkEnd w:id="52"/>
      <w:bookmarkEnd w:id="53"/>
    </w:p>
    <w:p w:rsidR="00D21DE7" w:rsidRPr="008A06E7" w:rsidRDefault="00F56CFB" w:rsidP="003B7654">
      <w:pPr>
        <w:pStyle w:val="Vanban"/>
        <w:numPr>
          <w:ilvl w:val="0"/>
          <w:numId w:val="20"/>
        </w:numPr>
        <w:tabs>
          <w:tab w:val="left" w:pos="360"/>
        </w:tabs>
        <w:spacing w:before="60" w:after="60"/>
        <w:outlineLvl w:val="1"/>
      </w:pPr>
      <w:bookmarkStart w:id="54" w:name="_Toc453012559"/>
      <w:r>
        <w:t>Khối</w:t>
      </w:r>
      <w:bookmarkEnd w:id="54"/>
    </w:p>
    <w:p w:rsidR="00BF577A" w:rsidRPr="00AB0495" w:rsidRDefault="00AB0495" w:rsidP="00BF577A">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w:t>
      </w:r>
      <w:r w:rsidR="00F56CFB">
        <w:rPr>
          <w:b/>
          <w:i/>
        </w:rPr>
        <w:t>1</w:t>
      </w:r>
      <w:r w:rsidRPr="00AB0495">
        <w:rPr>
          <w:b/>
          <w:i/>
        </w:rPr>
        <w:t>.</w:t>
      </w:r>
      <w:r w:rsidR="00F56CFB">
        <w:rPr>
          <w:b/>
          <w:i/>
        </w:rPr>
        <w:t>Khối</w:t>
      </w:r>
      <w:r>
        <w:rPr>
          <w:b/>
          <w:i/>
        </w:rPr>
        <w:t>]</w:t>
      </w:r>
      <w:r w:rsidRPr="00AB0495">
        <w:rPr>
          <w:b/>
          <w:i/>
        </w:rPr>
        <w:t>/</w:t>
      </w:r>
      <w:r w:rsidR="00D54EFE">
        <w:rPr>
          <w:i/>
        </w:rPr>
        <w:t>R_</w:t>
      </w:r>
      <w:r w:rsidRPr="00AB0495">
        <w:rPr>
          <w:i/>
        </w:rPr>
        <w:t>click chọn</w:t>
      </w:r>
      <w:r w:rsidRPr="00AB0495">
        <w:rPr>
          <w:b/>
          <w:i/>
        </w:rPr>
        <w:t xml:space="preserve"> [Thêm]</w:t>
      </w:r>
      <w:r>
        <w:rPr>
          <w:b/>
          <w:i/>
        </w:rPr>
        <w:t>.</w:t>
      </w:r>
    </w:p>
    <w:p w:rsidR="00AB0495" w:rsidRDefault="00AD773E" w:rsidP="00BF577A">
      <w:pPr>
        <w:pStyle w:val="Vanban"/>
        <w:tabs>
          <w:tab w:val="left" w:pos="720"/>
        </w:tabs>
        <w:spacing w:before="60" w:after="60"/>
      </w:pPr>
      <w:r>
        <w:rPr>
          <w:noProof/>
          <w:lang w:eastAsia="ja-JP"/>
        </w:rPr>
        <w:drawing>
          <wp:inline distT="0" distB="0" distL="0" distR="0" wp14:anchorId="3FDC8A17" wp14:editId="0AAA5818">
            <wp:extent cx="5759450" cy="243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32050"/>
                    </a:xfrm>
                    <a:prstGeom prst="rect">
                      <a:avLst/>
                    </a:prstGeom>
                    <a:noFill/>
                    <a:ln>
                      <a:noFill/>
                    </a:ln>
                  </pic:spPr>
                </pic:pic>
              </a:graphicData>
            </a:graphic>
          </wp:inline>
        </w:drawing>
      </w:r>
    </w:p>
    <w:p w:rsidR="00C7192D" w:rsidRDefault="00E42770" w:rsidP="00BF577A">
      <w:pPr>
        <w:pStyle w:val="Vanban"/>
        <w:tabs>
          <w:tab w:val="left" w:pos="720"/>
        </w:tabs>
        <w:spacing w:before="60" w:after="60"/>
      </w:pPr>
      <w:r>
        <w:t>Các dòng cần nhập tại màn hình này:</w:t>
      </w:r>
    </w:p>
    <w:p w:rsidR="00E42770" w:rsidRDefault="00B92877" w:rsidP="003B7654">
      <w:pPr>
        <w:pStyle w:val="Vanban"/>
        <w:numPr>
          <w:ilvl w:val="0"/>
          <w:numId w:val="15"/>
        </w:numPr>
        <w:tabs>
          <w:tab w:val="left" w:pos="360"/>
        </w:tabs>
        <w:spacing w:before="60" w:after="60"/>
        <w:ind w:left="360"/>
      </w:pPr>
      <w:r>
        <w:t xml:space="preserve">Dòng </w:t>
      </w:r>
      <w:r w:rsidRPr="002B4AF2">
        <w:rPr>
          <w:b/>
        </w:rPr>
        <w:t>[</w:t>
      </w:r>
      <w:r w:rsidR="00F56CFB" w:rsidRPr="002B4AF2">
        <w:rPr>
          <w:b/>
        </w:rPr>
        <w:t>Mã khối</w:t>
      </w:r>
      <w:r w:rsidRPr="002B4AF2">
        <w:rPr>
          <w:b/>
        </w:rPr>
        <w:t>]</w:t>
      </w:r>
      <w:r>
        <w:t>: là mã do người dùn</w:t>
      </w:r>
      <w:r w:rsidR="00F56CFB">
        <w:t>g tự thiết lập theo tên tắt của Khối</w:t>
      </w:r>
      <w:r>
        <w:t>.</w:t>
      </w:r>
    </w:p>
    <w:p w:rsidR="00B92877" w:rsidRDefault="00B92877" w:rsidP="003B7654">
      <w:pPr>
        <w:pStyle w:val="Vanban"/>
        <w:numPr>
          <w:ilvl w:val="0"/>
          <w:numId w:val="15"/>
        </w:numPr>
        <w:tabs>
          <w:tab w:val="left" w:pos="360"/>
        </w:tabs>
        <w:spacing w:before="60" w:after="60"/>
        <w:ind w:left="360"/>
      </w:pPr>
      <w:r>
        <w:t xml:space="preserve">Dòng </w:t>
      </w:r>
      <w:r w:rsidRPr="002B4AF2">
        <w:rPr>
          <w:b/>
        </w:rPr>
        <w:t>[Tên tiếng Việt]</w:t>
      </w:r>
      <w:r w:rsidRPr="002B4AF2">
        <w:t>:</w:t>
      </w:r>
      <w:r>
        <w:t xml:space="preserve"> là diễn giải </w:t>
      </w:r>
      <w:r w:rsidR="00F620FA">
        <w:t xml:space="preserve">tiếng Việt </w:t>
      </w:r>
      <w:r w:rsidR="00F56CFB">
        <w:t xml:space="preserve">cho dòng </w:t>
      </w:r>
      <w:r w:rsidR="00F56CFB" w:rsidRPr="002B4AF2">
        <w:rPr>
          <w:b/>
        </w:rPr>
        <w:t>[Mã khối</w:t>
      </w:r>
      <w:r w:rsidRPr="002B4AF2">
        <w:rPr>
          <w:b/>
        </w:rPr>
        <w:t>]</w:t>
      </w:r>
    </w:p>
    <w:p w:rsidR="00B92877" w:rsidRDefault="00F620FA" w:rsidP="003B7654">
      <w:pPr>
        <w:pStyle w:val="Vanban"/>
        <w:numPr>
          <w:ilvl w:val="0"/>
          <w:numId w:val="15"/>
        </w:numPr>
        <w:tabs>
          <w:tab w:val="left" w:pos="360"/>
        </w:tabs>
        <w:spacing w:before="60" w:after="60"/>
        <w:ind w:left="360"/>
      </w:pPr>
      <w:r>
        <w:t xml:space="preserve">Dòng </w:t>
      </w:r>
      <w:r w:rsidRPr="002B4AF2">
        <w:rPr>
          <w:b/>
        </w:rPr>
        <w:t>[Tên tiếng Anh]</w:t>
      </w:r>
      <w:r>
        <w:t xml:space="preserve">: là </w:t>
      </w:r>
      <w:r w:rsidR="00F56CFB">
        <w:t xml:space="preserve">diễn giải tiếng Anh cho dòng </w:t>
      </w:r>
      <w:r w:rsidR="00F56CFB" w:rsidRPr="002B4AF2">
        <w:rPr>
          <w:b/>
        </w:rPr>
        <w:t>[Mã khối</w:t>
      </w:r>
      <w:r w:rsidRPr="002B4AF2">
        <w:rPr>
          <w:b/>
        </w:rPr>
        <w:t>]</w:t>
      </w:r>
    </w:p>
    <w:p w:rsidR="00E40BDF" w:rsidRDefault="00E40BDF" w:rsidP="00E40BDF">
      <w:pPr>
        <w:pStyle w:val="Vanban"/>
        <w:tabs>
          <w:tab w:val="left" w:pos="720"/>
        </w:tabs>
        <w:spacing w:before="60" w:after="60"/>
      </w:pPr>
      <w:r>
        <w:t>Các dòng có thể nhập hoặc không, cụ thể:</w:t>
      </w:r>
    </w:p>
    <w:p w:rsidR="00E40BDF" w:rsidRDefault="00E40BDF" w:rsidP="003B7654">
      <w:pPr>
        <w:pStyle w:val="Vanban"/>
        <w:numPr>
          <w:ilvl w:val="0"/>
          <w:numId w:val="15"/>
        </w:numPr>
        <w:tabs>
          <w:tab w:val="left" w:pos="360"/>
        </w:tabs>
        <w:spacing w:before="60" w:after="60"/>
        <w:ind w:left="360"/>
      </w:pPr>
      <w:r>
        <w:t xml:space="preserve">Dòng </w:t>
      </w:r>
      <w:r w:rsidRPr="002B4AF2">
        <w:rPr>
          <w:b/>
        </w:rPr>
        <w:t>[Ngà</w:t>
      </w:r>
      <w:r w:rsidR="00F56CFB" w:rsidRPr="002B4AF2">
        <w:rPr>
          <w:b/>
        </w:rPr>
        <w:t>y thành lập]</w:t>
      </w:r>
      <w:r w:rsidR="00F56CFB">
        <w:t>: là ngày thành lập Khối</w:t>
      </w:r>
    </w:p>
    <w:p w:rsidR="00E40BDF" w:rsidRDefault="00E40BDF" w:rsidP="003B7654">
      <w:pPr>
        <w:pStyle w:val="Vanban"/>
        <w:numPr>
          <w:ilvl w:val="0"/>
          <w:numId w:val="15"/>
        </w:numPr>
        <w:tabs>
          <w:tab w:val="left" w:pos="360"/>
        </w:tabs>
        <w:spacing w:before="60" w:after="60"/>
        <w:ind w:left="360"/>
      </w:pPr>
      <w:r>
        <w:t xml:space="preserve">Dòng </w:t>
      </w:r>
      <w:r w:rsidRPr="002B4AF2">
        <w:rPr>
          <w:b/>
        </w:rPr>
        <w:t>[Số quyết định]</w:t>
      </w:r>
      <w:r>
        <w:t>: là số quyết định thành lập</w:t>
      </w:r>
      <w:r w:rsidR="00CF464E">
        <w:t xml:space="preserve"> Khối</w:t>
      </w:r>
    </w:p>
    <w:p w:rsidR="00E40BDF" w:rsidRDefault="00E40BDF" w:rsidP="003B7654">
      <w:pPr>
        <w:pStyle w:val="Vanban"/>
        <w:numPr>
          <w:ilvl w:val="0"/>
          <w:numId w:val="15"/>
        </w:numPr>
        <w:tabs>
          <w:tab w:val="left" w:pos="360"/>
        </w:tabs>
        <w:spacing w:before="60" w:after="60"/>
        <w:ind w:left="360"/>
      </w:pPr>
      <w:r>
        <w:t xml:space="preserve">Dòng </w:t>
      </w:r>
      <w:r w:rsidRPr="002B4AF2">
        <w:rPr>
          <w:b/>
        </w:rPr>
        <w:t>[Thứ tự hiển thị]</w:t>
      </w:r>
      <w:r>
        <w:t xml:space="preserve">: bắt đầu từ 0 </w:t>
      </w:r>
      <w:r>
        <w:sym w:font="Wingdings" w:char="F0E0"/>
      </w:r>
      <w:r>
        <w:t xml:space="preserve"> n theo tứ tự giảm dần, </w:t>
      </w:r>
      <w:r w:rsidR="00CF464E">
        <w:t xml:space="preserve">để thể hiện thứ tự hiển thị của Khối này so với những Khối </w:t>
      </w:r>
      <w:r>
        <w:t>khác tại các màn hình nghiệp vụ hoặc truy vấn.</w:t>
      </w:r>
    </w:p>
    <w:p w:rsidR="00AF15F8" w:rsidRDefault="00AF15F8" w:rsidP="003B7654">
      <w:pPr>
        <w:pStyle w:val="Vanban"/>
        <w:numPr>
          <w:ilvl w:val="0"/>
          <w:numId w:val="15"/>
        </w:numPr>
        <w:tabs>
          <w:tab w:val="left" w:pos="360"/>
        </w:tabs>
        <w:spacing w:before="60" w:after="60"/>
        <w:ind w:left="360"/>
      </w:pPr>
      <w:r>
        <w:t xml:space="preserve">Dòng </w:t>
      </w:r>
      <w:r w:rsidRPr="002B4AF2">
        <w:rPr>
          <w:b/>
        </w:rPr>
        <w:t>[Thông tin hệ số]</w:t>
      </w:r>
      <w:r>
        <w:t xml:space="preserve">: </w:t>
      </w:r>
      <w:r w:rsidR="00CF464E">
        <w:t>là nợi định nghĩa mức hưởng theo Khối</w:t>
      </w:r>
      <w:r>
        <w:t>. Giá trị nhập tại đây phải đảm bảo</w:t>
      </w:r>
      <w:r w:rsidR="00CF464E">
        <w:t xml:space="preserve"> là tất cả nhân viên trong cùng khối</w:t>
      </w:r>
      <w:r>
        <w:t xml:space="preserve"> phải có cùng mức hưởng.</w:t>
      </w:r>
    </w:p>
    <w:p w:rsidR="006A2A3B" w:rsidRDefault="006A2A3B" w:rsidP="003B7654">
      <w:pPr>
        <w:pStyle w:val="Vanban"/>
        <w:numPr>
          <w:ilvl w:val="0"/>
          <w:numId w:val="15"/>
        </w:numPr>
        <w:tabs>
          <w:tab w:val="left" w:pos="360"/>
        </w:tabs>
        <w:spacing w:before="60" w:after="60"/>
        <w:ind w:left="360"/>
      </w:pPr>
      <w:r>
        <w:t xml:space="preserve">Nhấn </w:t>
      </w:r>
      <w:r w:rsidRPr="002B4AF2">
        <w:rPr>
          <w:b/>
        </w:rPr>
        <w:t>[Lưu]</w:t>
      </w:r>
      <w:r>
        <w:t xml:space="preserve"> để lưu lại và kết thúc việc khởi tạo thông tin hoặc,</w:t>
      </w:r>
    </w:p>
    <w:p w:rsidR="006A2A3B" w:rsidRDefault="006A2A3B" w:rsidP="003B7654">
      <w:pPr>
        <w:pStyle w:val="Vanban"/>
        <w:numPr>
          <w:ilvl w:val="0"/>
          <w:numId w:val="15"/>
        </w:numPr>
        <w:tabs>
          <w:tab w:val="left" w:pos="360"/>
        </w:tabs>
        <w:spacing w:before="60" w:after="60"/>
        <w:ind w:left="360"/>
      </w:pPr>
      <w:r>
        <w:t xml:space="preserve">Nhấn </w:t>
      </w:r>
      <w:r w:rsidRPr="002B4AF2">
        <w:rPr>
          <w:b/>
        </w:rPr>
        <w:t>[Đóng]</w:t>
      </w:r>
      <w:r>
        <w:t xml:space="preserve"> để không lưu trữ thông tin vừa nhập liệu và trả màn hình về lưới dữ liệu</w:t>
      </w:r>
    </w:p>
    <w:p w:rsidR="00BF577A" w:rsidRPr="008A06E7" w:rsidRDefault="006B1620" w:rsidP="003B7654">
      <w:pPr>
        <w:pStyle w:val="Vanban"/>
        <w:numPr>
          <w:ilvl w:val="0"/>
          <w:numId w:val="20"/>
        </w:numPr>
        <w:tabs>
          <w:tab w:val="left" w:pos="360"/>
        </w:tabs>
        <w:spacing w:before="60" w:after="60"/>
        <w:outlineLvl w:val="1"/>
      </w:pPr>
      <w:bookmarkStart w:id="55" w:name="_Toc453012560"/>
      <w:r>
        <w:t>Phòng ban</w:t>
      </w:r>
      <w:r w:rsidR="007A3DBF">
        <w:t xml:space="preserve"> (cấp con của</w:t>
      </w:r>
      <w:r>
        <w:t xml:space="preserve"> Khối</w:t>
      </w:r>
      <w:r w:rsidR="00BF577A" w:rsidRPr="008A06E7">
        <w:t>)</w:t>
      </w:r>
      <w:bookmarkEnd w:id="55"/>
    </w:p>
    <w:p w:rsidR="0063765A" w:rsidRDefault="0063765A" w:rsidP="00BF577A">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w:t>
      </w:r>
      <w:r w:rsidR="006B1620">
        <w:rPr>
          <w:b/>
          <w:i/>
        </w:rPr>
        <w:t>2</w:t>
      </w:r>
      <w:r w:rsidRPr="00AB0495">
        <w:rPr>
          <w:b/>
          <w:i/>
        </w:rPr>
        <w:t>.</w:t>
      </w:r>
      <w:r w:rsidR="006B1620">
        <w:rPr>
          <w:b/>
          <w:i/>
        </w:rPr>
        <w:t>Phòng ban</w:t>
      </w:r>
      <w:r>
        <w:rPr>
          <w:b/>
          <w:i/>
        </w:rPr>
        <w:t>]</w:t>
      </w:r>
      <w:r w:rsidRPr="00AB0495">
        <w:rPr>
          <w:b/>
          <w:i/>
        </w:rPr>
        <w:t>/</w:t>
      </w:r>
      <w:r w:rsidR="00594626" w:rsidRPr="00594626">
        <w:rPr>
          <w:i/>
        </w:rPr>
        <w:t>R</w:t>
      </w:r>
      <w:r w:rsidR="00594626">
        <w:rPr>
          <w:b/>
          <w:i/>
        </w:rPr>
        <w:t>_</w:t>
      </w:r>
      <w:r w:rsidRPr="00AB0495">
        <w:rPr>
          <w:i/>
        </w:rPr>
        <w:t>click chọn</w:t>
      </w:r>
      <w:r w:rsidRPr="00AB0495">
        <w:rPr>
          <w:b/>
          <w:i/>
        </w:rPr>
        <w:t xml:space="preserve"> [Thêm]</w:t>
      </w:r>
      <w:r>
        <w:rPr>
          <w:b/>
          <w:i/>
        </w:rPr>
        <w:t>.</w:t>
      </w:r>
    </w:p>
    <w:p w:rsidR="0063765A" w:rsidRDefault="00AD773E" w:rsidP="00BF577A">
      <w:pPr>
        <w:pStyle w:val="Vanban"/>
        <w:tabs>
          <w:tab w:val="left" w:pos="720"/>
        </w:tabs>
        <w:spacing w:before="60" w:after="60"/>
      </w:pPr>
      <w:r>
        <w:rPr>
          <w:noProof/>
          <w:lang w:eastAsia="ja-JP"/>
        </w:rPr>
        <w:drawing>
          <wp:inline distT="0" distB="0" distL="0" distR="0" wp14:anchorId="44024BFD" wp14:editId="2729F663">
            <wp:extent cx="5765800"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800" cy="2190750"/>
                    </a:xfrm>
                    <a:prstGeom prst="rect">
                      <a:avLst/>
                    </a:prstGeom>
                    <a:noFill/>
                    <a:ln>
                      <a:noFill/>
                    </a:ln>
                  </pic:spPr>
                </pic:pic>
              </a:graphicData>
            </a:graphic>
          </wp:inline>
        </w:drawing>
      </w:r>
    </w:p>
    <w:p w:rsidR="007144D8" w:rsidRDefault="00187B6C" w:rsidP="00BF577A">
      <w:pPr>
        <w:pStyle w:val="Vanban"/>
        <w:tabs>
          <w:tab w:val="left" w:pos="720"/>
        </w:tabs>
        <w:spacing w:before="60" w:after="60"/>
      </w:pPr>
      <w:r>
        <w:t>Các dòng cần nhập liệu:</w:t>
      </w:r>
    </w:p>
    <w:p w:rsidR="00187B6C" w:rsidRDefault="00187B6C" w:rsidP="003B7654">
      <w:pPr>
        <w:pStyle w:val="Vanban"/>
        <w:numPr>
          <w:ilvl w:val="0"/>
          <w:numId w:val="15"/>
        </w:numPr>
        <w:tabs>
          <w:tab w:val="left" w:pos="360"/>
        </w:tabs>
        <w:spacing w:before="60" w:after="60"/>
        <w:ind w:left="360"/>
      </w:pPr>
      <w:r>
        <w:t xml:space="preserve">Dòng </w:t>
      </w:r>
      <w:r w:rsidRPr="009F5D4D">
        <w:rPr>
          <w:b/>
        </w:rPr>
        <w:t>[</w:t>
      </w:r>
      <w:r w:rsidR="000F72F4" w:rsidRPr="009F5D4D">
        <w:rPr>
          <w:b/>
        </w:rPr>
        <w:t>Khối</w:t>
      </w:r>
      <w:r w:rsidRPr="009F5D4D">
        <w:rPr>
          <w:b/>
        </w:rPr>
        <w:t xml:space="preserve">] </w:t>
      </w:r>
      <w:r>
        <w:t xml:space="preserve">tại lưới dữ liệu: người dùng phải chọn </w:t>
      </w:r>
      <w:r w:rsidR="000F72F4">
        <w:t>Khối</w:t>
      </w:r>
      <w:r>
        <w:t xml:space="preserve"> nào để tạo </w:t>
      </w:r>
      <w:r w:rsidR="000F72F4">
        <w:t>phòng ban</w:t>
      </w:r>
      <w:r>
        <w:t>.</w:t>
      </w:r>
    </w:p>
    <w:p w:rsidR="00187B6C" w:rsidRDefault="000F72F4" w:rsidP="003B7654">
      <w:pPr>
        <w:pStyle w:val="Vanban"/>
        <w:numPr>
          <w:ilvl w:val="0"/>
          <w:numId w:val="15"/>
        </w:numPr>
        <w:tabs>
          <w:tab w:val="left" w:pos="360"/>
        </w:tabs>
        <w:spacing w:before="60" w:after="60"/>
        <w:ind w:left="360"/>
      </w:pPr>
      <w:r>
        <w:t xml:space="preserve">Dòng </w:t>
      </w:r>
      <w:r w:rsidRPr="009F5D4D">
        <w:rPr>
          <w:b/>
        </w:rPr>
        <w:t>[Mã]</w:t>
      </w:r>
      <w:r>
        <w:t>: là mã phòng ban</w:t>
      </w:r>
      <w:r w:rsidR="00187B6C">
        <w:t xml:space="preserve"> do người dùng tự thiết lập</w:t>
      </w:r>
    </w:p>
    <w:p w:rsidR="00187B6C" w:rsidRDefault="00187B6C" w:rsidP="003B7654">
      <w:pPr>
        <w:pStyle w:val="Vanban"/>
        <w:numPr>
          <w:ilvl w:val="0"/>
          <w:numId w:val="15"/>
        </w:numPr>
        <w:tabs>
          <w:tab w:val="left" w:pos="360"/>
        </w:tabs>
        <w:spacing w:before="60" w:after="60"/>
        <w:ind w:left="360"/>
      </w:pPr>
      <w:r>
        <w:t xml:space="preserve">Dòng </w:t>
      </w:r>
      <w:r w:rsidRPr="009F5D4D">
        <w:rPr>
          <w:b/>
        </w:rPr>
        <w:t>[Tên tiếng Việt]</w:t>
      </w:r>
      <w:r>
        <w:t xml:space="preserve">: là diễn giải tiếng Việt của dòng </w:t>
      </w:r>
      <w:r w:rsidRPr="009F5D4D">
        <w:rPr>
          <w:b/>
        </w:rPr>
        <w:t>[Mã]</w:t>
      </w:r>
    </w:p>
    <w:p w:rsidR="00187B6C" w:rsidRDefault="00187B6C" w:rsidP="00187B6C">
      <w:pPr>
        <w:pStyle w:val="Vanban"/>
        <w:tabs>
          <w:tab w:val="left" w:pos="720"/>
        </w:tabs>
        <w:spacing w:before="60" w:after="60"/>
      </w:pPr>
      <w:r>
        <w:t>Các dòng có thể nhập hoặc không, cụ thể:</w:t>
      </w:r>
    </w:p>
    <w:p w:rsidR="00187B6C" w:rsidRDefault="00187B6C" w:rsidP="003B7654">
      <w:pPr>
        <w:pStyle w:val="Vanban"/>
        <w:numPr>
          <w:ilvl w:val="0"/>
          <w:numId w:val="15"/>
        </w:numPr>
        <w:tabs>
          <w:tab w:val="left" w:pos="360"/>
        </w:tabs>
        <w:spacing w:before="60" w:after="60"/>
        <w:ind w:left="360"/>
      </w:pPr>
      <w:r>
        <w:t xml:space="preserve">Dòng </w:t>
      </w:r>
      <w:r w:rsidRPr="009F5D4D">
        <w:rPr>
          <w:b/>
        </w:rPr>
        <w:t>[Tên tiếng Anh]</w:t>
      </w:r>
      <w:r>
        <w:t xml:space="preserve">: </w:t>
      </w:r>
      <w:r w:rsidR="00C101F9">
        <w:t xml:space="preserve">là diễn giải tiếng Anh của dòng </w:t>
      </w:r>
      <w:r w:rsidR="00C101F9" w:rsidRPr="009F5D4D">
        <w:rPr>
          <w:b/>
        </w:rPr>
        <w:t>[Mã]</w:t>
      </w:r>
    </w:p>
    <w:p w:rsidR="006C6A1B" w:rsidRDefault="006C6A1B" w:rsidP="003B7654">
      <w:pPr>
        <w:pStyle w:val="Vanban"/>
        <w:numPr>
          <w:ilvl w:val="0"/>
          <w:numId w:val="15"/>
        </w:numPr>
        <w:tabs>
          <w:tab w:val="left" w:pos="360"/>
        </w:tabs>
        <w:spacing w:before="60" w:after="60"/>
        <w:ind w:left="360"/>
      </w:pPr>
      <w:r>
        <w:t xml:space="preserve">Dòng </w:t>
      </w:r>
      <w:r w:rsidRPr="009F5D4D">
        <w:rPr>
          <w:b/>
        </w:rPr>
        <w:t>[Thứ tự hiển thị]</w:t>
      </w:r>
      <w:r>
        <w:t xml:space="preserve">: bắt đầu từ 0 </w:t>
      </w:r>
      <w:r>
        <w:sym w:font="Wingdings" w:char="F0E0"/>
      </w:r>
      <w:r>
        <w:t xml:space="preserve"> n theo tứ tự giảm dần, để thể hiện thứ tự hiển thị của </w:t>
      </w:r>
      <w:r w:rsidR="000F72F4">
        <w:t>Phòng ban này so với những phòng ban</w:t>
      </w:r>
      <w:r>
        <w:t xml:space="preserve"> khác trong cùng một </w:t>
      </w:r>
      <w:r w:rsidR="000F72F4">
        <w:t xml:space="preserve">khối </w:t>
      </w:r>
      <w:r>
        <w:t>tại các màn hình nghiệp vụ hoặc truy vấn.</w:t>
      </w:r>
    </w:p>
    <w:p w:rsidR="00FB6B1B" w:rsidRDefault="000B4CC3" w:rsidP="003B7654">
      <w:pPr>
        <w:pStyle w:val="Vanban"/>
        <w:numPr>
          <w:ilvl w:val="0"/>
          <w:numId w:val="20"/>
        </w:numPr>
        <w:tabs>
          <w:tab w:val="left" w:pos="360"/>
        </w:tabs>
        <w:spacing w:before="60" w:after="60"/>
        <w:outlineLvl w:val="1"/>
      </w:pPr>
      <w:bookmarkStart w:id="56" w:name="_Toc453012561"/>
      <w:r>
        <w:t>Nhóm (là cấp con của Phòng ban</w:t>
      </w:r>
      <w:r w:rsidR="00FB6B1B">
        <w:t>)</w:t>
      </w:r>
      <w:bookmarkEnd w:id="56"/>
    </w:p>
    <w:p w:rsidR="00E9580A" w:rsidRDefault="00E9580A" w:rsidP="00E9580A">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w:t>
      </w:r>
      <w:r w:rsidR="000B4CC3">
        <w:rPr>
          <w:b/>
          <w:i/>
        </w:rPr>
        <w:t>3</w:t>
      </w:r>
      <w:r w:rsidRPr="00AB0495">
        <w:rPr>
          <w:b/>
          <w:i/>
        </w:rPr>
        <w:t>.</w:t>
      </w:r>
      <w:r>
        <w:rPr>
          <w:b/>
          <w:i/>
        </w:rPr>
        <w:t>Nhóm]</w:t>
      </w:r>
      <w:r w:rsidRPr="00AB0495">
        <w:rPr>
          <w:b/>
          <w:i/>
        </w:rPr>
        <w:t>/</w:t>
      </w:r>
      <w:r w:rsidRPr="00594626">
        <w:rPr>
          <w:i/>
        </w:rPr>
        <w:t>R</w:t>
      </w:r>
      <w:r>
        <w:rPr>
          <w:b/>
          <w:i/>
        </w:rPr>
        <w:t>_</w:t>
      </w:r>
      <w:r w:rsidRPr="00AB0495">
        <w:rPr>
          <w:i/>
        </w:rPr>
        <w:t>click chọn</w:t>
      </w:r>
      <w:r w:rsidRPr="00AB0495">
        <w:rPr>
          <w:b/>
          <w:i/>
        </w:rPr>
        <w:t xml:space="preserve"> [Thêm]</w:t>
      </w:r>
      <w:r>
        <w:rPr>
          <w:b/>
          <w:i/>
        </w:rPr>
        <w:t>.</w:t>
      </w:r>
    </w:p>
    <w:p w:rsidR="00E9580A" w:rsidRPr="0063765A" w:rsidRDefault="00AD773E" w:rsidP="00701C52">
      <w:pPr>
        <w:pStyle w:val="Vanban"/>
        <w:tabs>
          <w:tab w:val="left" w:pos="720"/>
        </w:tabs>
        <w:spacing w:before="60" w:after="60"/>
      </w:pPr>
      <w:r>
        <w:rPr>
          <w:noProof/>
          <w:lang w:eastAsia="ja-JP"/>
        </w:rPr>
        <w:drawing>
          <wp:inline distT="0" distB="0" distL="0" distR="0" wp14:anchorId="0FDE06C4" wp14:editId="53B635AA">
            <wp:extent cx="5740400"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0400" cy="2387600"/>
                    </a:xfrm>
                    <a:prstGeom prst="rect">
                      <a:avLst/>
                    </a:prstGeom>
                    <a:noFill/>
                    <a:ln>
                      <a:noFill/>
                    </a:ln>
                  </pic:spPr>
                </pic:pic>
              </a:graphicData>
            </a:graphic>
          </wp:inline>
        </w:drawing>
      </w:r>
    </w:p>
    <w:p w:rsidR="00FA706B" w:rsidRPr="008A06E7" w:rsidRDefault="00292E08" w:rsidP="003B7654">
      <w:pPr>
        <w:pStyle w:val="Vanban"/>
        <w:numPr>
          <w:ilvl w:val="0"/>
          <w:numId w:val="20"/>
        </w:numPr>
        <w:tabs>
          <w:tab w:val="left" w:pos="360"/>
        </w:tabs>
        <w:spacing w:before="60" w:after="60"/>
        <w:outlineLvl w:val="1"/>
      </w:pPr>
      <w:bookmarkStart w:id="57" w:name="_Toc453012562"/>
      <w:r w:rsidRPr="008A06E7">
        <w:t>H</w:t>
      </w:r>
      <w:r w:rsidR="00BF577A" w:rsidRPr="008A06E7">
        <w:t>ợp đồng</w:t>
      </w:r>
      <w:r w:rsidRPr="008A06E7">
        <w:t xml:space="preserve"> lao động</w:t>
      </w:r>
      <w:bookmarkEnd w:id="57"/>
    </w:p>
    <w:p w:rsidR="00292E08" w:rsidRDefault="00292E08" w:rsidP="00B040CB">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[13</w:t>
      </w:r>
      <w:r w:rsidRPr="00AB0495">
        <w:rPr>
          <w:b/>
          <w:i/>
        </w:rPr>
        <w:t>.</w:t>
      </w:r>
      <w:r>
        <w:rPr>
          <w:b/>
          <w:i/>
        </w:rPr>
        <w:t>Danh mục Hợp đồng lao động]</w:t>
      </w:r>
      <w:r w:rsidRPr="00AB0495">
        <w:rPr>
          <w:b/>
          <w:i/>
        </w:rPr>
        <w:t>/</w:t>
      </w:r>
      <w:r w:rsidR="00594626" w:rsidRPr="00594626">
        <w:rPr>
          <w:i/>
        </w:rPr>
        <w:t>R_</w:t>
      </w:r>
      <w:r w:rsidRPr="00AB0495">
        <w:rPr>
          <w:i/>
        </w:rPr>
        <w:t>click chọn</w:t>
      </w:r>
      <w:r w:rsidRPr="00AB0495">
        <w:rPr>
          <w:b/>
          <w:i/>
        </w:rPr>
        <w:t xml:space="preserve"> [Thêm]</w:t>
      </w:r>
    </w:p>
    <w:p w:rsidR="00CD4659" w:rsidRDefault="00AD773E" w:rsidP="00B040CB">
      <w:pPr>
        <w:pStyle w:val="Vanban"/>
        <w:tabs>
          <w:tab w:val="left" w:pos="720"/>
        </w:tabs>
        <w:spacing w:before="60" w:after="60"/>
      </w:pPr>
      <w:r>
        <w:rPr>
          <w:noProof/>
          <w:lang w:eastAsia="ja-JP"/>
        </w:rPr>
        <w:drawing>
          <wp:inline distT="0" distB="0" distL="0" distR="0" wp14:anchorId="103597E6" wp14:editId="7310FD90">
            <wp:extent cx="5765800" cy="478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800" cy="4787900"/>
                    </a:xfrm>
                    <a:prstGeom prst="rect">
                      <a:avLst/>
                    </a:prstGeom>
                    <a:noFill/>
                    <a:ln>
                      <a:noFill/>
                    </a:ln>
                  </pic:spPr>
                </pic:pic>
              </a:graphicData>
            </a:graphic>
          </wp:inline>
        </w:drawing>
      </w:r>
    </w:p>
    <w:p w:rsidR="00867034" w:rsidRDefault="00867034" w:rsidP="00B040CB">
      <w:pPr>
        <w:pStyle w:val="Vanban"/>
        <w:tabs>
          <w:tab w:val="left" w:pos="720"/>
        </w:tabs>
        <w:spacing w:before="60" w:after="60"/>
      </w:pPr>
      <w:r>
        <w:t>Các dòng cần nhập liệu tại màn hình này:</w:t>
      </w:r>
    </w:p>
    <w:p w:rsidR="00867034" w:rsidRDefault="00867034" w:rsidP="003B7654">
      <w:pPr>
        <w:pStyle w:val="Vanban"/>
        <w:numPr>
          <w:ilvl w:val="0"/>
          <w:numId w:val="15"/>
        </w:numPr>
        <w:tabs>
          <w:tab w:val="left" w:pos="360"/>
        </w:tabs>
        <w:spacing w:before="60" w:after="60"/>
        <w:ind w:left="360"/>
      </w:pPr>
      <w:r>
        <w:t xml:space="preserve">Dòng </w:t>
      </w:r>
      <w:r w:rsidRPr="00F47C97">
        <w:rPr>
          <w:b/>
        </w:rPr>
        <w:t>[Mã hợp đồng lao động]</w:t>
      </w:r>
      <w:r>
        <w:t>: do người dùng tự thiết lập tương ứng với hợp đồng đang có tại đơn vị.</w:t>
      </w:r>
    </w:p>
    <w:p w:rsidR="00867034" w:rsidRDefault="00867034" w:rsidP="003B7654">
      <w:pPr>
        <w:pStyle w:val="Vanban"/>
        <w:numPr>
          <w:ilvl w:val="0"/>
          <w:numId w:val="15"/>
        </w:numPr>
        <w:tabs>
          <w:tab w:val="left" w:pos="360"/>
        </w:tabs>
        <w:spacing w:before="60" w:after="60"/>
        <w:ind w:left="360"/>
      </w:pPr>
      <w:r>
        <w:t xml:space="preserve">Dòng </w:t>
      </w:r>
      <w:r w:rsidRPr="00F47C97">
        <w:rPr>
          <w:b/>
        </w:rPr>
        <w:t>[Tên hợp đồng]</w:t>
      </w:r>
      <w:r>
        <w:t xml:space="preserve">: là diễn giải của dòng </w:t>
      </w:r>
      <w:r w:rsidRPr="00F47C97">
        <w:rPr>
          <w:b/>
        </w:rPr>
        <w:t>[Mã hợp đồng lao động].</w:t>
      </w:r>
    </w:p>
    <w:p w:rsidR="00867034" w:rsidRDefault="00E00962" w:rsidP="003B7654">
      <w:pPr>
        <w:pStyle w:val="Vanban"/>
        <w:numPr>
          <w:ilvl w:val="0"/>
          <w:numId w:val="15"/>
        </w:numPr>
        <w:tabs>
          <w:tab w:val="left" w:pos="360"/>
        </w:tabs>
        <w:spacing w:before="60" w:after="60"/>
        <w:ind w:left="360"/>
      </w:pPr>
      <w:r>
        <w:t xml:space="preserve">Dòng </w:t>
      </w:r>
      <w:r w:rsidRPr="00F47C97">
        <w:rPr>
          <w:b/>
        </w:rPr>
        <w:t>[Thời hạn hợp đồng]</w:t>
      </w:r>
      <w:r w:rsidRPr="00F47C97">
        <w:t>:</w:t>
      </w:r>
      <w:r>
        <w:t xml:space="preserve"> là số tháng của hợp đồng.</w:t>
      </w:r>
    </w:p>
    <w:p w:rsidR="0076474B" w:rsidRDefault="000D463A" w:rsidP="003B7654">
      <w:pPr>
        <w:pStyle w:val="Vanban"/>
        <w:numPr>
          <w:ilvl w:val="0"/>
          <w:numId w:val="15"/>
        </w:numPr>
        <w:tabs>
          <w:tab w:val="left" w:pos="360"/>
        </w:tabs>
        <w:spacing w:before="60" w:after="60"/>
        <w:ind w:left="360"/>
      </w:pPr>
      <w:r>
        <w:t xml:space="preserve">Dòng </w:t>
      </w:r>
      <w:r w:rsidRPr="00F47C97">
        <w:rPr>
          <w:b/>
        </w:rPr>
        <w:t>[Hợp đồng tiếp theo]</w:t>
      </w:r>
      <w:r>
        <w:t xml:space="preserve">: </w:t>
      </w:r>
      <w:r w:rsidR="0076474B">
        <w:t xml:space="preserve">là hợp đồng tiếp theo (có thể) sau khi kết thúc hợp đồng này. Đây là tiện ích </w:t>
      </w:r>
      <w:r w:rsidR="00921BBF">
        <w:t xml:space="preserve">của chương trình để gợi ý cho người </w:t>
      </w:r>
      <w:r w:rsidR="00BB2BF3">
        <w:t>dùng.</w:t>
      </w:r>
    </w:p>
    <w:p w:rsidR="000D463A" w:rsidRDefault="0076474B" w:rsidP="003B7654">
      <w:pPr>
        <w:pStyle w:val="Vanban"/>
        <w:numPr>
          <w:ilvl w:val="0"/>
          <w:numId w:val="15"/>
        </w:numPr>
        <w:tabs>
          <w:tab w:val="left" w:pos="360"/>
        </w:tabs>
        <w:spacing w:before="60" w:after="60"/>
        <w:ind w:left="360"/>
      </w:pPr>
      <w:r>
        <w:t xml:space="preserve"> </w:t>
      </w:r>
      <w:r w:rsidR="00085C00">
        <w:t xml:space="preserve">Dòng </w:t>
      </w:r>
      <w:r w:rsidR="00085C00" w:rsidRPr="00F47C97">
        <w:rPr>
          <w:b/>
        </w:rPr>
        <w:t>[Loại hợp đồng]</w:t>
      </w:r>
      <w:r w:rsidR="00085C00">
        <w:t>: dùng hỗ trợ thống kê số lương hợp đồng theo Chính thức – Thử việc – Thời vụ.</w:t>
      </w:r>
    </w:p>
    <w:p w:rsidR="006164C6" w:rsidRDefault="006164C6" w:rsidP="003B7654">
      <w:pPr>
        <w:pStyle w:val="Vanban"/>
        <w:numPr>
          <w:ilvl w:val="0"/>
          <w:numId w:val="15"/>
        </w:numPr>
        <w:tabs>
          <w:tab w:val="left" w:pos="360"/>
        </w:tabs>
        <w:spacing w:before="60" w:after="60"/>
        <w:ind w:left="360"/>
      </w:pPr>
      <w:r>
        <w:t xml:space="preserve">Dòng </w:t>
      </w:r>
      <w:r w:rsidRPr="00F47C97">
        <w:rPr>
          <w:b/>
        </w:rPr>
        <w:t>[Thời gian thông báo trước khi nghỉ]</w:t>
      </w:r>
      <w:r>
        <w:t xml:space="preserve">: </w:t>
      </w:r>
      <w:r w:rsidR="00BA1836">
        <w:t>số ngày theo quy định của Luật lao động. Dựa vào giá trị này để chương trình cảnh báo khi một nhân viên được ghi nhận là giảm trong chương trình.</w:t>
      </w:r>
    </w:p>
    <w:p w:rsidR="00BA1836" w:rsidRDefault="00BA1836" w:rsidP="003B7654">
      <w:pPr>
        <w:pStyle w:val="Vanban"/>
        <w:numPr>
          <w:ilvl w:val="0"/>
          <w:numId w:val="15"/>
        </w:numPr>
        <w:tabs>
          <w:tab w:val="left" w:pos="360"/>
        </w:tabs>
        <w:spacing w:before="60" w:after="60"/>
        <w:ind w:left="360"/>
      </w:pPr>
      <w:r>
        <w:t xml:space="preserve">Dòng </w:t>
      </w:r>
      <w:r w:rsidRPr="00F47C97">
        <w:rPr>
          <w:b/>
        </w:rPr>
        <w:t>[Cảnh báo tham gia BHTN]</w:t>
      </w:r>
      <w:r>
        <w:t xml:space="preserve">: áp dụng với hợp đồng 12 tháng. Đây là tiện ích của chương trình để cảnh báo tham gia </w:t>
      </w:r>
      <w:r w:rsidR="00517D95">
        <w:t>B</w:t>
      </w:r>
      <w:r>
        <w:t>ảo hiểm thất nghiệp cho những nhân viên ký hợp đồng lao động 12 tháng đầu tiên.</w:t>
      </w:r>
    </w:p>
    <w:p w:rsidR="00BF577A" w:rsidRPr="008A06E7" w:rsidRDefault="00BF577A" w:rsidP="003B7654">
      <w:pPr>
        <w:pStyle w:val="Vanban"/>
        <w:numPr>
          <w:ilvl w:val="0"/>
          <w:numId w:val="20"/>
        </w:numPr>
        <w:tabs>
          <w:tab w:val="left" w:pos="360"/>
        </w:tabs>
        <w:spacing w:before="60" w:after="60"/>
        <w:outlineLvl w:val="1"/>
      </w:pPr>
      <w:bookmarkStart w:id="58" w:name="_Toc453012563"/>
      <w:r w:rsidRPr="008A06E7">
        <w:t>Chức vụ</w:t>
      </w:r>
      <w:bookmarkEnd w:id="58"/>
    </w:p>
    <w:p w:rsidR="00A37CAC" w:rsidRDefault="00A37CAC" w:rsidP="00B040CB">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w:t>
      </w:r>
      <w:r w:rsidR="0076706C">
        <w:rPr>
          <w:b/>
          <w:i/>
        </w:rPr>
        <w:t>7</w:t>
      </w:r>
      <w:r w:rsidRPr="00AB0495">
        <w:rPr>
          <w:b/>
          <w:i/>
        </w:rPr>
        <w:t>.</w:t>
      </w:r>
      <w:r w:rsidR="0076706C">
        <w:rPr>
          <w:b/>
          <w:i/>
        </w:rPr>
        <w:t>Chức vụ</w:t>
      </w:r>
      <w:r>
        <w:rPr>
          <w:b/>
          <w:i/>
        </w:rPr>
        <w:t>]</w:t>
      </w:r>
      <w:r w:rsidRPr="00AB0495">
        <w:rPr>
          <w:b/>
          <w:i/>
        </w:rPr>
        <w:t>/</w:t>
      </w:r>
      <w:r w:rsidR="00FC41D4" w:rsidRPr="00FC41D4">
        <w:rPr>
          <w:i/>
        </w:rPr>
        <w:t>R_</w:t>
      </w:r>
      <w:r w:rsidRPr="00AB0495">
        <w:rPr>
          <w:i/>
        </w:rPr>
        <w:t>click chọn</w:t>
      </w:r>
      <w:r w:rsidRPr="00AB0495">
        <w:rPr>
          <w:b/>
          <w:i/>
        </w:rPr>
        <w:t xml:space="preserve"> [Thêm]</w:t>
      </w:r>
    </w:p>
    <w:p w:rsidR="00A37CAC" w:rsidRDefault="00AD773E" w:rsidP="00B040CB">
      <w:pPr>
        <w:pStyle w:val="Vanban"/>
        <w:tabs>
          <w:tab w:val="left" w:pos="720"/>
        </w:tabs>
        <w:spacing w:before="60" w:after="60"/>
      </w:pPr>
      <w:r>
        <w:rPr>
          <w:noProof/>
          <w:lang w:eastAsia="ja-JP"/>
        </w:rPr>
        <w:drawing>
          <wp:inline distT="0" distB="0" distL="0" distR="0" wp14:anchorId="6DDC6130" wp14:editId="3A897396">
            <wp:extent cx="5765800" cy="285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5800" cy="2851150"/>
                    </a:xfrm>
                    <a:prstGeom prst="rect">
                      <a:avLst/>
                    </a:prstGeom>
                    <a:noFill/>
                    <a:ln>
                      <a:noFill/>
                    </a:ln>
                  </pic:spPr>
                </pic:pic>
              </a:graphicData>
            </a:graphic>
          </wp:inline>
        </w:drawing>
      </w:r>
    </w:p>
    <w:p w:rsidR="00F65AD9" w:rsidRPr="006E2BE8" w:rsidRDefault="00CC3181" w:rsidP="00B040CB">
      <w:pPr>
        <w:pStyle w:val="Vanban"/>
        <w:tabs>
          <w:tab w:val="left" w:pos="720"/>
        </w:tabs>
        <w:spacing w:before="60" w:after="60"/>
        <w:rPr>
          <w:i/>
        </w:rPr>
      </w:pPr>
      <w:r w:rsidRPr="006E2BE8">
        <w:rPr>
          <w:i/>
        </w:rPr>
        <w:t>Các dòng bắt buộc nhập liệu tại màn hình này:</w:t>
      </w:r>
    </w:p>
    <w:p w:rsidR="00CC3181" w:rsidRDefault="00805317" w:rsidP="003B7654">
      <w:pPr>
        <w:pStyle w:val="Vanban"/>
        <w:numPr>
          <w:ilvl w:val="0"/>
          <w:numId w:val="15"/>
        </w:numPr>
        <w:tabs>
          <w:tab w:val="left" w:pos="360"/>
        </w:tabs>
        <w:spacing w:before="60" w:after="60"/>
        <w:ind w:left="360"/>
      </w:pPr>
      <w:r>
        <w:t xml:space="preserve">Dòng </w:t>
      </w:r>
      <w:r w:rsidRPr="00F47C97">
        <w:rPr>
          <w:b/>
        </w:rPr>
        <w:t>[Mã chức vụ]</w:t>
      </w:r>
      <w:r>
        <w:t xml:space="preserve">: </w:t>
      </w:r>
      <w:r w:rsidR="00D4637D">
        <w:t>do người dùng tự thiết lập theo Tài liệu giải pháp.</w:t>
      </w:r>
    </w:p>
    <w:p w:rsidR="00D4637D" w:rsidRDefault="00D4637D" w:rsidP="003B7654">
      <w:pPr>
        <w:pStyle w:val="Vanban"/>
        <w:numPr>
          <w:ilvl w:val="0"/>
          <w:numId w:val="15"/>
        </w:numPr>
        <w:tabs>
          <w:tab w:val="left" w:pos="360"/>
        </w:tabs>
        <w:spacing w:before="60" w:after="60"/>
        <w:ind w:left="360"/>
      </w:pPr>
      <w:r>
        <w:t xml:space="preserve">Dòng </w:t>
      </w:r>
      <w:r w:rsidRPr="00F47C97">
        <w:rPr>
          <w:b/>
        </w:rPr>
        <w:t>[Tên tiếng Việt]</w:t>
      </w:r>
      <w:r>
        <w:t xml:space="preserve">: là diễn giải của dòng </w:t>
      </w:r>
      <w:r w:rsidRPr="00F47C97">
        <w:rPr>
          <w:b/>
        </w:rPr>
        <w:t>[Mã chức vụ]</w:t>
      </w:r>
      <w:r>
        <w:t>.</w:t>
      </w:r>
    </w:p>
    <w:p w:rsidR="00D4637D" w:rsidRPr="006E2BE8" w:rsidRDefault="00C9533A" w:rsidP="00C9533A">
      <w:pPr>
        <w:pStyle w:val="Vanban"/>
        <w:tabs>
          <w:tab w:val="left" w:pos="720"/>
        </w:tabs>
        <w:spacing w:before="60" w:after="60"/>
        <w:rPr>
          <w:i/>
        </w:rPr>
      </w:pPr>
      <w:r w:rsidRPr="006E2BE8">
        <w:rPr>
          <w:i/>
        </w:rPr>
        <w:t>Các dòng có thể nhập/không nhập, cụ thể:</w:t>
      </w:r>
    </w:p>
    <w:p w:rsidR="00C9533A" w:rsidRDefault="00C9533A" w:rsidP="003B7654">
      <w:pPr>
        <w:pStyle w:val="Vanban"/>
        <w:numPr>
          <w:ilvl w:val="0"/>
          <w:numId w:val="15"/>
        </w:numPr>
        <w:tabs>
          <w:tab w:val="left" w:pos="360"/>
        </w:tabs>
        <w:spacing w:before="60" w:after="60"/>
        <w:ind w:left="360"/>
      </w:pPr>
      <w:r>
        <w:t xml:space="preserve">Dòng </w:t>
      </w:r>
      <w:r w:rsidRPr="00F47C97">
        <w:rPr>
          <w:b/>
        </w:rPr>
        <w:t>[Tên tiếng Anh]</w:t>
      </w:r>
      <w:r>
        <w:t xml:space="preserve">: là diễn giải của dòng </w:t>
      </w:r>
      <w:r w:rsidRPr="00F47C97">
        <w:rPr>
          <w:b/>
        </w:rPr>
        <w:t>[Mã chức vụ]</w:t>
      </w:r>
      <w:r>
        <w:t>.</w:t>
      </w:r>
    </w:p>
    <w:p w:rsidR="00C9533A" w:rsidRDefault="00D773AF" w:rsidP="003B7654">
      <w:pPr>
        <w:pStyle w:val="Vanban"/>
        <w:numPr>
          <w:ilvl w:val="0"/>
          <w:numId w:val="15"/>
        </w:numPr>
        <w:tabs>
          <w:tab w:val="left" w:pos="360"/>
        </w:tabs>
        <w:spacing w:before="60" w:after="60"/>
        <w:ind w:left="360"/>
      </w:pPr>
      <w:r>
        <w:t xml:space="preserve">Dòng </w:t>
      </w:r>
      <w:r w:rsidRPr="006B17A7">
        <w:rPr>
          <w:b/>
        </w:rPr>
        <w:t>[Thứ tự hiển thị]</w:t>
      </w:r>
      <w:r>
        <w:t xml:space="preserve">: bắt đầu từ 0 </w:t>
      </w:r>
      <w:r>
        <w:sym w:font="Wingdings" w:char="F0E0"/>
      </w:r>
      <w:r>
        <w:t xml:space="preserve"> n theo tứ tự giảm dần, để thể hiện thứ tự hiển thị của </w:t>
      </w:r>
      <w:r w:rsidR="002664B6">
        <w:t>nhân viên có c</w:t>
      </w:r>
      <w:r>
        <w:t xml:space="preserve">hức vụ này so với những </w:t>
      </w:r>
      <w:r w:rsidR="002664B6">
        <w:t>nhân viên có c</w:t>
      </w:r>
      <w:r>
        <w:t xml:space="preserve">hức vụ </w:t>
      </w:r>
      <w:r w:rsidR="002664B6">
        <w:t>còn lại t</w:t>
      </w:r>
      <w:r>
        <w:t>ại các màn hình nghiệp vụ hoặc truy vấn.</w:t>
      </w:r>
    </w:p>
    <w:p w:rsidR="009E3C94" w:rsidRDefault="009E3C94" w:rsidP="003B7654">
      <w:pPr>
        <w:pStyle w:val="Vanban"/>
        <w:numPr>
          <w:ilvl w:val="0"/>
          <w:numId w:val="15"/>
        </w:numPr>
        <w:tabs>
          <w:tab w:val="left" w:pos="360"/>
        </w:tabs>
        <w:spacing w:before="60" w:after="60"/>
        <w:ind w:left="360"/>
      </w:pPr>
      <w:r>
        <w:t xml:space="preserve">Dòng </w:t>
      </w:r>
      <w:r w:rsidRPr="006B17A7">
        <w:rPr>
          <w:b/>
        </w:rPr>
        <w:t>[Nhân viên]</w:t>
      </w:r>
      <w:r>
        <w:t xml:space="preserve"> hoặc </w:t>
      </w:r>
      <w:r w:rsidRPr="006B17A7">
        <w:rPr>
          <w:b/>
        </w:rPr>
        <w:t>[Quản lý]</w:t>
      </w:r>
      <w:r>
        <w:t>: dùng để phân loại chức vụ đang khởi tạo thuộc dạng nào.</w:t>
      </w:r>
    </w:p>
    <w:p w:rsidR="009E3C94" w:rsidRDefault="00476C74" w:rsidP="003B7654">
      <w:pPr>
        <w:pStyle w:val="Vanban"/>
        <w:numPr>
          <w:ilvl w:val="0"/>
          <w:numId w:val="15"/>
        </w:numPr>
        <w:tabs>
          <w:tab w:val="left" w:pos="360"/>
        </w:tabs>
        <w:spacing w:before="60" w:after="60"/>
        <w:ind w:left="360"/>
      </w:pPr>
      <w:r>
        <w:t xml:space="preserve">Dòng </w:t>
      </w:r>
      <w:r w:rsidRPr="006B17A7">
        <w:rPr>
          <w:b/>
        </w:rPr>
        <w:t>[Thông tin hệ số]</w:t>
      </w:r>
      <w:r>
        <w:t xml:space="preserve">: là nợi định nghĩa mức hưởng theo chức vụ. Giá trị nhập tại đây phải đảm bảo là </w:t>
      </w:r>
      <w:r w:rsidR="001F516A">
        <w:t xml:space="preserve">tất cả nhân viên </w:t>
      </w:r>
      <w:r w:rsidR="006E2BE8">
        <w:t xml:space="preserve">nếu </w:t>
      </w:r>
      <w:r w:rsidR="001F516A">
        <w:t xml:space="preserve">có </w:t>
      </w:r>
      <w:r>
        <w:t>cùng chức vụ là cùng mức hưởng.</w:t>
      </w:r>
    </w:p>
    <w:p w:rsidR="00BF577A" w:rsidRPr="008A06E7" w:rsidRDefault="00BF577A" w:rsidP="003B7654">
      <w:pPr>
        <w:pStyle w:val="Vanban"/>
        <w:numPr>
          <w:ilvl w:val="0"/>
          <w:numId w:val="20"/>
        </w:numPr>
        <w:tabs>
          <w:tab w:val="left" w:pos="360"/>
        </w:tabs>
        <w:spacing w:before="60" w:after="60"/>
        <w:outlineLvl w:val="1"/>
      </w:pPr>
      <w:bookmarkStart w:id="59" w:name="_Toc453012564"/>
      <w:r w:rsidRPr="008A06E7">
        <w:t>Công việc</w:t>
      </w:r>
      <w:bookmarkEnd w:id="59"/>
    </w:p>
    <w:p w:rsidR="00AA5FD9" w:rsidRDefault="00AA5FD9" w:rsidP="00B040CB">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[9</w:t>
      </w:r>
      <w:r w:rsidRPr="00AB0495">
        <w:rPr>
          <w:b/>
          <w:i/>
        </w:rPr>
        <w:t>.</w:t>
      </w:r>
      <w:r>
        <w:rPr>
          <w:b/>
          <w:i/>
        </w:rPr>
        <w:t>Chức vụ]</w:t>
      </w:r>
      <w:r w:rsidRPr="00AB0495">
        <w:rPr>
          <w:b/>
          <w:i/>
        </w:rPr>
        <w:t>/</w:t>
      </w:r>
      <w:r w:rsidR="00FC41D4" w:rsidRPr="00FC41D4">
        <w:rPr>
          <w:i/>
        </w:rPr>
        <w:t>R_</w:t>
      </w:r>
      <w:r w:rsidRPr="00AB0495">
        <w:rPr>
          <w:i/>
        </w:rPr>
        <w:t>click</w:t>
      </w:r>
      <w:r w:rsidR="00FC41D4">
        <w:rPr>
          <w:i/>
        </w:rPr>
        <w:t xml:space="preserve"> </w:t>
      </w:r>
      <w:r w:rsidRPr="00AB0495">
        <w:rPr>
          <w:i/>
        </w:rPr>
        <w:t>chọn</w:t>
      </w:r>
      <w:r w:rsidRPr="00AB0495">
        <w:rPr>
          <w:b/>
          <w:i/>
        </w:rPr>
        <w:t xml:space="preserve"> [Thêm]</w:t>
      </w:r>
    </w:p>
    <w:p w:rsidR="00AA5FD9" w:rsidRDefault="00AD773E" w:rsidP="00B040CB">
      <w:pPr>
        <w:pStyle w:val="Vanban"/>
        <w:tabs>
          <w:tab w:val="left" w:pos="720"/>
        </w:tabs>
        <w:spacing w:before="60" w:after="60"/>
      </w:pPr>
      <w:r>
        <w:rPr>
          <w:noProof/>
          <w:lang w:eastAsia="ja-JP"/>
        </w:rPr>
        <w:drawing>
          <wp:inline distT="0" distB="0" distL="0" distR="0" wp14:anchorId="462412CA" wp14:editId="70F1AC4B">
            <wp:extent cx="5759450" cy="239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393950"/>
                    </a:xfrm>
                    <a:prstGeom prst="rect">
                      <a:avLst/>
                    </a:prstGeom>
                    <a:noFill/>
                    <a:ln>
                      <a:noFill/>
                    </a:ln>
                  </pic:spPr>
                </pic:pic>
              </a:graphicData>
            </a:graphic>
          </wp:inline>
        </w:drawing>
      </w:r>
    </w:p>
    <w:p w:rsidR="00454C92" w:rsidRPr="006E2BE8" w:rsidRDefault="00454C92" w:rsidP="00454C92">
      <w:pPr>
        <w:pStyle w:val="Vanban"/>
        <w:tabs>
          <w:tab w:val="left" w:pos="720"/>
        </w:tabs>
        <w:spacing w:before="60" w:after="60"/>
        <w:rPr>
          <w:i/>
        </w:rPr>
      </w:pPr>
      <w:r w:rsidRPr="006E2BE8">
        <w:rPr>
          <w:i/>
        </w:rPr>
        <w:t>Các dòng bắt buộc nhập liệu tại màn hình này:</w:t>
      </w:r>
    </w:p>
    <w:p w:rsidR="00454C92" w:rsidRDefault="00454C92" w:rsidP="003B7654">
      <w:pPr>
        <w:pStyle w:val="Vanban"/>
        <w:numPr>
          <w:ilvl w:val="0"/>
          <w:numId w:val="15"/>
        </w:numPr>
        <w:tabs>
          <w:tab w:val="left" w:pos="360"/>
        </w:tabs>
        <w:spacing w:before="60" w:after="60"/>
        <w:ind w:left="360"/>
      </w:pPr>
      <w:r>
        <w:t xml:space="preserve">Dòng </w:t>
      </w:r>
      <w:r w:rsidRPr="006B17A7">
        <w:rPr>
          <w:b/>
        </w:rPr>
        <w:t>[Mã]</w:t>
      </w:r>
      <w:r>
        <w:t>: do người dùng tự thiết lập theo Tài liệu giải pháp.</w:t>
      </w:r>
    </w:p>
    <w:p w:rsidR="00454C92" w:rsidRDefault="00454C92" w:rsidP="003B7654">
      <w:pPr>
        <w:pStyle w:val="Vanban"/>
        <w:numPr>
          <w:ilvl w:val="0"/>
          <w:numId w:val="15"/>
        </w:numPr>
        <w:tabs>
          <w:tab w:val="left" w:pos="360"/>
        </w:tabs>
        <w:spacing w:before="60" w:after="60"/>
        <w:ind w:left="360"/>
      </w:pPr>
      <w:r>
        <w:t xml:space="preserve">Dòng </w:t>
      </w:r>
      <w:r w:rsidRPr="006B17A7">
        <w:rPr>
          <w:b/>
        </w:rPr>
        <w:t>[Tên tiếng Việt]</w:t>
      </w:r>
      <w:r>
        <w:t xml:space="preserve">: là diễn giải của dòng </w:t>
      </w:r>
      <w:r w:rsidRPr="006B17A7">
        <w:rPr>
          <w:b/>
        </w:rPr>
        <w:t>[Mã]</w:t>
      </w:r>
      <w:r>
        <w:t>.</w:t>
      </w:r>
    </w:p>
    <w:p w:rsidR="00454C92" w:rsidRPr="006E2BE8" w:rsidRDefault="00454C92" w:rsidP="00454C92">
      <w:pPr>
        <w:pStyle w:val="Vanban"/>
        <w:tabs>
          <w:tab w:val="left" w:pos="720"/>
        </w:tabs>
        <w:spacing w:before="60" w:after="60"/>
        <w:rPr>
          <w:i/>
        </w:rPr>
      </w:pPr>
      <w:r w:rsidRPr="006E2BE8">
        <w:rPr>
          <w:i/>
        </w:rPr>
        <w:t>Các dòng có thể nhập/không nhập, cụ thể:</w:t>
      </w:r>
    </w:p>
    <w:p w:rsidR="00454C92" w:rsidRDefault="00454C92" w:rsidP="003B7654">
      <w:pPr>
        <w:pStyle w:val="Vanban"/>
        <w:numPr>
          <w:ilvl w:val="0"/>
          <w:numId w:val="15"/>
        </w:numPr>
        <w:tabs>
          <w:tab w:val="left" w:pos="360"/>
        </w:tabs>
        <w:spacing w:before="60" w:after="60"/>
        <w:ind w:left="360"/>
      </w:pPr>
      <w:r>
        <w:t xml:space="preserve">Dòng </w:t>
      </w:r>
      <w:r w:rsidRPr="006B17A7">
        <w:rPr>
          <w:b/>
        </w:rPr>
        <w:t>[Tên tiếng Anh]</w:t>
      </w:r>
      <w:r>
        <w:t xml:space="preserve">: là diễn giải của dòng </w:t>
      </w:r>
      <w:r w:rsidRPr="006B17A7">
        <w:rPr>
          <w:b/>
        </w:rPr>
        <w:t>[Mã]</w:t>
      </w:r>
      <w:r>
        <w:t>.</w:t>
      </w:r>
    </w:p>
    <w:p w:rsidR="00454C92" w:rsidRDefault="00454C92" w:rsidP="003B7654">
      <w:pPr>
        <w:pStyle w:val="Vanban"/>
        <w:numPr>
          <w:ilvl w:val="0"/>
          <w:numId w:val="15"/>
        </w:numPr>
        <w:tabs>
          <w:tab w:val="left" w:pos="360"/>
        </w:tabs>
        <w:spacing w:before="60" w:after="60"/>
        <w:ind w:left="360"/>
      </w:pPr>
      <w:r>
        <w:t xml:space="preserve">Dòng </w:t>
      </w:r>
      <w:r w:rsidRPr="006B17A7">
        <w:rPr>
          <w:b/>
        </w:rPr>
        <w:t>[Thứ tự hiển thị]</w:t>
      </w:r>
      <w:r>
        <w:t xml:space="preserve">: bắt đầu từ 0 </w:t>
      </w:r>
      <w:r>
        <w:sym w:font="Wingdings" w:char="F0E0"/>
      </w:r>
      <w:r>
        <w:t xml:space="preserve"> n theo tứ tự giảm dần, để thể hiện thứ tự hiển thị </w:t>
      </w:r>
      <w:r w:rsidR="00286877">
        <w:t>của nhân viên có c</w:t>
      </w:r>
      <w:r w:rsidR="00D4322A">
        <w:t xml:space="preserve">ông việc </w:t>
      </w:r>
      <w:r>
        <w:t xml:space="preserve">này so với những </w:t>
      </w:r>
      <w:r w:rsidR="00286877">
        <w:t>nhân viên có c</w:t>
      </w:r>
      <w:r w:rsidR="00D4322A">
        <w:t xml:space="preserve">ông việc </w:t>
      </w:r>
      <w:r w:rsidR="00286877">
        <w:t xml:space="preserve">còn lại </w:t>
      </w:r>
      <w:r>
        <w:t>tại các màn hình nghiệp vụ hoặc truy vấn.</w:t>
      </w:r>
    </w:p>
    <w:p w:rsidR="00281F85" w:rsidRDefault="00281F85" w:rsidP="003B7654">
      <w:pPr>
        <w:pStyle w:val="Vanban"/>
        <w:numPr>
          <w:ilvl w:val="0"/>
          <w:numId w:val="15"/>
        </w:numPr>
        <w:tabs>
          <w:tab w:val="left" w:pos="360"/>
        </w:tabs>
        <w:spacing w:before="60" w:after="60"/>
        <w:ind w:left="360"/>
      </w:pPr>
      <w:r>
        <w:t xml:space="preserve">Dòng </w:t>
      </w:r>
      <w:r w:rsidRPr="006B17A7">
        <w:rPr>
          <w:b/>
        </w:rPr>
        <w:t>[Thông tin hệ số]</w:t>
      </w:r>
      <w:r>
        <w:t>: là nợi định nghĩa mức hưởng theo công việc. Giá trị nhập tại đây phải đảm bảo là tất cả nhân viên nếu có cùng công việc sẽ có cùng mức hưởng.</w:t>
      </w:r>
    </w:p>
    <w:p w:rsidR="00BF577A" w:rsidRPr="008A06E7" w:rsidRDefault="00BF577A" w:rsidP="003B7654">
      <w:pPr>
        <w:pStyle w:val="Vanban"/>
        <w:numPr>
          <w:ilvl w:val="0"/>
          <w:numId w:val="20"/>
        </w:numPr>
        <w:tabs>
          <w:tab w:val="left" w:pos="360"/>
        </w:tabs>
        <w:spacing w:before="60" w:after="60"/>
        <w:outlineLvl w:val="1"/>
      </w:pPr>
      <w:bookmarkStart w:id="60" w:name="_Toc453012565"/>
      <w:r w:rsidRPr="008A06E7">
        <w:t>Trình độ phổ thông</w:t>
      </w:r>
      <w:bookmarkEnd w:id="60"/>
    </w:p>
    <w:p w:rsidR="0050335B" w:rsidRDefault="0050335B" w:rsidP="00B040CB">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w:t>
      </w:r>
      <w:r>
        <w:rPr>
          <w:b/>
          <w:i/>
        </w:rPr>
        <w:t>D</w:t>
      </w:r>
      <w:r w:rsidRPr="00AB0495">
        <w:rPr>
          <w:b/>
          <w:i/>
        </w:rPr>
        <w:t>.</w:t>
      </w:r>
      <w:r>
        <w:rPr>
          <w:b/>
          <w:i/>
        </w:rPr>
        <w:t>Học vấn</w:t>
      </w:r>
      <w:r w:rsidRPr="00AB0495">
        <w:rPr>
          <w:b/>
          <w:i/>
        </w:rPr>
        <w:t>]/</w:t>
      </w:r>
      <w:r w:rsidRPr="00AB0495">
        <w:rPr>
          <w:i/>
        </w:rPr>
        <w:t>chọn mục</w:t>
      </w:r>
      <w:r w:rsidRPr="00AB0495">
        <w:rPr>
          <w:b/>
          <w:i/>
        </w:rPr>
        <w:t xml:space="preserve"> </w:t>
      </w:r>
      <w:r>
        <w:rPr>
          <w:b/>
          <w:i/>
        </w:rPr>
        <w:t>[1</w:t>
      </w:r>
      <w:r w:rsidRPr="00AB0495">
        <w:rPr>
          <w:b/>
          <w:i/>
        </w:rPr>
        <w:t>.</w:t>
      </w:r>
      <w:r>
        <w:rPr>
          <w:b/>
          <w:i/>
        </w:rPr>
        <w:t>Trình độ phổ thông]</w:t>
      </w:r>
      <w:r w:rsidRPr="00AB0495">
        <w:rPr>
          <w:b/>
          <w:i/>
        </w:rPr>
        <w:t>/</w:t>
      </w:r>
      <w:r w:rsidR="00FC41D4" w:rsidRPr="00FC41D4">
        <w:rPr>
          <w:i/>
        </w:rPr>
        <w:t>R_</w:t>
      </w:r>
      <w:r w:rsidRPr="00AB0495">
        <w:rPr>
          <w:i/>
        </w:rPr>
        <w:t>click chọn</w:t>
      </w:r>
      <w:r w:rsidRPr="00AB0495">
        <w:rPr>
          <w:b/>
          <w:i/>
        </w:rPr>
        <w:t xml:space="preserve"> [Thêm]</w:t>
      </w:r>
    </w:p>
    <w:p w:rsidR="0050335B" w:rsidRDefault="00AD773E" w:rsidP="00B040CB">
      <w:pPr>
        <w:pStyle w:val="Vanban"/>
        <w:tabs>
          <w:tab w:val="left" w:pos="720"/>
        </w:tabs>
        <w:spacing w:before="60" w:after="60"/>
        <w:rPr>
          <w:noProof/>
        </w:rPr>
      </w:pPr>
      <w:r>
        <w:rPr>
          <w:noProof/>
          <w:lang w:eastAsia="ja-JP"/>
        </w:rPr>
        <w:drawing>
          <wp:inline distT="0" distB="0" distL="0" distR="0" wp14:anchorId="026B9C15" wp14:editId="754F7538">
            <wp:extent cx="5765800" cy="412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800" cy="4121150"/>
                    </a:xfrm>
                    <a:prstGeom prst="rect">
                      <a:avLst/>
                    </a:prstGeom>
                    <a:noFill/>
                    <a:ln>
                      <a:noFill/>
                    </a:ln>
                  </pic:spPr>
                </pic:pic>
              </a:graphicData>
            </a:graphic>
          </wp:inline>
        </w:drawing>
      </w:r>
    </w:p>
    <w:p w:rsidR="0050335B" w:rsidRPr="00EC10FD" w:rsidRDefault="0050335B" w:rsidP="00B040CB">
      <w:pPr>
        <w:pStyle w:val="Vanban"/>
        <w:tabs>
          <w:tab w:val="left" w:pos="720"/>
        </w:tabs>
        <w:spacing w:before="60" w:after="60"/>
        <w:rPr>
          <w:i/>
          <w:noProof/>
        </w:rPr>
      </w:pPr>
      <w:r w:rsidRPr="00EC10FD">
        <w:rPr>
          <w:i/>
          <w:noProof/>
        </w:rPr>
        <w:t>Các dòng cần nhập liệu tại màn hình này:</w:t>
      </w:r>
    </w:p>
    <w:p w:rsidR="0050335B" w:rsidRDefault="0050335B" w:rsidP="003B7654">
      <w:pPr>
        <w:pStyle w:val="Vanban"/>
        <w:numPr>
          <w:ilvl w:val="0"/>
          <w:numId w:val="15"/>
        </w:numPr>
        <w:tabs>
          <w:tab w:val="left" w:pos="360"/>
        </w:tabs>
        <w:spacing w:before="60" w:after="60"/>
        <w:ind w:left="360"/>
      </w:pPr>
      <w:r>
        <w:t xml:space="preserve">Dòng </w:t>
      </w:r>
      <w:r w:rsidRPr="006B17A7">
        <w:rPr>
          <w:b/>
        </w:rPr>
        <w:t>[Mã trình độ phổ thông]:</w:t>
      </w:r>
      <w:r>
        <w:t xml:space="preserve"> người dùng tự thiết lập theo tài liệu giải pháp.</w:t>
      </w:r>
    </w:p>
    <w:p w:rsidR="0050335B" w:rsidRDefault="0050335B" w:rsidP="003B7654">
      <w:pPr>
        <w:pStyle w:val="Vanban"/>
        <w:numPr>
          <w:ilvl w:val="0"/>
          <w:numId w:val="15"/>
        </w:numPr>
        <w:tabs>
          <w:tab w:val="left" w:pos="360"/>
        </w:tabs>
        <w:spacing w:before="60" w:after="60"/>
        <w:ind w:left="360"/>
      </w:pPr>
      <w:r>
        <w:t xml:space="preserve">Dòng </w:t>
      </w:r>
      <w:r w:rsidRPr="006B17A7">
        <w:rPr>
          <w:b/>
        </w:rPr>
        <w:t>[Tên trình độ phổ thông]</w:t>
      </w:r>
      <w:r>
        <w:t>: là diễn giải của dòng [Mã trình độ phổ thông]</w:t>
      </w:r>
    </w:p>
    <w:p w:rsidR="00EC10FD" w:rsidRPr="006E2BE8" w:rsidRDefault="00EC10FD" w:rsidP="00EC10FD">
      <w:pPr>
        <w:pStyle w:val="Vanban"/>
        <w:tabs>
          <w:tab w:val="left" w:pos="720"/>
        </w:tabs>
        <w:spacing w:before="60" w:after="60"/>
        <w:rPr>
          <w:i/>
          <w:noProof/>
        </w:rPr>
      </w:pPr>
      <w:r w:rsidRPr="006E2BE8">
        <w:rPr>
          <w:i/>
          <w:noProof/>
        </w:rPr>
        <w:t>Các dòng có thể nhập/không nhập, cụ thể:</w:t>
      </w:r>
    </w:p>
    <w:p w:rsidR="0050335B" w:rsidRPr="0050335B" w:rsidRDefault="00EC10FD" w:rsidP="003B7654">
      <w:pPr>
        <w:pStyle w:val="Vanban"/>
        <w:numPr>
          <w:ilvl w:val="0"/>
          <w:numId w:val="15"/>
        </w:numPr>
        <w:tabs>
          <w:tab w:val="left" w:pos="360"/>
        </w:tabs>
        <w:spacing w:before="60" w:after="60"/>
        <w:ind w:left="360"/>
      </w:pPr>
      <w:r>
        <w:t xml:space="preserve">Dòng </w:t>
      </w:r>
      <w:r w:rsidRPr="006B17A7">
        <w:rPr>
          <w:b/>
        </w:rPr>
        <w:t>[Phân loại]</w:t>
      </w:r>
      <w:r>
        <w:t>: để nhóm các trình độ phổ thông lại.</w:t>
      </w:r>
    </w:p>
    <w:p w:rsidR="00BF577A" w:rsidRPr="008A06E7" w:rsidRDefault="00BF577A" w:rsidP="003B7654">
      <w:pPr>
        <w:pStyle w:val="Vanban"/>
        <w:numPr>
          <w:ilvl w:val="0"/>
          <w:numId w:val="20"/>
        </w:numPr>
        <w:tabs>
          <w:tab w:val="left" w:pos="360"/>
        </w:tabs>
        <w:spacing w:before="60" w:after="60"/>
        <w:outlineLvl w:val="1"/>
      </w:pPr>
      <w:bookmarkStart w:id="61" w:name="_Toc453012566"/>
      <w:r w:rsidRPr="008A06E7">
        <w:t>Trạng thái làm việc</w:t>
      </w:r>
      <w:bookmarkEnd w:id="61"/>
    </w:p>
    <w:p w:rsidR="00BF577A" w:rsidRDefault="00651772" w:rsidP="00B040CB">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[14</w:t>
      </w:r>
      <w:r w:rsidRPr="00AB0495">
        <w:rPr>
          <w:b/>
          <w:i/>
        </w:rPr>
        <w:t>.</w:t>
      </w:r>
      <w:r>
        <w:rPr>
          <w:b/>
          <w:i/>
        </w:rPr>
        <w:t>Trạng thái làm việc]</w:t>
      </w:r>
      <w:r w:rsidRPr="00AB0495">
        <w:rPr>
          <w:b/>
          <w:i/>
        </w:rPr>
        <w:t>/</w:t>
      </w:r>
      <w:r w:rsidR="00FC41D4" w:rsidRPr="00FC41D4">
        <w:rPr>
          <w:i/>
        </w:rPr>
        <w:t>R_</w:t>
      </w:r>
      <w:r w:rsidRPr="00FC41D4">
        <w:rPr>
          <w:i/>
        </w:rPr>
        <w:t>c</w:t>
      </w:r>
      <w:r w:rsidRPr="00AB0495">
        <w:rPr>
          <w:i/>
        </w:rPr>
        <w:t>lick chọn</w:t>
      </w:r>
      <w:r w:rsidRPr="00AB0495">
        <w:rPr>
          <w:b/>
          <w:i/>
        </w:rPr>
        <w:t xml:space="preserve"> [Thêm</w:t>
      </w:r>
      <w:r>
        <w:rPr>
          <w:b/>
          <w:i/>
        </w:rPr>
        <w:t>]</w:t>
      </w:r>
    </w:p>
    <w:p w:rsidR="00651772" w:rsidRDefault="00AD773E" w:rsidP="00B040CB">
      <w:pPr>
        <w:pStyle w:val="Vanban"/>
        <w:tabs>
          <w:tab w:val="left" w:pos="720"/>
        </w:tabs>
        <w:spacing w:before="60" w:after="60"/>
      </w:pPr>
      <w:r>
        <w:rPr>
          <w:noProof/>
          <w:lang w:eastAsia="ja-JP"/>
        </w:rPr>
        <w:drawing>
          <wp:inline distT="0" distB="0" distL="0" distR="0" wp14:anchorId="0450C9E7" wp14:editId="2A5E6455">
            <wp:extent cx="5765800" cy="410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4108450"/>
                    </a:xfrm>
                    <a:prstGeom prst="rect">
                      <a:avLst/>
                    </a:prstGeom>
                    <a:noFill/>
                    <a:ln>
                      <a:noFill/>
                    </a:ln>
                  </pic:spPr>
                </pic:pic>
              </a:graphicData>
            </a:graphic>
          </wp:inline>
        </w:drawing>
      </w:r>
    </w:p>
    <w:p w:rsidR="006571F7" w:rsidRPr="00EC10FD" w:rsidRDefault="006571F7" w:rsidP="006571F7">
      <w:pPr>
        <w:pStyle w:val="Vanban"/>
        <w:tabs>
          <w:tab w:val="left" w:pos="720"/>
        </w:tabs>
        <w:spacing w:before="60" w:after="60"/>
        <w:rPr>
          <w:i/>
          <w:noProof/>
        </w:rPr>
      </w:pPr>
      <w:r w:rsidRPr="00EC10FD">
        <w:rPr>
          <w:i/>
          <w:noProof/>
        </w:rPr>
        <w:t>Các dòng cần nhập liệu tại màn hình này:</w:t>
      </w:r>
    </w:p>
    <w:p w:rsidR="006571F7" w:rsidRDefault="006571F7" w:rsidP="003B7654">
      <w:pPr>
        <w:pStyle w:val="Vanban"/>
        <w:numPr>
          <w:ilvl w:val="0"/>
          <w:numId w:val="15"/>
        </w:numPr>
        <w:tabs>
          <w:tab w:val="left" w:pos="360"/>
        </w:tabs>
        <w:spacing w:before="60" w:after="60"/>
        <w:ind w:left="360"/>
      </w:pPr>
      <w:r>
        <w:t xml:space="preserve">Dòng </w:t>
      </w:r>
      <w:r w:rsidRPr="006B17A7">
        <w:rPr>
          <w:b/>
        </w:rPr>
        <w:t>[Mã trạng thái]:</w:t>
      </w:r>
      <w:r>
        <w:t xml:space="preserve"> người dùng tự thiết lập theo tài liệu giải pháp.</w:t>
      </w:r>
    </w:p>
    <w:p w:rsidR="006571F7" w:rsidRPr="006B17A7" w:rsidRDefault="006571F7" w:rsidP="003B7654">
      <w:pPr>
        <w:pStyle w:val="Vanban"/>
        <w:numPr>
          <w:ilvl w:val="0"/>
          <w:numId w:val="15"/>
        </w:numPr>
        <w:tabs>
          <w:tab w:val="left" w:pos="360"/>
        </w:tabs>
        <w:spacing w:before="60" w:after="60"/>
        <w:ind w:left="360"/>
        <w:rPr>
          <w:b/>
        </w:rPr>
      </w:pPr>
      <w:r>
        <w:t xml:space="preserve">Dòng </w:t>
      </w:r>
      <w:r w:rsidRPr="006B17A7">
        <w:rPr>
          <w:b/>
        </w:rPr>
        <w:t>[Tên trạng thái]:</w:t>
      </w:r>
      <w:r>
        <w:t xml:space="preserve"> là diễn giải của dòng </w:t>
      </w:r>
      <w:r w:rsidRPr="006B17A7">
        <w:rPr>
          <w:b/>
        </w:rPr>
        <w:t>[Mã trạng thái]</w:t>
      </w:r>
    </w:p>
    <w:p w:rsidR="00BF577A" w:rsidRPr="008A06E7" w:rsidRDefault="00B733B1" w:rsidP="003B7654">
      <w:pPr>
        <w:pStyle w:val="Vanban"/>
        <w:numPr>
          <w:ilvl w:val="0"/>
          <w:numId w:val="20"/>
        </w:numPr>
        <w:tabs>
          <w:tab w:val="left" w:pos="360"/>
        </w:tabs>
        <w:spacing w:before="60" w:after="60"/>
        <w:outlineLvl w:val="1"/>
      </w:pPr>
      <w:bookmarkStart w:id="62" w:name="_Toc453012567"/>
      <w:r w:rsidRPr="008A06E7">
        <w:t>Đối tượng lao động</w:t>
      </w:r>
      <w:bookmarkEnd w:id="62"/>
    </w:p>
    <w:p w:rsidR="00B733B1" w:rsidRDefault="00244AB3" w:rsidP="00B040CB">
      <w:pPr>
        <w:pStyle w:val="Vanban"/>
        <w:tabs>
          <w:tab w:val="left" w:pos="720"/>
        </w:tabs>
        <w:spacing w:before="60" w:after="60"/>
        <w:rPr>
          <w:b/>
          <w:i/>
        </w:rPr>
      </w:pPr>
      <w:r w:rsidRPr="00AB0495">
        <w:rPr>
          <w:i/>
        </w:rPr>
        <w:t>Vào</w:t>
      </w:r>
      <w:r w:rsidRPr="00AB0495">
        <w:rPr>
          <w:b/>
          <w:i/>
        </w:rPr>
        <w:t xml:space="preserve"> [module Nhân sự]/</w:t>
      </w:r>
      <w:r w:rsidRPr="00AB0495">
        <w:rPr>
          <w:i/>
        </w:rPr>
        <w:t>chọn</w:t>
      </w:r>
      <w:r w:rsidRPr="00AB0495">
        <w:rPr>
          <w:b/>
          <w:i/>
        </w:rPr>
        <w:t xml:space="preserve"> [Danh mục]/</w:t>
      </w:r>
      <w:r w:rsidRPr="00AB0495">
        <w:rPr>
          <w:i/>
        </w:rPr>
        <w:t>chọn mục</w:t>
      </w:r>
      <w:r w:rsidRPr="00AB0495">
        <w:rPr>
          <w:b/>
          <w:i/>
        </w:rPr>
        <w:t xml:space="preserve"> [B.Tổ chức]/</w:t>
      </w:r>
      <w:r w:rsidRPr="00AB0495">
        <w:rPr>
          <w:i/>
        </w:rPr>
        <w:t>chọn mục</w:t>
      </w:r>
      <w:r w:rsidRPr="00AB0495">
        <w:rPr>
          <w:b/>
          <w:i/>
        </w:rPr>
        <w:t xml:space="preserve"> </w:t>
      </w:r>
      <w:r>
        <w:rPr>
          <w:b/>
          <w:i/>
        </w:rPr>
        <w:t>[24</w:t>
      </w:r>
      <w:r w:rsidRPr="00AB0495">
        <w:rPr>
          <w:b/>
          <w:i/>
        </w:rPr>
        <w:t>.</w:t>
      </w:r>
      <w:r>
        <w:rPr>
          <w:b/>
          <w:i/>
        </w:rPr>
        <w:t>Đối tượng lao động]</w:t>
      </w:r>
      <w:r w:rsidR="00FC41D4">
        <w:rPr>
          <w:b/>
          <w:i/>
        </w:rPr>
        <w:t>/</w:t>
      </w:r>
      <w:r w:rsidR="00FC41D4" w:rsidRPr="00FC41D4">
        <w:rPr>
          <w:i/>
        </w:rPr>
        <w:t>R_</w:t>
      </w:r>
      <w:r w:rsidRPr="00AB0495">
        <w:rPr>
          <w:i/>
        </w:rPr>
        <w:t>click chọn</w:t>
      </w:r>
      <w:r w:rsidRPr="00AB0495">
        <w:rPr>
          <w:b/>
          <w:i/>
        </w:rPr>
        <w:t xml:space="preserve"> [Thêm</w:t>
      </w:r>
      <w:r>
        <w:rPr>
          <w:b/>
          <w:i/>
        </w:rPr>
        <w:t>]</w:t>
      </w:r>
    </w:p>
    <w:p w:rsidR="00244AB3" w:rsidRDefault="00AD773E" w:rsidP="00B040CB">
      <w:pPr>
        <w:pStyle w:val="Vanban"/>
        <w:tabs>
          <w:tab w:val="left" w:pos="720"/>
        </w:tabs>
        <w:spacing w:before="60" w:after="60"/>
      </w:pPr>
      <w:r>
        <w:rPr>
          <w:noProof/>
          <w:lang w:eastAsia="ja-JP"/>
        </w:rPr>
        <w:drawing>
          <wp:inline distT="0" distB="0" distL="0" distR="0" wp14:anchorId="023BDA50" wp14:editId="4D32E2D6">
            <wp:extent cx="5791200" cy="417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178300"/>
                    </a:xfrm>
                    <a:prstGeom prst="rect">
                      <a:avLst/>
                    </a:prstGeom>
                    <a:noFill/>
                    <a:ln>
                      <a:noFill/>
                    </a:ln>
                  </pic:spPr>
                </pic:pic>
              </a:graphicData>
            </a:graphic>
          </wp:inline>
        </w:drawing>
      </w:r>
    </w:p>
    <w:p w:rsidR="00023326" w:rsidRPr="00EC10FD" w:rsidRDefault="00023326" w:rsidP="00023326">
      <w:pPr>
        <w:pStyle w:val="Vanban"/>
        <w:tabs>
          <w:tab w:val="left" w:pos="720"/>
        </w:tabs>
        <w:spacing w:before="60" w:after="60"/>
        <w:rPr>
          <w:i/>
          <w:noProof/>
        </w:rPr>
      </w:pPr>
      <w:r w:rsidRPr="00EC10FD">
        <w:rPr>
          <w:i/>
          <w:noProof/>
        </w:rPr>
        <w:t>Các dòng cần nhập liệu tại màn hình này:</w:t>
      </w:r>
    </w:p>
    <w:p w:rsidR="00023326" w:rsidRDefault="00023326" w:rsidP="003B7654">
      <w:pPr>
        <w:pStyle w:val="Vanban"/>
        <w:numPr>
          <w:ilvl w:val="0"/>
          <w:numId w:val="15"/>
        </w:numPr>
        <w:tabs>
          <w:tab w:val="left" w:pos="360"/>
        </w:tabs>
        <w:spacing w:before="60" w:after="60"/>
        <w:ind w:left="360"/>
      </w:pPr>
      <w:r>
        <w:t xml:space="preserve">Dòng </w:t>
      </w:r>
      <w:r w:rsidRPr="006B17A7">
        <w:rPr>
          <w:b/>
        </w:rPr>
        <w:t>[Mã]</w:t>
      </w:r>
      <w:r>
        <w:t>: người dùng tự thiết lập theo tài liệu giải pháp.</w:t>
      </w:r>
    </w:p>
    <w:p w:rsidR="00023326" w:rsidRDefault="00023326" w:rsidP="003B7654">
      <w:pPr>
        <w:pStyle w:val="Vanban"/>
        <w:numPr>
          <w:ilvl w:val="0"/>
          <w:numId w:val="15"/>
        </w:numPr>
        <w:tabs>
          <w:tab w:val="left" w:pos="360"/>
        </w:tabs>
        <w:spacing w:before="60" w:after="60"/>
        <w:ind w:left="360"/>
      </w:pPr>
      <w:r>
        <w:t xml:space="preserve">Dòng </w:t>
      </w:r>
      <w:r w:rsidRPr="006B17A7">
        <w:rPr>
          <w:b/>
        </w:rPr>
        <w:t>[Diễn giải]</w:t>
      </w:r>
      <w:r>
        <w:t xml:space="preserve">: là diễn giải của dòng </w:t>
      </w:r>
      <w:r w:rsidRPr="006B17A7">
        <w:rPr>
          <w:b/>
        </w:rPr>
        <w:t>[Mã]</w:t>
      </w:r>
    </w:p>
    <w:p w:rsidR="00023326" w:rsidRDefault="00023326" w:rsidP="00023326">
      <w:pPr>
        <w:pStyle w:val="Vanban"/>
        <w:tabs>
          <w:tab w:val="left" w:pos="720"/>
        </w:tabs>
        <w:spacing w:before="60" w:after="60"/>
        <w:rPr>
          <w:i/>
          <w:noProof/>
        </w:rPr>
      </w:pPr>
      <w:r w:rsidRPr="006E2BE8">
        <w:rPr>
          <w:i/>
          <w:noProof/>
        </w:rPr>
        <w:t>Các dòng có thể nhập/không nhập, cụ thể:</w:t>
      </w:r>
    </w:p>
    <w:p w:rsidR="00023326" w:rsidRPr="00023326" w:rsidRDefault="00023326" w:rsidP="003B7654">
      <w:pPr>
        <w:pStyle w:val="Vanban"/>
        <w:numPr>
          <w:ilvl w:val="0"/>
          <w:numId w:val="15"/>
        </w:numPr>
        <w:tabs>
          <w:tab w:val="left" w:pos="360"/>
        </w:tabs>
        <w:spacing w:before="60" w:after="60"/>
        <w:ind w:left="360"/>
      </w:pPr>
      <w:r>
        <w:t xml:space="preserve">Dòng </w:t>
      </w:r>
      <w:r w:rsidRPr="006B17A7">
        <w:rPr>
          <w:b/>
        </w:rPr>
        <w:t>[Thứ tự hiển thị]</w:t>
      </w:r>
      <w:r>
        <w:t xml:space="preserve">: bắt đầu từ 0 </w:t>
      </w:r>
      <w:r>
        <w:sym w:font="Wingdings" w:char="F0E0"/>
      </w:r>
      <w:r>
        <w:t xml:space="preserve"> n theo tứ tự giảm dần, để thể hiện thứ tự hiển thị của những nhân viên có trạng thái làm việc này so với những nhân viên có trạng thái làm việc còn lại tại các màn hình nghiệp vụ hoặc truy vấn.</w:t>
      </w:r>
    </w:p>
    <w:p w:rsidR="0070094A" w:rsidRPr="008A06E7" w:rsidRDefault="00E5383F" w:rsidP="003B7654">
      <w:pPr>
        <w:pStyle w:val="Vanban"/>
        <w:numPr>
          <w:ilvl w:val="0"/>
          <w:numId w:val="20"/>
        </w:numPr>
        <w:tabs>
          <w:tab w:val="left" w:pos="360"/>
        </w:tabs>
        <w:spacing w:before="60" w:after="60"/>
        <w:outlineLvl w:val="1"/>
      </w:pPr>
      <w:bookmarkStart w:id="63" w:name="_Toc453012568"/>
      <w:r>
        <w:t>Cá</w:t>
      </w:r>
      <w:r w:rsidR="00F0015E" w:rsidRPr="008A06E7">
        <w:t xml:space="preserve">c </w:t>
      </w:r>
      <w:r w:rsidR="0070094A" w:rsidRPr="008A06E7">
        <w:t>loại nghỉ</w:t>
      </w:r>
      <w:bookmarkEnd w:id="63"/>
    </w:p>
    <w:p w:rsidR="0070094A" w:rsidRDefault="0070094A" w:rsidP="0070094A">
      <w:pPr>
        <w:pStyle w:val="Vanban"/>
        <w:tabs>
          <w:tab w:val="left" w:pos="540"/>
        </w:tabs>
        <w:spacing w:before="60" w:after="60"/>
      </w:pPr>
      <w:r>
        <w:t>Danh sách các loại nghỉ phép bao gồm các loại nghỉ có lương và các loại nghỉ không lương.</w:t>
      </w:r>
    </w:p>
    <w:p w:rsidR="0070094A" w:rsidRDefault="0070094A" w:rsidP="0070094A">
      <w:pPr>
        <w:pStyle w:val="Vanban"/>
        <w:tabs>
          <w:tab w:val="left" w:pos="540"/>
        </w:tabs>
        <w:spacing w:before="60" w:after="60"/>
        <w:rPr>
          <w:b/>
          <w:i/>
        </w:rPr>
      </w:pPr>
      <w:r w:rsidRPr="00E64ABA">
        <w:rPr>
          <w:i/>
        </w:rPr>
        <w:t xml:space="preserve">Vào </w:t>
      </w:r>
      <w:r w:rsidRPr="00E64ABA">
        <w:rPr>
          <w:b/>
          <w:i/>
        </w:rPr>
        <w:t>[Module Quản lý phép]</w:t>
      </w:r>
      <w:r w:rsidRPr="00E64ABA">
        <w:rPr>
          <w:i/>
        </w:rPr>
        <w:t xml:space="preserve">/chọn </w:t>
      </w:r>
      <w:r w:rsidRPr="00E64ABA">
        <w:rPr>
          <w:b/>
          <w:i/>
        </w:rPr>
        <w:t>[Danh mục]</w:t>
      </w:r>
      <w:r w:rsidRPr="00E64ABA">
        <w:rPr>
          <w:i/>
        </w:rPr>
        <w:t xml:space="preserve">/chọn mục </w:t>
      </w:r>
      <w:r w:rsidRPr="00E64ABA">
        <w:rPr>
          <w:b/>
          <w:i/>
        </w:rPr>
        <w:t>[B.Loại phép]</w:t>
      </w:r>
      <w:r>
        <w:rPr>
          <w:b/>
          <w:i/>
        </w:rPr>
        <w:t>/</w:t>
      </w:r>
      <w:r w:rsidR="001B0A83">
        <w:rPr>
          <w:i/>
        </w:rPr>
        <w:t>R_c</w:t>
      </w:r>
      <w:r w:rsidRPr="00E64ABA">
        <w:rPr>
          <w:i/>
        </w:rPr>
        <w:t>lick chọn</w:t>
      </w:r>
      <w:r>
        <w:rPr>
          <w:b/>
          <w:i/>
        </w:rPr>
        <w:t xml:space="preserve"> [Thêm]</w:t>
      </w:r>
    </w:p>
    <w:p w:rsidR="0070094A" w:rsidRDefault="00AD773E" w:rsidP="0070094A">
      <w:pPr>
        <w:pStyle w:val="Vanban"/>
        <w:tabs>
          <w:tab w:val="left" w:pos="540"/>
        </w:tabs>
        <w:spacing w:before="60" w:after="60"/>
      </w:pPr>
      <w:r w:rsidRPr="002E157C">
        <w:rPr>
          <w:noProof/>
          <w:lang w:eastAsia="ja-JP"/>
        </w:rPr>
        <w:drawing>
          <wp:inline distT="0" distB="0" distL="0" distR="0" wp14:anchorId="3435194A" wp14:editId="74180BCA">
            <wp:extent cx="5772150" cy="437515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150" cy="4375150"/>
                    </a:xfrm>
                    <a:prstGeom prst="rect">
                      <a:avLst/>
                    </a:prstGeom>
                    <a:noFill/>
                    <a:ln>
                      <a:noFill/>
                    </a:ln>
                  </pic:spPr>
                </pic:pic>
              </a:graphicData>
            </a:graphic>
          </wp:inline>
        </w:drawing>
      </w:r>
    </w:p>
    <w:p w:rsidR="0070094A" w:rsidRPr="00536B96" w:rsidRDefault="0070094A" w:rsidP="0070094A">
      <w:pPr>
        <w:pStyle w:val="Vanban"/>
        <w:tabs>
          <w:tab w:val="left" w:pos="540"/>
        </w:tabs>
        <w:spacing w:before="60" w:after="60"/>
        <w:rPr>
          <w:i/>
        </w:rPr>
      </w:pPr>
      <w:r w:rsidRPr="00536B96">
        <w:rPr>
          <w:i/>
        </w:rPr>
        <w:t>Các thiết lập tại màn hình này:</w:t>
      </w:r>
    </w:p>
    <w:p w:rsidR="0070094A" w:rsidRDefault="0070094A" w:rsidP="003B7654">
      <w:pPr>
        <w:pStyle w:val="Vanban"/>
        <w:numPr>
          <w:ilvl w:val="0"/>
          <w:numId w:val="15"/>
        </w:numPr>
        <w:tabs>
          <w:tab w:val="left" w:pos="360"/>
        </w:tabs>
        <w:spacing w:before="60" w:after="60"/>
        <w:ind w:left="360"/>
      </w:pPr>
      <w:r>
        <w:t xml:space="preserve">Dòng </w:t>
      </w:r>
      <w:r w:rsidRPr="006B17A7">
        <w:rPr>
          <w:b/>
        </w:rPr>
        <w:t>[Mã]</w:t>
      </w:r>
      <w:r>
        <w:t>: là mã loại nghỉ, do người dùng tự định nghĩa.</w:t>
      </w:r>
    </w:p>
    <w:p w:rsidR="0070094A" w:rsidRDefault="0070094A" w:rsidP="003B7654">
      <w:pPr>
        <w:pStyle w:val="Vanban"/>
        <w:numPr>
          <w:ilvl w:val="0"/>
          <w:numId w:val="15"/>
        </w:numPr>
        <w:tabs>
          <w:tab w:val="left" w:pos="360"/>
        </w:tabs>
        <w:spacing w:before="60" w:after="60"/>
        <w:ind w:left="360"/>
      </w:pPr>
      <w:r>
        <w:t xml:space="preserve">Dòng </w:t>
      </w:r>
      <w:r w:rsidRPr="006B17A7">
        <w:rPr>
          <w:b/>
        </w:rPr>
        <w:t>[Tên tiếng Việt]</w:t>
      </w:r>
      <w:r>
        <w:t xml:space="preserve"> hoặc </w:t>
      </w:r>
      <w:r w:rsidRPr="006B17A7">
        <w:rPr>
          <w:b/>
        </w:rPr>
        <w:t>[Tên tiếng Anh]</w:t>
      </w:r>
      <w:r>
        <w:t xml:space="preserve">: là diễn giải của dòng </w:t>
      </w:r>
      <w:r w:rsidRPr="006B17A7">
        <w:rPr>
          <w:b/>
        </w:rPr>
        <w:t>[Mã].</w:t>
      </w:r>
    </w:p>
    <w:p w:rsidR="0070094A" w:rsidRDefault="0070094A" w:rsidP="003B7654">
      <w:pPr>
        <w:pStyle w:val="Vanban"/>
        <w:numPr>
          <w:ilvl w:val="0"/>
          <w:numId w:val="15"/>
        </w:numPr>
        <w:tabs>
          <w:tab w:val="left" w:pos="360"/>
        </w:tabs>
        <w:spacing w:before="60" w:after="60"/>
        <w:ind w:left="360"/>
      </w:pPr>
      <w:r>
        <w:t xml:space="preserve"> Dòng </w:t>
      </w:r>
      <w:r w:rsidRPr="006B17A7">
        <w:rPr>
          <w:b/>
        </w:rPr>
        <w:t>[Tên tắt]</w:t>
      </w:r>
      <w:r>
        <w:t>: là tên tắt thường gọi tại đơn vị.</w:t>
      </w:r>
    </w:p>
    <w:p w:rsidR="00A47B3C" w:rsidRDefault="0070094A" w:rsidP="003B7654">
      <w:pPr>
        <w:pStyle w:val="Vanban"/>
        <w:numPr>
          <w:ilvl w:val="0"/>
          <w:numId w:val="15"/>
        </w:numPr>
        <w:tabs>
          <w:tab w:val="left" w:pos="360"/>
        </w:tabs>
        <w:spacing w:before="60" w:after="60"/>
        <w:ind w:left="360"/>
      </w:pPr>
      <w:r>
        <w:t xml:space="preserve">Nhóm </w:t>
      </w:r>
      <w:r w:rsidRPr="006B17A7">
        <w:rPr>
          <w:b/>
        </w:rPr>
        <w:t>{Hiển thị tại nghiệp vụ}</w:t>
      </w:r>
      <w:r>
        <w:t>: thiết lập nguyên tắc hiể</w:t>
      </w:r>
      <w:r w:rsidR="00A47B3C">
        <w:t>n tại loại nghỉ này ở phần nào.</w:t>
      </w:r>
    </w:p>
    <w:p w:rsidR="0070094A" w:rsidRDefault="0070094A" w:rsidP="003B7654">
      <w:pPr>
        <w:pStyle w:val="Vanban"/>
        <w:numPr>
          <w:ilvl w:val="0"/>
          <w:numId w:val="15"/>
        </w:numPr>
        <w:tabs>
          <w:tab w:val="left" w:pos="360"/>
        </w:tabs>
        <w:spacing w:before="60" w:after="60"/>
        <w:ind w:left="360"/>
      </w:pPr>
      <w:r w:rsidRPr="006B17A7">
        <w:t xml:space="preserve">Nhóm </w:t>
      </w:r>
      <w:r w:rsidRPr="006B17A7">
        <w:rPr>
          <w:b/>
        </w:rPr>
        <w:t>{Ưu tiên chấm phép}</w:t>
      </w:r>
      <w:r w:rsidRPr="006B17A7">
        <w:t>:</w:t>
      </w:r>
      <w:r>
        <w:t xml:space="preserve"> thiết lập cơ chế giải trừ phép khi nhân viên phát sinh nghỉ phép mà ngày nghỉ khác với những ngày nghỉ đã được đ</w:t>
      </w:r>
      <w:r w:rsidR="00A83822">
        <w:t>ịnh nghĩa trước trên lịch.</w:t>
      </w:r>
    </w:p>
    <w:p w:rsidR="0070094A" w:rsidRDefault="0070094A" w:rsidP="003B7654">
      <w:pPr>
        <w:pStyle w:val="Vanban"/>
        <w:numPr>
          <w:ilvl w:val="0"/>
          <w:numId w:val="15"/>
        </w:numPr>
        <w:tabs>
          <w:tab w:val="left" w:pos="360"/>
        </w:tabs>
        <w:spacing w:before="60" w:after="60"/>
        <w:ind w:left="360"/>
      </w:pPr>
      <w:r>
        <w:t xml:space="preserve">Nhóm </w:t>
      </w:r>
      <w:r w:rsidRPr="006B17A7">
        <w:rPr>
          <w:b/>
        </w:rPr>
        <w:t>{Định mức phép}</w:t>
      </w:r>
      <w:r>
        <w:t>: chỉ thiết lập số lượng định mức cho từng loại nghỉ chế độ công ty có trả lương theo Luật lao động hiện hành.</w:t>
      </w:r>
    </w:p>
    <w:p w:rsidR="0070094A" w:rsidRDefault="0070094A" w:rsidP="003B7654">
      <w:pPr>
        <w:pStyle w:val="Vanban"/>
        <w:numPr>
          <w:ilvl w:val="0"/>
          <w:numId w:val="15"/>
        </w:numPr>
        <w:tabs>
          <w:tab w:val="left" w:pos="360"/>
        </w:tabs>
        <w:spacing w:before="60" w:after="60"/>
        <w:ind w:left="360"/>
      </w:pPr>
      <w:r>
        <w:t>Check box</w:t>
      </w:r>
      <w:r w:rsidR="007A65FD">
        <w:t xml:space="preserve"> </w:t>
      </w:r>
      <w:r w:rsidR="007A65FD" w:rsidRPr="006B17A7">
        <w:rPr>
          <w:b/>
        </w:rPr>
        <w:t>“LemonWeb”</w:t>
      </w:r>
      <w:r w:rsidR="007A65FD">
        <w:t>: hiển thị/không hiển</w:t>
      </w:r>
      <w:r>
        <w:t xml:space="preserve"> thị loại nghỉ này trên web để người dùng truy vấn số lượng nghỉ phát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1"/>
      </w:tblGrid>
      <w:tr w:rsidR="0070094A" w:rsidTr="00756D9D">
        <w:tc>
          <w:tcPr>
            <w:tcW w:w="9301" w:type="dxa"/>
            <w:shd w:val="clear" w:color="auto" w:fill="auto"/>
          </w:tcPr>
          <w:p w:rsidR="0070094A" w:rsidRDefault="0070094A" w:rsidP="00756D9D">
            <w:pPr>
              <w:pStyle w:val="Vanban"/>
              <w:tabs>
                <w:tab w:val="left" w:pos="540"/>
              </w:tabs>
              <w:spacing w:before="60" w:after="60"/>
            </w:pPr>
            <w:r>
              <w:t>Lưu ý:</w:t>
            </w:r>
          </w:p>
          <w:p w:rsidR="0070094A" w:rsidRDefault="0070094A" w:rsidP="00756D9D">
            <w:pPr>
              <w:pStyle w:val="Vanban"/>
              <w:tabs>
                <w:tab w:val="left" w:pos="540"/>
              </w:tabs>
              <w:spacing w:before="60" w:after="60"/>
            </w:pPr>
            <w:r>
              <w:t xml:space="preserve">Với các ngày nghỉ đã được định sẵn trên lịch và áp dụng chung cho tất cả mọi người như </w:t>
            </w:r>
            <w:r w:rsidR="00865DAC">
              <w:rPr>
                <w:b/>
                <w:i/>
              </w:rPr>
              <w:t>Lễ quốc gia, Ngày nghỉ đặc biệt công ty</w:t>
            </w:r>
            <w:r>
              <w:t xml:space="preserve"> thì không phải tạo danh mục loại nghỉ ở đây. Các loại nghỉ này được thiết lập tai </w:t>
            </w:r>
            <w:r w:rsidRPr="00155BB0">
              <w:rPr>
                <w:i/>
              </w:rPr>
              <w:t>Module Chấm công/Danh mục/Lịch làm việc tổng quát</w:t>
            </w:r>
            <w:r>
              <w:t xml:space="preserve"> chi tiết theo từng ngày nghỉ</w:t>
            </w:r>
            <w:r w:rsidR="00503290">
              <w:t xml:space="preserve"> (</w:t>
            </w:r>
            <w:r w:rsidR="00503290" w:rsidRPr="00503290">
              <w:rPr>
                <w:i/>
              </w:rPr>
              <w:t>tham khảo tại phần VII, mục 2.4</w:t>
            </w:r>
            <w:r w:rsidR="00503290">
              <w:t>)</w:t>
            </w:r>
            <w:r>
              <w:t>.</w:t>
            </w:r>
          </w:p>
        </w:tc>
      </w:tr>
    </w:tbl>
    <w:p w:rsidR="0070094A" w:rsidRPr="008A06E7" w:rsidRDefault="00F97431" w:rsidP="003B7654">
      <w:pPr>
        <w:pStyle w:val="Vanban"/>
        <w:numPr>
          <w:ilvl w:val="0"/>
          <w:numId w:val="20"/>
        </w:numPr>
        <w:tabs>
          <w:tab w:val="left" w:pos="360"/>
        </w:tabs>
        <w:spacing w:before="60" w:after="60"/>
        <w:outlineLvl w:val="1"/>
      </w:pPr>
      <w:bookmarkStart w:id="64" w:name="_Toc453012569"/>
      <w:r w:rsidRPr="008A06E7">
        <w:t>C</w:t>
      </w:r>
      <w:r w:rsidR="004C4D13" w:rsidRPr="008A06E7">
        <w:t>a làm việc</w:t>
      </w:r>
      <w:bookmarkEnd w:id="64"/>
    </w:p>
    <w:p w:rsidR="00DA45FC" w:rsidRDefault="003C0F5F" w:rsidP="00DA45FC">
      <w:pPr>
        <w:pStyle w:val="Vanban"/>
        <w:tabs>
          <w:tab w:val="left" w:pos="540"/>
        </w:tabs>
        <w:spacing w:before="60" w:after="60"/>
        <w:rPr>
          <w:b/>
          <w:i/>
        </w:rPr>
      </w:pPr>
      <w:r w:rsidRPr="001B0A83">
        <w:rPr>
          <w:i/>
        </w:rPr>
        <w:t xml:space="preserve">Vào </w:t>
      </w:r>
      <w:r w:rsidRPr="001B0A83">
        <w:rPr>
          <w:b/>
          <w:i/>
        </w:rPr>
        <w:t>[module Chấm công]</w:t>
      </w:r>
      <w:r w:rsidRPr="001B0A83">
        <w:rPr>
          <w:i/>
        </w:rPr>
        <w:t xml:space="preserve">/chọn </w:t>
      </w:r>
      <w:r w:rsidRPr="001B0A83">
        <w:rPr>
          <w:b/>
          <w:i/>
        </w:rPr>
        <w:t>[Danh mục]</w:t>
      </w:r>
      <w:r w:rsidRPr="001B0A83">
        <w:rPr>
          <w:i/>
        </w:rPr>
        <w:t xml:space="preserve">/chọn mục </w:t>
      </w:r>
      <w:r w:rsidRPr="001B0A83">
        <w:rPr>
          <w:b/>
          <w:i/>
        </w:rPr>
        <w:t>[C.Ca làm việc]</w:t>
      </w:r>
      <w:r w:rsidR="001B0A83" w:rsidRPr="001B0A83">
        <w:rPr>
          <w:i/>
        </w:rPr>
        <w:t>/R_c</w:t>
      </w:r>
      <w:r w:rsidRPr="001B0A83">
        <w:rPr>
          <w:i/>
        </w:rPr>
        <w:t xml:space="preserve">lick chọn </w:t>
      </w:r>
      <w:r w:rsidRPr="001B0A83">
        <w:rPr>
          <w:b/>
          <w:i/>
        </w:rPr>
        <w:t>[Thêm]</w:t>
      </w:r>
    </w:p>
    <w:p w:rsidR="00DA45FC" w:rsidRPr="00DA45FC" w:rsidRDefault="00DA45FC" w:rsidP="00DA45FC">
      <w:pPr>
        <w:pStyle w:val="Vanban"/>
        <w:tabs>
          <w:tab w:val="left" w:pos="540"/>
        </w:tabs>
        <w:spacing w:before="60" w:after="60"/>
      </w:pPr>
      <w:r w:rsidRPr="00DA45FC">
        <w:t>a)</w:t>
      </w:r>
      <w:r>
        <w:t xml:space="preserve"> Cách thiết lập cho các ca có mốc giờ vào / ra cố định:</w:t>
      </w:r>
    </w:p>
    <w:p w:rsidR="003C0F5F" w:rsidRDefault="00AD773E" w:rsidP="0070094A">
      <w:pPr>
        <w:pStyle w:val="Vanban"/>
        <w:tabs>
          <w:tab w:val="left" w:pos="540"/>
        </w:tabs>
        <w:spacing w:before="60" w:after="60"/>
      </w:pPr>
      <w:r w:rsidRPr="002E157C">
        <w:rPr>
          <w:noProof/>
          <w:lang w:eastAsia="ja-JP"/>
        </w:rPr>
        <w:drawing>
          <wp:inline distT="0" distB="0" distL="0" distR="0" wp14:anchorId="59893167" wp14:editId="7F392158">
            <wp:extent cx="5765800" cy="45720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5800" cy="4572000"/>
                    </a:xfrm>
                    <a:prstGeom prst="rect">
                      <a:avLst/>
                    </a:prstGeom>
                    <a:noFill/>
                    <a:ln>
                      <a:noFill/>
                    </a:ln>
                  </pic:spPr>
                </pic:pic>
              </a:graphicData>
            </a:graphic>
          </wp:inline>
        </w:drawing>
      </w:r>
    </w:p>
    <w:p w:rsidR="0047438D" w:rsidRPr="0047438D" w:rsidRDefault="0047438D" w:rsidP="0070094A">
      <w:pPr>
        <w:pStyle w:val="Vanban"/>
        <w:tabs>
          <w:tab w:val="left" w:pos="540"/>
        </w:tabs>
        <w:spacing w:before="60" w:after="60"/>
        <w:rPr>
          <w:i/>
        </w:rPr>
      </w:pPr>
      <w:r w:rsidRPr="0047438D">
        <w:rPr>
          <w:i/>
        </w:rPr>
        <w:t>Các thông tin tại màn hình này:</w:t>
      </w:r>
    </w:p>
    <w:p w:rsidR="0047438D" w:rsidRDefault="0047438D" w:rsidP="003B7654">
      <w:pPr>
        <w:pStyle w:val="Vanban"/>
        <w:numPr>
          <w:ilvl w:val="0"/>
          <w:numId w:val="15"/>
        </w:numPr>
        <w:tabs>
          <w:tab w:val="left" w:pos="360"/>
        </w:tabs>
        <w:spacing w:before="60" w:after="60"/>
        <w:ind w:left="360"/>
      </w:pPr>
      <w:r>
        <w:t xml:space="preserve">Dòng </w:t>
      </w:r>
      <w:r w:rsidRPr="006B17A7">
        <w:rPr>
          <w:b/>
        </w:rPr>
        <w:t>[Mã ca làm việc]</w:t>
      </w:r>
      <w:r>
        <w:t>: thiết lập mã để phân biệt giữa các ca với nhau.</w:t>
      </w:r>
    </w:p>
    <w:p w:rsidR="0047438D" w:rsidRDefault="000E7911" w:rsidP="003B7654">
      <w:pPr>
        <w:pStyle w:val="Vanban"/>
        <w:numPr>
          <w:ilvl w:val="0"/>
          <w:numId w:val="15"/>
        </w:numPr>
        <w:tabs>
          <w:tab w:val="left" w:pos="360"/>
        </w:tabs>
        <w:spacing w:before="60" w:after="60"/>
        <w:ind w:left="360"/>
      </w:pPr>
      <w:r>
        <w:t xml:space="preserve">Dòng </w:t>
      </w:r>
      <w:r w:rsidRPr="006B17A7">
        <w:rPr>
          <w:b/>
        </w:rPr>
        <w:t>[Tên ca làm việc]</w:t>
      </w:r>
      <w:r>
        <w:t>: là diễn giải của dòng</w:t>
      </w:r>
      <w:r w:rsidRPr="006B17A7">
        <w:rPr>
          <w:b/>
        </w:rPr>
        <w:t xml:space="preserve"> [Mã ca làm việc].</w:t>
      </w:r>
    </w:p>
    <w:p w:rsidR="000E7911" w:rsidRDefault="000E7911" w:rsidP="003B7654">
      <w:pPr>
        <w:pStyle w:val="Vanban"/>
        <w:numPr>
          <w:ilvl w:val="0"/>
          <w:numId w:val="15"/>
        </w:numPr>
        <w:tabs>
          <w:tab w:val="left" w:pos="360"/>
        </w:tabs>
        <w:spacing w:before="60" w:after="60"/>
        <w:ind w:left="360"/>
      </w:pPr>
      <w:r>
        <w:t xml:space="preserve">Dòng </w:t>
      </w:r>
      <w:r w:rsidRPr="006B17A7">
        <w:rPr>
          <w:b/>
        </w:rPr>
        <w:t>[Độ dài ca</w:t>
      </w:r>
      <w:r w:rsidR="004742CA" w:rsidRPr="006B17A7">
        <w:rPr>
          <w:b/>
        </w:rPr>
        <w:t>]</w:t>
      </w:r>
      <w:r w:rsidR="004742CA">
        <w:t xml:space="preserve">: những ca </w:t>
      </w:r>
      <w:r w:rsidR="00221AC0">
        <w:t>làm việc c</w:t>
      </w:r>
      <w:r w:rsidR="004742CA">
        <w:t xml:space="preserve">ó thời gian bắt đầu/kết thúc ca mặc định gói gọn trong 24h thì </w:t>
      </w:r>
      <w:r w:rsidR="00221AC0">
        <w:t>định nghĩa là 1, ngược lại là 2 (</w:t>
      </w:r>
      <w:r w:rsidR="00221AC0" w:rsidRPr="00221AC0">
        <w:rPr>
          <w:i/>
        </w:rPr>
        <w:t xml:space="preserve">ví dụ ca 3 từ 22h00 </w:t>
      </w:r>
      <w:r w:rsidR="00221AC0" w:rsidRPr="00221AC0">
        <w:rPr>
          <w:i/>
        </w:rPr>
        <w:sym w:font="Wingdings" w:char="F0E0"/>
      </w:r>
      <w:r w:rsidR="00221AC0" w:rsidRPr="00221AC0">
        <w:rPr>
          <w:i/>
        </w:rPr>
        <w:t xml:space="preserve"> 06h00 có giờ kết thúc ca </w:t>
      </w:r>
      <w:r w:rsidR="00221AC0">
        <w:rPr>
          <w:i/>
        </w:rPr>
        <w:t xml:space="preserve">vượt </w:t>
      </w:r>
      <w:r w:rsidR="00221AC0" w:rsidRPr="00221AC0">
        <w:rPr>
          <w:i/>
        </w:rPr>
        <w:t>qua 24h00 nên ca này có độ dài ca là 2</w:t>
      </w:r>
      <w:r w:rsidR="00221AC0">
        <w:t>).</w:t>
      </w:r>
    </w:p>
    <w:p w:rsidR="0058280B" w:rsidRDefault="0058280B" w:rsidP="003B7654">
      <w:pPr>
        <w:pStyle w:val="Vanban"/>
        <w:numPr>
          <w:ilvl w:val="0"/>
          <w:numId w:val="15"/>
        </w:numPr>
        <w:tabs>
          <w:tab w:val="left" w:pos="360"/>
        </w:tabs>
        <w:spacing w:before="60" w:after="60"/>
        <w:ind w:left="360"/>
      </w:pPr>
      <w:r>
        <w:t xml:space="preserve">Dòng </w:t>
      </w:r>
      <w:r w:rsidRPr="006B17A7">
        <w:rPr>
          <w:b/>
        </w:rPr>
        <w:t>[Thời điểm bắt đầu – Thời điểm chốt ca]</w:t>
      </w:r>
      <w:r>
        <w:t xml:space="preserve">: định nghĩa biên độ của một ca làm việc, mục đích để hệ thống nhận dạng mốc thời gian vào/ra trong biên độ này đều thuộc ca </w:t>
      </w:r>
      <w:r w:rsidR="00AD49D4">
        <w:t>được định nghĩa</w:t>
      </w:r>
      <w:r w:rsidR="00084DEE">
        <w:t>.</w:t>
      </w:r>
    </w:p>
    <w:p w:rsidR="002771C0" w:rsidRDefault="002771C0" w:rsidP="003B7654">
      <w:pPr>
        <w:pStyle w:val="Vanban"/>
        <w:numPr>
          <w:ilvl w:val="0"/>
          <w:numId w:val="15"/>
        </w:numPr>
        <w:tabs>
          <w:tab w:val="left" w:pos="360"/>
        </w:tabs>
        <w:spacing w:before="60" w:after="60"/>
        <w:ind w:left="360"/>
      </w:pPr>
      <w:r>
        <w:t xml:space="preserve">Nhóm </w:t>
      </w:r>
      <w:r w:rsidRPr="006B17A7">
        <w:rPr>
          <w:b/>
        </w:rPr>
        <w:t>{</w:t>
      </w:r>
      <w:r w:rsidR="008D272E" w:rsidRPr="006B17A7">
        <w:rPr>
          <w:b/>
        </w:rPr>
        <w:t>Tăng ca trước</w:t>
      </w:r>
      <w:r w:rsidRPr="006B17A7">
        <w:rPr>
          <w:b/>
        </w:rPr>
        <w:t>}:</w:t>
      </w:r>
    </w:p>
    <w:p w:rsidR="00243CB7" w:rsidRDefault="00243CB7" w:rsidP="003B7654">
      <w:pPr>
        <w:pStyle w:val="Vanban"/>
        <w:numPr>
          <w:ilvl w:val="0"/>
          <w:numId w:val="25"/>
        </w:numPr>
        <w:tabs>
          <w:tab w:val="left" w:pos="720"/>
        </w:tabs>
        <w:spacing w:before="60" w:after="60"/>
        <w:ind w:left="720"/>
      </w:pPr>
      <w:r>
        <w:t xml:space="preserve">Dòng </w:t>
      </w:r>
      <w:r w:rsidRPr="006B17A7">
        <w:rPr>
          <w:b/>
        </w:rPr>
        <w:t>[</w:t>
      </w:r>
      <w:r w:rsidR="008D272E" w:rsidRPr="006B17A7">
        <w:rPr>
          <w:b/>
        </w:rPr>
        <w:t>Từ] – [Đến]</w:t>
      </w:r>
      <w:r w:rsidRPr="006B17A7">
        <w:rPr>
          <w:b/>
        </w:rPr>
        <w:t>:</w:t>
      </w:r>
      <w:r>
        <w:t xml:space="preserve"> thiết lập mốc thời gian bắt đầu tăng ca và kết thúc tăng ca trước – là tăng ca trước giờ bắt đầu của ca làm việc. </w:t>
      </w:r>
      <w:r w:rsidR="00385B01">
        <w:rPr>
          <w:i/>
        </w:rPr>
        <w:t>PF</w:t>
      </w:r>
      <w:r w:rsidRPr="001D2E62">
        <w:rPr>
          <w:i/>
        </w:rPr>
        <w:t xml:space="preserve"> không có tăng ca trước nên không định nghĩa mục này</w:t>
      </w:r>
      <w:r>
        <w:t>.</w:t>
      </w:r>
    </w:p>
    <w:p w:rsidR="008D272E" w:rsidRDefault="008D272E" w:rsidP="003B7654">
      <w:pPr>
        <w:pStyle w:val="Vanban"/>
        <w:numPr>
          <w:ilvl w:val="0"/>
          <w:numId w:val="25"/>
        </w:numPr>
        <w:tabs>
          <w:tab w:val="left" w:pos="720"/>
        </w:tabs>
        <w:spacing w:before="60" w:after="60"/>
        <w:ind w:left="720"/>
      </w:pPr>
      <w:r>
        <w:t xml:space="preserve">Dòng </w:t>
      </w:r>
      <w:r w:rsidRPr="006B17A7">
        <w:rPr>
          <w:b/>
        </w:rPr>
        <w:t>[Loại công]:</w:t>
      </w:r>
      <w:r>
        <w:t xml:space="preserve"> là nơi chứa dữ liệu giờ làm thêm nếu có Tăng ca trước.</w:t>
      </w:r>
      <w:r w:rsidR="001D2E62">
        <w:t xml:space="preserve"> </w:t>
      </w:r>
      <w:r w:rsidR="00385B01">
        <w:rPr>
          <w:i/>
        </w:rPr>
        <w:t>PF</w:t>
      </w:r>
      <w:r w:rsidR="001D2E62" w:rsidRPr="001D2E62">
        <w:rPr>
          <w:i/>
        </w:rPr>
        <w:t xml:space="preserve"> không có tăng ca trước nên không định nghĩa mục này</w:t>
      </w:r>
      <w:r w:rsidR="001D2E62">
        <w:t>.</w:t>
      </w:r>
    </w:p>
    <w:p w:rsidR="00D149D0" w:rsidRDefault="00D149D0" w:rsidP="003B7654">
      <w:pPr>
        <w:pStyle w:val="Vanban"/>
        <w:numPr>
          <w:ilvl w:val="0"/>
          <w:numId w:val="15"/>
        </w:numPr>
        <w:tabs>
          <w:tab w:val="left" w:pos="360"/>
        </w:tabs>
        <w:spacing w:before="60" w:after="60"/>
        <w:ind w:left="360"/>
      </w:pPr>
      <w:r>
        <w:t xml:space="preserve">Nhóm </w:t>
      </w:r>
      <w:r w:rsidRPr="006B17A7">
        <w:rPr>
          <w:b/>
        </w:rPr>
        <w:t>{Hành chính}:</w:t>
      </w:r>
    </w:p>
    <w:p w:rsidR="002771C0" w:rsidRDefault="00243CB7" w:rsidP="003B7654">
      <w:pPr>
        <w:pStyle w:val="Vanban"/>
        <w:numPr>
          <w:ilvl w:val="0"/>
          <w:numId w:val="25"/>
        </w:numPr>
        <w:tabs>
          <w:tab w:val="left" w:pos="720"/>
        </w:tabs>
        <w:spacing w:before="60" w:after="60"/>
        <w:ind w:left="720"/>
      </w:pPr>
      <w:r>
        <w:t xml:space="preserve">Dòng </w:t>
      </w:r>
      <w:r w:rsidRPr="006B17A7">
        <w:rPr>
          <w:b/>
        </w:rPr>
        <w:t>[</w:t>
      </w:r>
      <w:r w:rsidR="00C66943" w:rsidRPr="006B17A7">
        <w:rPr>
          <w:b/>
        </w:rPr>
        <w:t>Từ] – [Đến]</w:t>
      </w:r>
      <w:r w:rsidRPr="006B17A7">
        <w:rPr>
          <w:b/>
        </w:rPr>
        <w:t>:</w:t>
      </w:r>
      <w:r>
        <w:t xml:space="preserve"> thiết lập mốc thời gian bắt </w:t>
      </w:r>
      <w:r w:rsidR="000F1F9D">
        <w:t xml:space="preserve">đầu và kết thúc của ca làm việc </w:t>
      </w:r>
      <w:r w:rsidR="000F1F9D" w:rsidRPr="000F1F9D">
        <w:rPr>
          <w:i/>
        </w:rPr>
        <w:t>(ví dụ: Ca 3 bắt đầu từ 22h và kết thúc 06h00)</w:t>
      </w:r>
      <w:r w:rsidR="000F1F9D">
        <w:rPr>
          <w:i/>
        </w:rPr>
        <w:t>.</w:t>
      </w:r>
    </w:p>
    <w:p w:rsidR="002771C0" w:rsidRDefault="002771C0" w:rsidP="003B7654">
      <w:pPr>
        <w:pStyle w:val="Vanban"/>
        <w:numPr>
          <w:ilvl w:val="0"/>
          <w:numId w:val="25"/>
        </w:numPr>
        <w:tabs>
          <w:tab w:val="left" w:pos="720"/>
        </w:tabs>
        <w:spacing w:before="60" w:after="60"/>
        <w:ind w:left="720"/>
      </w:pPr>
      <w:r>
        <w:t xml:space="preserve">Dòng </w:t>
      </w:r>
      <w:r w:rsidRPr="006B17A7">
        <w:rPr>
          <w:b/>
        </w:rPr>
        <w:t xml:space="preserve">[Loại công]: </w:t>
      </w:r>
      <w:r>
        <w:t>là nơi chứa dữ liệu công ca chính theo từng ca làm việc</w:t>
      </w:r>
      <w:r w:rsidR="00FA71D5">
        <w:t>.</w:t>
      </w:r>
    </w:p>
    <w:p w:rsidR="00243CB7" w:rsidRDefault="002771C0" w:rsidP="003B7654">
      <w:pPr>
        <w:pStyle w:val="Vanban"/>
        <w:numPr>
          <w:ilvl w:val="0"/>
          <w:numId w:val="25"/>
        </w:numPr>
        <w:tabs>
          <w:tab w:val="left" w:pos="720"/>
        </w:tabs>
        <w:spacing w:before="60" w:after="60"/>
        <w:ind w:left="720"/>
      </w:pPr>
      <w:r>
        <w:t xml:space="preserve">Dòng </w:t>
      </w:r>
      <w:r w:rsidRPr="006B17A7">
        <w:rPr>
          <w:b/>
        </w:rPr>
        <w:t>[Giờ nghỉ]:</w:t>
      </w:r>
      <w:r>
        <w:t xml:space="preserve"> </w:t>
      </w:r>
      <w:r w:rsidR="00243CB7">
        <w:t xml:space="preserve"> </w:t>
      </w:r>
      <w:r w:rsidR="00AD700A">
        <w:t xml:space="preserve">thiết lập mốc thời gian bắt đầu và kết thúc nghỉ giữa ca, là giờ nghỉ không hưởng lương – mục đích để hệ thống loại trừ giờ nghỉ này ra khỏi công ca chính. </w:t>
      </w:r>
      <w:r w:rsidR="00E372ED">
        <w:rPr>
          <w:i/>
        </w:rPr>
        <w:t xml:space="preserve">Giờ nghỉ các ca tại </w:t>
      </w:r>
      <w:r w:rsidR="00385B01">
        <w:rPr>
          <w:i/>
        </w:rPr>
        <w:t>PF</w:t>
      </w:r>
      <w:r w:rsidR="00AD700A" w:rsidRPr="00AD700A">
        <w:rPr>
          <w:i/>
        </w:rPr>
        <w:t xml:space="preserve"> được tính vào giờ công hưởng lương nên không thiết lập tại mục này</w:t>
      </w:r>
      <w:r w:rsidR="00E372ED">
        <w:t xml:space="preserve"> </w:t>
      </w:r>
      <w:r w:rsidR="00E372ED" w:rsidRPr="00012E2B">
        <w:rPr>
          <w:i/>
        </w:rPr>
        <w:t>ngoại trừ ca hành chính.</w:t>
      </w:r>
    </w:p>
    <w:p w:rsidR="00C058F4" w:rsidRDefault="00C058F4" w:rsidP="003B7654">
      <w:pPr>
        <w:pStyle w:val="Vanban"/>
        <w:numPr>
          <w:ilvl w:val="0"/>
          <w:numId w:val="25"/>
        </w:numPr>
        <w:tabs>
          <w:tab w:val="left" w:pos="720"/>
        </w:tabs>
        <w:spacing w:before="60" w:after="60"/>
        <w:ind w:left="720"/>
      </w:pPr>
      <w:r>
        <w:t xml:space="preserve">Dòng </w:t>
      </w:r>
      <w:r w:rsidRPr="006B17A7">
        <w:rPr>
          <w:b/>
        </w:rPr>
        <w:t>[Giờ ăn]:</w:t>
      </w:r>
      <w:r>
        <w:t xml:space="preserve"> thiết lập mốc giờ ăn giữa ca choc a làm việc tương ứng.</w:t>
      </w:r>
      <w:r w:rsidR="00293B5B">
        <w:t xml:space="preserve"> Dựa vào thiết lập này và căn cứ theo lịch đi ca hệ thống sẽ thống kê số lượng nhân viên ăn giữa ca theo từng mốc giờ ăn.</w:t>
      </w:r>
    </w:p>
    <w:p w:rsidR="00B9733B" w:rsidRDefault="00B9733B" w:rsidP="003B7654">
      <w:pPr>
        <w:pStyle w:val="Vanban"/>
        <w:numPr>
          <w:ilvl w:val="0"/>
          <w:numId w:val="15"/>
        </w:numPr>
        <w:tabs>
          <w:tab w:val="left" w:pos="360"/>
        </w:tabs>
        <w:spacing w:before="60" w:after="60"/>
        <w:ind w:left="360"/>
      </w:pPr>
      <w:r>
        <w:t xml:space="preserve">Nhóm </w:t>
      </w:r>
      <w:r w:rsidRPr="006B17A7">
        <w:rPr>
          <w:b/>
        </w:rPr>
        <w:t>{Tăng ca sau}:</w:t>
      </w:r>
    </w:p>
    <w:p w:rsidR="00B9733B" w:rsidRDefault="00B9733B" w:rsidP="003B7654">
      <w:pPr>
        <w:pStyle w:val="Vanban"/>
        <w:numPr>
          <w:ilvl w:val="0"/>
          <w:numId w:val="25"/>
        </w:numPr>
        <w:tabs>
          <w:tab w:val="left" w:pos="720"/>
        </w:tabs>
        <w:spacing w:before="60" w:after="60"/>
        <w:ind w:left="720"/>
      </w:pPr>
      <w:r>
        <w:t>Dòng</w:t>
      </w:r>
      <w:r w:rsidRPr="006B17A7">
        <w:rPr>
          <w:b/>
        </w:rPr>
        <w:t xml:space="preserve"> [Từ] – [Đến]: </w:t>
      </w:r>
      <w:r>
        <w:t>thiết lập mốc thời gian bắt đầu tăng ca và kết thúc tăng ca sau – là tăng ca sau khi kết thúc ca làm việc.</w:t>
      </w:r>
    </w:p>
    <w:p w:rsidR="00061E3A" w:rsidRDefault="00061E3A" w:rsidP="003B7654">
      <w:pPr>
        <w:pStyle w:val="Vanban"/>
        <w:numPr>
          <w:ilvl w:val="0"/>
          <w:numId w:val="25"/>
        </w:numPr>
        <w:tabs>
          <w:tab w:val="left" w:pos="720"/>
        </w:tabs>
        <w:spacing w:before="60" w:after="60"/>
        <w:ind w:left="720"/>
      </w:pPr>
      <w:r>
        <w:t xml:space="preserve">Dòng </w:t>
      </w:r>
      <w:r w:rsidRPr="006B17A7">
        <w:rPr>
          <w:b/>
        </w:rPr>
        <w:t>[Giờ ăn]:</w:t>
      </w:r>
      <w:r>
        <w:t xml:space="preserve"> thiết lập mốc thời gian ăn giữa ca của tăng ca sau. </w:t>
      </w:r>
      <w:r w:rsidR="00385B01">
        <w:rPr>
          <w:i/>
        </w:rPr>
        <w:t>PF</w:t>
      </w:r>
      <w:r w:rsidRPr="00061E3A">
        <w:rPr>
          <w:i/>
        </w:rPr>
        <w:t xml:space="preserve"> hiện chưa hỗ trợ ăn cho thời gian tăng ca sau nên không thiết lập mục này</w:t>
      </w:r>
      <w:r>
        <w:t xml:space="preserve">. </w:t>
      </w:r>
    </w:p>
    <w:p w:rsidR="00BD67F1" w:rsidRPr="006B17A7" w:rsidRDefault="00BD67F1" w:rsidP="003B7654">
      <w:pPr>
        <w:pStyle w:val="Vanban"/>
        <w:numPr>
          <w:ilvl w:val="0"/>
          <w:numId w:val="15"/>
        </w:numPr>
        <w:tabs>
          <w:tab w:val="left" w:pos="360"/>
        </w:tabs>
        <w:spacing w:before="60" w:after="60"/>
        <w:ind w:left="360"/>
        <w:rPr>
          <w:b/>
        </w:rPr>
      </w:pPr>
      <w:r>
        <w:t xml:space="preserve">Nhóm </w:t>
      </w:r>
      <w:r w:rsidRPr="006B17A7">
        <w:rPr>
          <w:b/>
        </w:rPr>
        <w:t>{Giờ phụ cấp đêm}:</w:t>
      </w:r>
    </w:p>
    <w:p w:rsidR="00BD67F1" w:rsidRDefault="00BF5098" w:rsidP="003B7654">
      <w:pPr>
        <w:pStyle w:val="Vanban"/>
        <w:numPr>
          <w:ilvl w:val="0"/>
          <w:numId w:val="25"/>
        </w:numPr>
        <w:tabs>
          <w:tab w:val="left" w:pos="720"/>
        </w:tabs>
        <w:spacing w:before="60" w:after="60"/>
        <w:ind w:left="720"/>
      </w:pPr>
      <w:r>
        <w:t xml:space="preserve">Dòng </w:t>
      </w:r>
      <w:r w:rsidRPr="006B17A7">
        <w:rPr>
          <w:b/>
        </w:rPr>
        <w:t>[Từ] – [Đến]:</w:t>
      </w:r>
      <w:r>
        <w:t xml:space="preserve"> thiết lập mốc thời gian bắt đầu và kết thúc của giờ làm đêm (hiện tại là từ 22h00 đến 06h00).</w:t>
      </w:r>
    </w:p>
    <w:p w:rsidR="008020DF" w:rsidRDefault="008020DF" w:rsidP="003B7654">
      <w:pPr>
        <w:pStyle w:val="Vanban"/>
        <w:numPr>
          <w:ilvl w:val="0"/>
          <w:numId w:val="25"/>
        </w:numPr>
        <w:tabs>
          <w:tab w:val="left" w:pos="720"/>
        </w:tabs>
        <w:spacing w:before="60" w:after="60"/>
        <w:ind w:left="720"/>
      </w:pPr>
      <w:r>
        <w:t xml:space="preserve">Dòng </w:t>
      </w:r>
      <w:r w:rsidRPr="006B17A7">
        <w:rPr>
          <w:b/>
        </w:rPr>
        <w:t>[Loại công (tách giờ làm đêm)/ Hành chính đêm]:</w:t>
      </w:r>
      <w:r>
        <w:t xml:space="preserve"> là nơi chứa dữ liệu giờ làm đêm ca chính – mục đích tách riêng giờ này để hưởng phụ cấp đêm theo quy định.</w:t>
      </w:r>
    </w:p>
    <w:p w:rsidR="00BF5098" w:rsidRDefault="008020DF" w:rsidP="003B7654">
      <w:pPr>
        <w:pStyle w:val="Vanban"/>
        <w:numPr>
          <w:ilvl w:val="0"/>
          <w:numId w:val="25"/>
        </w:numPr>
        <w:tabs>
          <w:tab w:val="left" w:pos="720"/>
        </w:tabs>
        <w:spacing w:before="60" w:after="60"/>
        <w:ind w:left="720"/>
      </w:pPr>
      <w:r>
        <w:t xml:space="preserve">Dòng </w:t>
      </w:r>
      <w:r w:rsidRPr="006B17A7">
        <w:rPr>
          <w:b/>
        </w:rPr>
        <w:t>[Loại công (tách giờ làm đêm)/Tăng ca đêm]:</w:t>
      </w:r>
      <w:r>
        <w:t xml:space="preserve"> là nơi chứa dữ liệu giờ tăng ca đêm – mục đích tách riêng giờ này để hưởng thêm 20% phụ cấp đêm theo Luật lao động 2012.</w:t>
      </w:r>
    </w:p>
    <w:p w:rsidR="00DA45FC" w:rsidRDefault="00DA45FC" w:rsidP="00DA45FC">
      <w:pPr>
        <w:pStyle w:val="Vanban"/>
        <w:tabs>
          <w:tab w:val="left" w:pos="720"/>
        </w:tabs>
        <w:spacing w:before="60" w:after="60"/>
      </w:pPr>
      <w:r>
        <w:t>b) Cách thiết lập cho Ca hành chính linh hoạt (có giờ vào / ra ca không cố định</w:t>
      </w:r>
      <w:r w:rsidR="004807F5">
        <w:t xml:space="preserve"> – Dành cho nhân viên tạp vụ</w:t>
      </w:r>
      <w:r>
        <w:t>) như</w:t>
      </w:r>
      <w:r w:rsidR="00404511">
        <w:t xml:space="preserve"> </w:t>
      </w:r>
      <w:r>
        <w:t>sau:</w:t>
      </w:r>
    </w:p>
    <w:p w:rsidR="00DA45FC" w:rsidRDefault="00AD773E" w:rsidP="00DA45FC">
      <w:pPr>
        <w:pStyle w:val="Vanban"/>
        <w:tabs>
          <w:tab w:val="left" w:pos="720"/>
        </w:tabs>
        <w:spacing w:before="60" w:after="60"/>
      </w:pPr>
      <w:r w:rsidRPr="00DA45FC">
        <w:rPr>
          <w:noProof/>
          <w:lang w:eastAsia="ja-JP"/>
        </w:rPr>
        <w:drawing>
          <wp:inline distT="0" distB="0" distL="0" distR="0" wp14:anchorId="4DC12082" wp14:editId="0508F8AB">
            <wp:extent cx="5664200" cy="4495800"/>
            <wp:effectExtent l="0" t="0" r="0" b="0"/>
            <wp:docPr id="33" name="Picture 33" descr="ca linh h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 linh hoa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4200" cy="4495800"/>
                    </a:xfrm>
                    <a:prstGeom prst="rect">
                      <a:avLst/>
                    </a:prstGeom>
                    <a:noFill/>
                    <a:ln>
                      <a:noFill/>
                    </a:ln>
                  </pic:spPr>
                </pic:pic>
              </a:graphicData>
            </a:graphic>
          </wp:inline>
        </w:drawing>
      </w:r>
    </w:p>
    <w:p w:rsidR="00F0015E" w:rsidRPr="008A06E7" w:rsidRDefault="00E5383F" w:rsidP="003B7654">
      <w:pPr>
        <w:pStyle w:val="Vanban"/>
        <w:numPr>
          <w:ilvl w:val="0"/>
          <w:numId w:val="20"/>
        </w:numPr>
        <w:tabs>
          <w:tab w:val="left" w:pos="360"/>
        </w:tabs>
        <w:spacing w:before="60" w:after="60"/>
        <w:outlineLvl w:val="1"/>
      </w:pPr>
      <w:bookmarkStart w:id="65" w:name="_Toc453012570"/>
      <w:r>
        <w:t>C</w:t>
      </w:r>
      <w:r w:rsidR="00F0015E" w:rsidRPr="008A06E7">
        <w:t>hế độ trợ cấp bảo hiểm</w:t>
      </w:r>
      <w:bookmarkEnd w:id="65"/>
    </w:p>
    <w:p w:rsidR="00064DED" w:rsidRDefault="00064DED" w:rsidP="00F0015E">
      <w:pPr>
        <w:pStyle w:val="Vanban"/>
        <w:tabs>
          <w:tab w:val="left" w:pos="540"/>
        </w:tabs>
        <w:spacing w:before="60" w:after="60"/>
      </w:pPr>
      <w:r>
        <w:t>Hiện tại, hệ thống đã thiết lập sẵn cho người dùng danh mục các chế độ trợ cấp bảo hiểm. Tuy nhiên đây là danh mục động nên người dùng có thể chủ động thay đổi tỷ lệ hưởng hoặc thêm mới một chế độ trợ cấp bảo hiểm khi chính sách nhà nước thay đổi.</w:t>
      </w:r>
    </w:p>
    <w:p w:rsidR="00064DED" w:rsidRDefault="00064DED" w:rsidP="00F0015E">
      <w:pPr>
        <w:pStyle w:val="Vanban"/>
        <w:tabs>
          <w:tab w:val="left" w:pos="540"/>
        </w:tabs>
        <w:spacing w:before="60" w:after="60"/>
        <w:rPr>
          <w:b/>
          <w:i/>
        </w:rPr>
      </w:pPr>
      <w:r w:rsidRPr="00064DED">
        <w:rPr>
          <w:i/>
        </w:rPr>
        <w:t xml:space="preserve">Vào </w:t>
      </w:r>
      <w:r w:rsidRPr="00064DED">
        <w:rPr>
          <w:b/>
          <w:i/>
        </w:rPr>
        <w:t>[module Y tế bảo hiểm]</w:t>
      </w:r>
      <w:r w:rsidRPr="00064DED">
        <w:rPr>
          <w:i/>
        </w:rPr>
        <w:t xml:space="preserve">/chọn </w:t>
      </w:r>
      <w:r w:rsidRPr="00064DED">
        <w:rPr>
          <w:b/>
          <w:i/>
        </w:rPr>
        <w:t>[Danh mục]</w:t>
      </w:r>
      <w:r w:rsidRPr="00064DED">
        <w:rPr>
          <w:i/>
        </w:rPr>
        <w:t xml:space="preserve">/chọn mục </w:t>
      </w:r>
      <w:r w:rsidRPr="00064DED">
        <w:rPr>
          <w:b/>
          <w:i/>
        </w:rPr>
        <w:t>[C.Chế độ trợ cấp]</w:t>
      </w:r>
      <w:r w:rsidRPr="00064DED">
        <w:rPr>
          <w:i/>
        </w:rPr>
        <w:t xml:space="preserve">/R_click chọn </w:t>
      </w:r>
      <w:r w:rsidRPr="00064DED">
        <w:rPr>
          <w:b/>
          <w:i/>
        </w:rPr>
        <w:t>[Thêm]</w:t>
      </w:r>
    </w:p>
    <w:p w:rsidR="00064DED" w:rsidRPr="00064DED" w:rsidRDefault="00DF6AE9" w:rsidP="003B7654">
      <w:pPr>
        <w:pStyle w:val="Vanban"/>
        <w:numPr>
          <w:ilvl w:val="0"/>
          <w:numId w:val="24"/>
        </w:numPr>
        <w:tabs>
          <w:tab w:val="left" w:pos="360"/>
        </w:tabs>
        <w:spacing w:before="60" w:after="60"/>
        <w:ind w:left="360"/>
        <w:rPr>
          <w:i/>
        </w:rPr>
      </w:pPr>
      <w:r>
        <w:rPr>
          <w:i/>
        </w:rPr>
        <w:t xml:space="preserve">Tab </w:t>
      </w:r>
      <w:r w:rsidRPr="00D017D5">
        <w:rPr>
          <w:b/>
          <w:i/>
        </w:rPr>
        <w:t>[1.Trợ cấp]</w:t>
      </w:r>
    </w:p>
    <w:p w:rsidR="00F0015E" w:rsidRDefault="00AD773E" w:rsidP="00F0015E">
      <w:pPr>
        <w:pStyle w:val="Vanban"/>
        <w:tabs>
          <w:tab w:val="left" w:pos="540"/>
        </w:tabs>
        <w:spacing w:before="60" w:after="60"/>
      </w:pPr>
      <w:r>
        <w:rPr>
          <w:noProof/>
          <w:lang w:eastAsia="ja-JP"/>
        </w:rPr>
        <w:drawing>
          <wp:inline distT="0" distB="0" distL="0" distR="0" wp14:anchorId="443858A4" wp14:editId="40AD5EF9">
            <wp:extent cx="5721350" cy="2501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350" cy="2501900"/>
                    </a:xfrm>
                    <a:prstGeom prst="rect">
                      <a:avLst/>
                    </a:prstGeom>
                    <a:noFill/>
                    <a:ln>
                      <a:noFill/>
                    </a:ln>
                  </pic:spPr>
                </pic:pic>
              </a:graphicData>
            </a:graphic>
          </wp:inline>
        </w:drawing>
      </w:r>
    </w:p>
    <w:p w:rsidR="00772AAC" w:rsidRDefault="00772AAC" w:rsidP="00F0015E">
      <w:pPr>
        <w:pStyle w:val="Vanban"/>
        <w:tabs>
          <w:tab w:val="left" w:pos="540"/>
        </w:tabs>
        <w:spacing w:before="60" w:after="60"/>
      </w:pPr>
      <w:r w:rsidRPr="0047438D">
        <w:rPr>
          <w:i/>
        </w:rPr>
        <w:t>Các thông tin tại màn hình này</w:t>
      </w:r>
      <w:r>
        <w:t xml:space="preserve"> :</w:t>
      </w:r>
    </w:p>
    <w:p w:rsidR="00772AAC" w:rsidRDefault="00772AAC" w:rsidP="003B7654">
      <w:pPr>
        <w:pStyle w:val="Vanban"/>
        <w:numPr>
          <w:ilvl w:val="0"/>
          <w:numId w:val="15"/>
        </w:numPr>
        <w:tabs>
          <w:tab w:val="left" w:pos="360"/>
        </w:tabs>
        <w:spacing w:before="60" w:after="60"/>
        <w:ind w:left="360"/>
      </w:pPr>
      <w:r>
        <w:t xml:space="preserve">Dòng </w:t>
      </w:r>
      <w:r w:rsidRPr="006B17A7">
        <w:rPr>
          <w:b/>
        </w:rPr>
        <w:t>[Mã chế độ]:</w:t>
      </w:r>
      <w:r>
        <w:t xml:space="preserve"> là mã của từng loại chế độ trợ cấp bảo hiểm, để phân biệt các loại chế độ trợ cấp.</w:t>
      </w:r>
    </w:p>
    <w:p w:rsidR="00772AAC" w:rsidRDefault="00772AAC" w:rsidP="003B7654">
      <w:pPr>
        <w:pStyle w:val="Vanban"/>
        <w:numPr>
          <w:ilvl w:val="0"/>
          <w:numId w:val="15"/>
        </w:numPr>
        <w:tabs>
          <w:tab w:val="left" w:pos="360"/>
        </w:tabs>
        <w:spacing w:before="60" w:after="60"/>
        <w:ind w:left="360"/>
      </w:pPr>
      <w:r>
        <w:t xml:space="preserve">Dòng </w:t>
      </w:r>
      <w:r w:rsidRPr="006B17A7">
        <w:rPr>
          <w:b/>
        </w:rPr>
        <w:t>[Tên chế độ]:</w:t>
      </w:r>
      <w:r>
        <w:t xml:space="preserve"> là diễn giải của dòng </w:t>
      </w:r>
      <w:r w:rsidRPr="006B17A7">
        <w:rPr>
          <w:b/>
        </w:rPr>
        <w:t>[Mã chế độ]</w:t>
      </w:r>
    </w:p>
    <w:p w:rsidR="00772AAC" w:rsidRDefault="00772AAC" w:rsidP="003B7654">
      <w:pPr>
        <w:pStyle w:val="Vanban"/>
        <w:numPr>
          <w:ilvl w:val="0"/>
          <w:numId w:val="15"/>
        </w:numPr>
        <w:tabs>
          <w:tab w:val="left" w:pos="360"/>
        </w:tabs>
        <w:spacing w:before="60" w:after="60"/>
        <w:ind w:left="360"/>
      </w:pPr>
      <w:r>
        <w:t xml:space="preserve">Dòng </w:t>
      </w:r>
      <w:r w:rsidRPr="006B17A7">
        <w:rPr>
          <w:b/>
        </w:rPr>
        <w:t>[Tỷ lệ hưởng trợ cấp]:</w:t>
      </w:r>
      <w:r>
        <w:t xml:space="preserve"> theo quy định của Luật Bảo hiểm hiện hành.</w:t>
      </w:r>
    </w:p>
    <w:p w:rsidR="00772AAC" w:rsidRDefault="00772AAC" w:rsidP="003B7654">
      <w:pPr>
        <w:pStyle w:val="Vanban"/>
        <w:numPr>
          <w:ilvl w:val="0"/>
          <w:numId w:val="15"/>
        </w:numPr>
        <w:tabs>
          <w:tab w:val="left" w:pos="360"/>
        </w:tabs>
        <w:spacing w:before="60" w:after="60"/>
        <w:ind w:left="360"/>
      </w:pPr>
      <w:r>
        <w:t xml:space="preserve">Dòng </w:t>
      </w:r>
      <w:r w:rsidRPr="006B17A7">
        <w:rPr>
          <w:b/>
        </w:rPr>
        <w:t xml:space="preserve">[Loại chế độ]: </w:t>
      </w:r>
      <w:r>
        <w:t xml:space="preserve">Chế độ trên thuộc </w:t>
      </w:r>
      <w:r w:rsidR="00886996">
        <w:t>một trong các l</w:t>
      </w:r>
      <w:r>
        <w:t>oại c</w:t>
      </w:r>
      <w:r w:rsidR="00886996">
        <w:t>hế độ nào (Ốm đau, Thai sản, Dưỡng sức hay Tai nạn lao động)</w:t>
      </w:r>
    </w:p>
    <w:p w:rsidR="00886996" w:rsidRDefault="00886996" w:rsidP="003B7654">
      <w:pPr>
        <w:pStyle w:val="Vanban"/>
        <w:numPr>
          <w:ilvl w:val="0"/>
          <w:numId w:val="15"/>
        </w:numPr>
        <w:tabs>
          <w:tab w:val="left" w:pos="360"/>
        </w:tabs>
        <w:spacing w:before="60" w:after="60"/>
        <w:ind w:left="360"/>
      </w:pPr>
      <w:r>
        <w:t xml:space="preserve">Dòng </w:t>
      </w:r>
      <w:r w:rsidRPr="006B17A7">
        <w:rPr>
          <w:b/>
        </w:rPr>
        <w:t>[Số ngày l</w:t>
      </w:r>
      <w:r w:rsidR="004625D0" w:rsidRPr="006B17A7">
        <w:rPr>
          <w:b/>
        </w:rPr>
        <w:t>àm việc trong tháng]:</w:t>
      </w:r>
      <w:r w:rsidR="004625D0">
        <w:t xml:space="preserve"> mặc định </w:t>
      </w:r>
      <w:r>
        <w:t>l</w:t>
      </w:r>
      <w:r w:rsidR="004625D0">
        <w:t>à</w:t>
      </w:r>
      <w:r>
        <w:t xml:space="preserve"> 26 ngày</w:t>
      </w:r>
    </w:p>
    <w:p w:rsidR="004625D0" w:rsidRDefault="004625D0" w:rsidP="003B7654">
      <w:pPr>
        <w:pStyle w:val="Vanban"/>
        <w:numPr>
          <w:ilvl w:val="0"/>
          <w:numId w:val="15"/>
        </w:numPr>
        <w:tabs>
          <w:tab w:val="left" w:pos="360"/>
        </w:tabs>
        <w:spacing w:before="60" w:after="60"/>
        <w:ind w:left="360"/>
      </w:pPr>
      <w:r>
        <w:t xml:space="preserve">Dòng </w:t>
      </w:r>
      <w:r w:rsidRPr="006B17A7">
        <w:rPr>
          <w:b/>
        </w:rPr>
        <w:t>[Nhóm chế độ]:</w:t>
      </w:r>
      <w:r>
        <w:t xml:space="preserve"> Sử dụng để in báo cáo (C70a - HD).</w:t>
      </w:r>
    </w:p>
    <w:p w:rsidR="00886996" w:rsidRDefault="00886996" w:rsidP="003B7654">
      <w:pPr>
        <w:pStyle w:val="Vanban"/>
        <w:numPr>
          <w:ilvl w:val="0"/>
          <w:numId w:val="15"/>
        </w:numPr>
        <w:tabs>
          <w:tab w:val="left" w:pos="360"/>
        </w:tabs>
        <w:spacing w:before="60" w:after="60"/>
        <w:ind w:left="360"/>
      </w:pPr>
      <w:r>
        <w:t xml:space="preserve">Dòng </w:t>
      </w:r>
      <w:r w:rsidRPr="006B17A7">
        <w:rPr>
          <w:b/>
        </w:rPr>
        <w:t xml:space="preserve">[Loại phép]: </w:t>
      </w:r>
      <w:r>
        <w:t xml:space="preserve">những ngày nghỉ </w:t>
      </w:r>
      <w:r w:rsidR="00645A9B">
        <w:t xml:space="preserve">của </w:t>
      </w:r>
      <w:r>
        <w:t xml:space="preserve">chế độ này có được gán bằng một loại nghỉ tương ứng không? </w:t>
      </w:r>
      <w:r w:rsidR="00645A9B">
        <w:t>Chọn loại phép nếu muốn gán</w:t>
      </w:r>
      <w:r>
        <w:t>.</w:t>
      </w:r>
    </w:p>
    <w:p w:rsidR="00886996" w:rsidRDefault="005A6236" w:rsidP="003B7654">
      <w:pPr>
        <w:pStyle w:val="Vanban"/>
        <w:numPr>
          <w:ilvl w:val="0"/>
          <w:numId w:val="15"/>
        </w:numPr>
        <w:tabs>
          <w:tab w:val="left" w:pos="360"/>
        </w:tabs>
        <w:spacing w:before="60" w:after="60"/>
        <w:ind w:left="360"/>
      </w:pPr>
      <w:r>
        <w:t xml:space="preserve">Check box </w:t>
      </w:r>
      <w:r w:rsidRPr="006B17A7">
        <w:rPr>
          <w:b/>
        </w:rPr>
        <w:t xml:space="preserve">[Trợ cấp 1 lần]: </w:t>
      </w:r>
      <w:r>
        <w:t>Số tiền trợ cấp bằng mấy lần mức lương tối thiểu tại thời điểm phát sinh chế độ tính hưởng.</w:t>
      </w:r>
    </w:p>
    <w:p w:rsidR="005A6236" w:rsidRDefault="005A6236" w:rsidP="003B7654">
      <w:pPr>
        <w:pStyle w:val="Vanban"/>
        <w:numPr>
          <w:ilvl w:val="0"/>
          <w:numId w:val="15"/>
        </w:numPr>
        <w:tabs>
          <w:tab w:val="left" w:pos="360"/>
        </w:tabs>
        <w:spacing w:before="60" w:after="60"/>
        <w:ind w:left="360"/>
      </w:pPr>
      <w:r>
        <w:t xml:space="preserve">Nhóm </w:t>
      </w:r>
      <w:r w:rsidRPr="006B17A7">
        <w:rPr>
          <w:b/>
        </w:rPr>
        <w:t>{Mức lương tính hưởng trợ cấp}:</w:t>
      </w:r>
      <w:r>
        <w:t xml:space="preserve"> thiết lập mức lương làm cơ sở tính trợ cấp </w:t>
      </w:r>
      <w:r w:rsidRPr="00DF6AE9">
        <w:t>(</w:t>
      </w:r>
      <w:r w:rsidRPr="00DF6AE9">
        <w:rPr>
          <w:i/>
        </w:rPr>
        <w:t>ví dụ : với Chế độ thai sản là Lương bình quân 6 tháng gần nhất theo nguyên tắc từ ngày 1 - &lt;= 15: Tháng trước; từ ngày &gt;= 16 - 31: Tháng này,…)</w:t>
      </w:r>
      <w:r>
        <w:t xml:space="preserve">. </w:t>
      </w:r>
    </w:p>
    <w:p w:rsidR="00DF6AE9" w:rsidRPr="006B17A7" w:rsidRDefault="00347056" w:rsidP="003B7654">
      <w:pPr>
        <w:pStyle w:val="Vanban"/>
        <w:numPr>
          <w:ilvl w:val="0"/>
          <w:numId w:val="15"/>
        </w:numPr>
        <w:tabs>
          <w:tab w:val="left" w:pos="360"/>
        </w:tabs>
        <w:spacing w:before="60" w:after="60"/>
        <w:ind w:left="360"/>
        <w:rPr>
          <w:b/>
        </w:rPr>
      </w:pPr>
      <w:r>
        <w:t xml:space="preserve">Dòng </w:t>
      </w:r>
      <w:r w:rsidRPr="006B17A7">
        <w:rPr>
          <w:b/>
        </w:rPr>
        <w:t xml:space="preserve">[Phương pháp tính lương BHXH]: </w:t>
      </w:r>
    </w:p>
    <w:p w:rsidR="00DF6AE9" w:rsidRDefault="00DF6AE9" w:rsidP="003B7654">
      <w:pPr>
        <w:pStyle w:val="Vanban"/>
        <w:numPr>
          <w:ilvl w:val="0"/>
          <w:numId w:val="25"/>
        </w:numPr>
        <w:tabs>
          <w:tab w:val="left" w:pos="720"/>
        </w:tabs>
        <w:spacing w:before="60" w:after="60"/>
        <w:ind w:left="720"/>
      </w:pPr>
      <w:r>
        <w:t>C</w:t>
      </w:r>
      <w:r w:rsidR="00347056" w:rsidRPr="00DF6AE9">
        <w:t xml:space="preserve">heck vào option </w:t>
      </w:r>
      <w:r w:rsidR="00EC6FAD" w:rsidRPr="006B17A7">
        <w:rPr>
          <w:b/>
        </w:rPr>
        <w:t>[Theo lương]</w:t>
      </w:r>
      <w:r w:rsidR="00EC6FAD">
        <w:t xml:space="preserve"> để tính </w:t>
      </w:r>
      <w:r w:rsidR="00EC6FAD" w:rsidRPr="00EC6FAD">
        <w:t xml:space="preserve">chế độ trợ cấp dựa vào </w:t>
      </w:r>
      <w:r w:rsidR="00421227">
        <w:t xml:space="preserve">mức </w:t>
      </w:r>
      <w:r w:rsidR="00EC6FAD" w:rsidRPr="00EC6FAD">
        <w:t>lương đóng BHXH</w:t>
      </w:r>
      <w:r w:rsidR="00421227">
        <w:t xml:space="preserve"> đã thiết lập </w:t>
      </w:r>
      <w:r w:rsidR="00421227" w:rsidRPr="00421227">
        <w:rPr>
          <w:i/>
        </w:rPr>
        <w:t>tại phần VI mục 2.11</w:t>
      </w:r>
      <w:r w:rsidR="00421227">
        <w:rPr>
          <w:i/>
        </w:rPr>
        <w:t>.</w:t>
      </w:r>
    </w:p>
    <w:p w:rsidR="00347056" w:rsidRDefault="00DF6AE9" w:rsidP="003B7654">
      <w:pPr>
        <w:pStyle w:val="Vanban"/>
        <w:numPr>
          <w:ilvl w:val="0"/>
          <w:numId w:val="25"/>
        </w:numPr>
        <w:tabs>
          <w:tab w:val="left" w:pos="720"/>
        </w:tabs>
        <w:spacing w:before="60" w:after="60"/>
        <w:ind w:left="720"/>
      </w:pPr>
      <w:r>
        <w:t>C</w:t>
      </w:r>
      <w:r w:rsidR="00EC6FAD">
        <w:t xml:space="preserve">heck vào option </w:t>
      </w:r>
      <w:r w:rsidR="00EC6FAD" w:rsidRPr="006B17A7">
        <w:rPr>
          <w:b/>
        </w:rPr>
        <w:t>[Theo hệ số]</w:t>
      </w:r>
      <w:r w:rsidR="00EC6FAD">
        <w:t xml:space="preserve"> để tính chế độ trợ cấp dựa vào hệ số lương đóng BHXH.</w:t>
      </w:r>
    </w:p>
    <w:p w:rsidR="00772AAC" w:rsidRDefault="001B4883" w:rsidP="003B7654">
      <w:pPr>
        <w:pStyle w:val="Vanban"/>
        <w:numPr>
          <w:ilvl w:val="0"/>
          <w:numId w:val="24"/>
        </w:numPr>
        <w:tabs>
          <w:tab w:val="left" w:pos="360"/>
        </w:tabs>
        <w:spacing w:before="60" w:after="60"/>
        <w:ind w:left="360"/>
        <w:rPr>
          <w:i/>
        </w:rPr>
      </w:pPr>
      <w:r w:rsidRPr="00DF6AE9">
        <w:rPr>
          <w:i/>
        </w:rPr>
        <w:t xml:space="preserve">Tab </w:t>
      </w:r>
      <w:r w:rsidRPr="006B17A7">
        <w:rPr>
          <w:b/>
          <w:i/>
        </w:rPr>
        <w:t>{Ngày nghỉ hưởng lương}:</w:t>
      </w:r>
    </w:p>
    <w:p w:rsidR="00421227" w:rsidRPr="00773EB5" w:rsidRDefault="00773EB5" w:rsidP="00421227">
      <w:pPr>
        <w:pStyle w:val="Vanban"/>
        <w:tabs>
          <w:tab w:val="left" w:pos="360"/>
        </w:tabs>
        <w:spacing w:before="60" w:after="60"/>
      </w:pPr>
      <w:r>
        <w:t>Thiết lập thời gian hưởng (số ngày nghỉ) theo từng chế độ nghỉ. Thời gian nghỉ này theo quy định hiện hành của Luật Bảo hiểm, người dùng chủ động thay đổi nếu như chính sách có điều chỉnh.</w:t>
      </w:r>
    </w:p>
    <w:p w:rsidR="00421227" w:rsidRDefault="00AD773E" w:rsidP="00421227">
      <w:pPr>
        <w:pStyle w:val="Vanban"/>
        <w:tabs>
          <w:tab w:val="left" w:pos="540"/>
        </w:tabs>
        <w:spacing w:before="60" w:after="60"/>
      </w:pPr>
      <w:r>
        <w:rPr>
          <w:noProof/>
          <w:lang w:eastAsia="ja-JP"/>
        </w:rPr>
        <w:drawing>
          <wp:inline distT="0" distB="0" distL="0" distR="0" wp14:anchorId="562156AA" wp14:editId="58069A4A">
            <wp:extent cx="5613400" cy="4864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4864100"/>
                    </a:xfrm>
                    <a:prstGeom prst="rect">
                      <a:avLst/>
                    </a:prstGeom>
                    <a:noFill/>
                    <a:ln>
                      <a:noFill/>
                    </a:ln>
                  </pic:spPr>
                </pic:pic>
              </a:graphicData>
            </a:graphic>
          </wp:inline>
        </w:drawing>
      </w:r>
    </w:p>
    <w:p w:rsidR="00E128EC" w:rsidRDefault="00F03267" w:rsidP="003B7654">
      <w:pPr>
        <w:pStyle w:val="Vanban"/>
        <w:numPr>
          <w:ilvl w:val="0"/>
          <w:numId w:val="20"/>
        </w:numPr>
        <w:tabs>
          <w:tab w:val="left" w:pos="360"/>
        </w:tabs>
        <w:spacing w:before="60" w:after="60"/>
        <w:outlineLvl w:val="1"/>
      </w:pPr>
      <w:bookmarkStart w:id="66" w:name="_Toc453012571"/>
      <w:r>
        <w:t>Chỉ tiêu đánh giá</w:t>
      </w:r>
      <w:bookmarkEnd w:id="66"/>
    </w:p>
    <w:p w:rsidR="006972D9" w:rsidRDefault="006972D9" w:rsidP="006972D9">
      <w:pPr>
        <w:pStyle w:val="Vanban"/>
        <w:tabs>
          <w:tab w:val="left" w:pos="540"/>
        </w:tabs>
        <w:spacing w:before="60" w:after="60"/>
      </w:pPr>
      <w:r>
        <w:t>Chỉ tiê</w:t>
      </w:r>
      <w:r w:rsidR="00AD7BD8">
        <w:t>u đánh giá này được sử dụn</w:t>
      </w:r>
      <w:r w:rsidR="00385B01">
        <w:t>g ở:</w:t>
      </w:r>
    </w:p>
    <w:p w:rsidR="006E1EA1" w:rsidRDefault="006972D9" w:rsidP="003B7654">
      <w:pPr>
        <w:pStyle w:val="Vanban"/>
        <w:numPr>
          <w:ilvl w:val="0"/>
          <w:numId w:val="24"/>
        </w:numPr>
        <w:tabs>
          <w:tab w:val="left" w:pos="360"/>
        </w:tabs>
        <w:spacing w:before="60" w:after="60"/>
        <w:ind w:left="360"/>
      </w:pPr>
      <w:r>
        <w:t xml:space="preserve">Module Y tế bảo hiểm: là bộ chỉ tiêu dùng đánh giá khi khám sức khỏe định kỳ </w:t>
      </w:r>
      <w:r w:rsidRPr="00AC0E3F">
        <w:t>(</w:t>
      </w:r>
      <w:r w:rsidRPr="00AC0E3F">
        <w:rPr>
          <w:i/>
        </w:rPr>
        <w:t>ví dụ: chỉ tiêu đánh giá cho Gan, chỉ tiêu đánh giá cho Thận,…)</w:t>
      </w:r>
      <w:r>
        <w:rPr>
          <w:i/>
        </w:rPr>
        <w:t>.</w:t>
      </w:r>
    </w:p>
    <w:p w:rsidR="001812BD" w:rsidRDefault="001812BD" w:rsidP="003B7654">
      <w:pPr>
        <w:pStyle w:val="Vanban"/>
        <w:numPr>
          <w:ilvl w:val="0"/>
          <w:numId w:val="20"/>
        </w:numPr>
        <w:tabs>
          <w:tab w:val="left" w:pos="360"/>
        </w:tabs>
        <w:spacing w:before="60" w:after="60"/>
        <w:outlineLvl w:val="1"/>
      </w:pPr>
      <w:bookmarkStart w:id="67" w:name="_Toc453012572"/>
      <w:r>
        <w:t>Thiết lập tỷ lệ đóng của từng loại bảo hiểm</w:t>
      </w:r>
      <w:bookmarkEnd w:id="67"/>
    </w:p>
    <w:p w:rsidR="001812BD" w:rsidRPr="00987B13" w:rsidRDefault="001812BD" w:rsidP="001812BD">
      <w:pPr>
        <w:pStyle w:val="Vanban"/>
        <w:tabs>
          <w:tab w:val="left" w:pos="540"/>
        </w:tabs>
        <w:spacing w:before="60" w:after="60"/>
        <w:rPr>
          <w:i/>
        </w:rPr>
      </w:pPr>
      <w:r w:rsidRPr="00D42094">
        <w:rPr>
          <w:i/>
        </w:rPr>
        <w:t xml:space="preserve">Vào </w:t>
      </w:r>
      <w:r w:rsidRPr="00D42094">
        <w:rPr>
          <w:b/>
          <w:i/>
        </w:rPr>
        <w:t>[module Y tế bảo hiểm]</w:t>
      </w:r>
      <w:r w:rsidRPr="00D42094">
        <w:rPr>
          <w:i/>
        </w:rPr>
        <w:t xml:space="preserve">/chọn </w:t>
      </w:r>
      <w:r w:rsidRPr="00D42094">
        <w:rPr>
          <w:b/>
          <w:i/>
        </w:rPr>
        <w:t>[Hệ thống]</w:t>
      </w:r>
      <w:r w:rsidRPr="00D42094">
        <w:rPr>
          <w:i/>
        </w:rPr>
        <w:t xml:space="preserve">/chọn mục </w:t>
      </w:r>
      <w:r w:rsidRPr="00D42094">
        <w:rPr>
          <w:b/>
          <w:i/>
        </w:rPr>
        <w:t>[B.Thiết lập khác]</w:t>
      </w:r>
      <w:r w:rsidRPr="00D42094">
        <w:rPr>
          <w:i/>
        </w:rPr>
        <w:t xml:space="preserve">/chọn </w:t>
      </w:r>
      <w:r w:rsidRPr="00D42094">
        <w:rPr>
          <w:b/>
          <w:i/>
        </w:rPr>
        <w:t>[</w:t>
      </w:r>
      <w:r>
        <w:rPr>
          <w:b/>
          <w:i/>
        </w:rPr>
        <w:t>2</w:t>
      </w:r>
      <w:r w:rsidRPr="00D42094">
        <w:rPr>
          <w:b/>
          <w:i/>
        </w:rPr>
        <w:t>.</w:t>
      </w:r>
      <w:r>
        <w:rPr>
          <w:b/>
          <w:i/>
        </w:rPr>
        <w:t>Các công thức tính bảo hiểm]/</w:t>
      </w:r>
      <w:r>
        <w:rPr>
          <w:i/>
        </w:rPr>
        <w:t>chọn tab [2.Lương nộp bảo hiểm]</w:t>
      </w:r>
    </w:p>
    <w:p w:rsidR="001812BD" w:rsidRPr="00E52F52" w:rsidRDefault="00AD773E" w:rsidP="001812BD">
      <w:pPr>
        <w:pStyle w:val="Vanban"/>
        <w:tabs>
          <w:tab w:val="left" w:pos="540"/>
        </w:tabs>
        <w:spacing w:before="60" w:after="60"/>
      </w:pPr>
      <w:r>
        <w:rPr>
          <w:noProof/>
          <w:lang w:eastAsia="ja-JP"/>
        </w:rPr>
        <w:drawing>
          <wp:inline distT="0" distB="0" distL="0" distR="0" wp14:anchorId="1059DD41" wp14:editId="6289CE51">
            <wp:extent cx="5765800" cy="2571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5800" cy="2571750"/>
                    </a:xfrm>
                    <a:prstGeom prst="rect">
                      <a:avLst/>
                    </a:prstGeom>
                    <a:noFill/>
                    <a:ln>
                      <a:noFill/>
                    </a:ln>
                  </pic:spPr>
                </pic:pic>
              </a:graphicData>
            </a:graphic>
          </wp:inline>
        </w:drawing>
      </w:r>
    </w:p>
    <w:p w:rsidR="001812BD" w:rsidRDefault="001812BD" w:rsidP="001812BD">
      <w:pPr>
        <w:pStyle w:val="Vanban"/>
        <w:tabs>
          <w:tab w:val="left" w:pos="720"/>
        </w:tabs>
        <w:spacing w:before="60" w:after="60"/>
      </w:pPr>
      <w:r>
        <w:t>Đây là màn hình dành cho người dùng thiết lập động khi:</w:t>
      </w:r>
    </w:p>
    <w:p w:rsidR="001812BD" w:rsidRDefault="001812BD" w:rsidP="003B7654">
      <w:pPr>
        <w:pStyle w:val="Vanban"/>
        <w:numPr>
          <w:ilvl w:val="0"/>
          <w:numId w:val="15"/>
        </w:numPr>
        <w:tabs>
          <w:tab w:val="left" w:pos="360"/>
        </w:tabs>
        <w:spacing w:before="60" w:after="60"/>
        <w:ind w:left="360"/>
      </w:pPr>
      <w:r>
        <w:t>Nhà nước thay đổi tỷ lệ tham gia bảo hiểm của từng loại bảo hiểm.</w:t>
      </w:r>
    </w:p>
    <w:p w:rsidR="001812BD" w:rsidRDefault="001812BD" w:rsidP="003B7654">
      <w:pPr>
        <w:pStyle w:val="Vanban"/>
        <w:numPr>
          <w:ilvl w:val="0"/>
          <w:numId w:val="15"/>
        </w:numPr>
        <w:tabs>
          <w:tab w:val="left" w:pos="360"/>
        </w:tabs>
        <w:spacing w:before="60" w:after="60"/>
        <w:ind w:left="360"/>
      </w:pPr>
      <w:r>
        <w:t>Công ty thay đối các khoản phụ cấp tham gia bảo hiểm.</w:t>
      </w:r>
    </w:p>
    <w:p w:rsidR="00DF134B" w:rsidRPr="008A06E7" w:rsidRDefault="00DF134B" w:rsidP="003B7654">
      <w:pPr>
        <w:pStyle w:val="Vanban"/>
        <w:numPr>
          <w:ilvl w:val="0"/>
          <w:numId w:val="20"/>
        </w:numPr>
        <w:tabs>
          <w:tab w:val="left" w:pos="360"/>
        </w:tabs>
        <w:spacing w:before="60" w:after="60"/>
        <w:outlineLvl w:val="1"/>
      </w:pPr>
      <w:bookmarkStart w:id="68" w:name="_Toc453012573"/>
      <w:r w:rsidRPr="008A06E7">
        <w:t>Đối tượng công/phép</w:t>
      </w:r>
      <w:bookmarkEnd w:id="68"/>
    </w:p>
    <w:p w:rsidR="00DF134B" w:rsidRDefault="00DF134B" w:rsidP="00DF134B">
      <w:pPr>
        <w:pStyle w:val="Vanban"/>
        <w:tabs>
          <w:tab w:val="left" w:pos="720"/>
        </w:tabs>
        <w:spacing w:before="60" w:after="60"/>
        <w:rPr>
          <w:i/>
          <w:noProof/>
        </w:rPr>
      </w:pPr>
      <w:r w:rsidRPr="00F0015E">
        <w:rPr>
          <w:noProof/>
        </w:rPr>
        <w:t xml:space="preserve">Danh mục này dùng để phân biệt phép năm chuẩn được hưởng của </w:t>
      </w:r>
      <w:r w:rsidR="006B17A7">
        <w:rPr>
          <w:noProof/>
        </w:rPr>
        <w:t>các đối tượng phép khác nhau.</w:t>
      </w:r>
    </w:p>
    <w:p w:rsidR="00DF134B" w:rsidRDefault="00DF134B" w:rsidP="00DF134B">
      <w:pPr>
        <w:pStyle w:val="Vanban"/>
        <w:tabs>
          <w:tab w:val="left" w:pos="720"/>
        </w:tabs>
        <w:spacing w:before="60" w:after="60"/>
        <w:rPr>
          <w:b/>
          <w:i/>
        </w:rPr>
      </w:pPr>
      <w:r w:rsidRPr="00AB0495">
        <w:rPr>
          <w:i/>
        </w:rPr>
        <w:t>Vào</w:t>
      </w:r>
      <w:r w:rsidRPr="00AB0495">
        <w:rPr>
          <w:b/>
          <w:i/>
        </w:rPr>
        <w:t xml:space="preserve"> [module </w:t>
      </w:r>
      <w:r>
        <w:rPr>
          <w:b/>
          <w:i/>
        </w:rPr>
        <w:t>Quản lý phép</w:t>
      </w:r>
      <w:r w:rsidRPr="00AB0495">
        <w:rPr>
          <w:b/>
          <w:i/>
        </w:rPr>
        <w:t>]/</w:t>
      </w:r>
      <w:r w:rsidRPr="00AB0495">
        <w:rPr>
          <w:i/>
        </w:rPr>
        <w:t>chọn</w:t>
      </w:r>
      <w:r w:rsidRPr="00AB0495">
        <w:rPr>
          <w:b/>
          <w:i/>
        </w:rPr>
        <w:t xml:space="preserve"> [Danh mục]/</w:t>
      </w:r>
      <w:r w:rsidRPr="00AB0495">
        <w:rPr>
          <w:i/>
        </w:rPr>
        <w:t>chọn mục</w:t>
      </w:r>
      <w:r w:rsidRPr="00AB0495">
        <w:rPr>
          <w:b/>
          <w:i/>
        </w:rPr>
        <w:t xml:space="preserve"> [</w:t>
      </w:r>
      <w:r>
        <w:rPr>
          <w:b/>
          <w:i/>
        </w:rPr>
        <w:t>C</w:t>
      </w:r>
      <w:r w:rsidRPr="00AB0495">
        <w:rPr>
          <w:b/>
          <w:i/>
        </w:rPr>
        <w:t>.</w:t>
      </w:r>
      <w:r>
        <w:rPr>
          <w:b/>
          <w:i/>
        </w:rPr>
        <w:t>Đối tượng công/phép]</w:t>
      </w:r>
      <w:r w:rsidRPr="00AB0495">
        <w:rPr>
          <w:b/>
          <w:i/>
        </w:rPr>
        <w:t>]/</w:t>
      </w:r>
      <w:r>
        <w:rPr>
          <w:i/>
        </w:rPr>
        <w:t xml:space="preserve">R_click chọn </w:t>
      </w:r>
      <w:r w:rsidRPr="00AB0495">
        <w:rPr>
          <w:b/>
          <w:i/>
        </w:rPr>
        <w:t>[Thêm</w:t>
      </w:r>
      <w:r>
        <w:rPr>
          <w:b/>
          <w:i/>
        </w:rPr>
        <w:t>]</w:t>
      </w:r>
    </w:p>
    <w:p w:rsidR="00DF134B" w:rsidRDefault="00AD773E" w:rsidP="00DF134B">
      <w:pPr>
        <w:pStyle w:val="Vanban"/>
        <w:tabs>
          <w:tab w:val="left" w:pos="720"/>
        </w:tabs>
        <w:spacing w:before="60" w:after="60"/>
        <w:rPr>
          <w:i/>
          <w:noProof/>
        </w:rPr>
      </w:pPr>
      <w:r>
        <w:rPr>
          <w:i/>
          <w:noProof/>
          <w:lang w:eastAsia="ja-JP"/>
        </w:rPr>
        <w:drawing>
          <wp:inline distT="0" distB="0" distL="0" distR="0" wp14:anchorId="5BBCF31C" wp14:editId="7AC75269">
            <wp:extent cx="5765800" cy="1206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5800" cy="1206500"/>
                    </a:xfrm>
                    <a:prstGeom prst="rect">
                      <a:avLst/>
                    </a:prstGeom>
                    <a:noFill/>
                    <a:ln>
                      <a:noFill/>
                    </a:ln>
                  </pic:spPr>
                </pic:pic>
              </a:graphicData>
            </a:graphic>
          </wp:inline>
        </w:drawing>
      </w:r>
    </w:p>
    <w:p w:rsidR="00DF134B" w:rsidRDefault="00DF134B" w:rsidP="003B7654">
      <w:pPr>
        <w:pStyle w:val="Vanban"/>
        <w:numPr>
          <w:ilvl w:val="0"/>
          <w:numId w:val="15"/>
        </w:numPr>
        <w:tabs>
          <w:tab w:val="left" w:pos="360"/>
        </w:tabs>
        <w:spacing w:before="60" w:after="60"/>
        <w:ind w:left="360"/>
      </w:pPr>
      <w:r>
        <w:t xml:space="preserve">Dòng </w:t>
      </w:r>
      <w:r w:rsidRPr="006B17A7">
        <w:rPr>
          <w:b/>
        </w:rPr>
        <w:t>[Mã]:</w:t>
      </w:r>
      <w:r>
        <w:t xml:space="preserve"> đ</w:t>
      </w:r>
      <w:r w:rsidR="006B17A7">
        <w:t>ịnh nghĩa đối tượng phép</w:t>
      </w:r>
      <w:r w:rsidR="00E2399B">
        <w:t>.</w:t>
      </w:r>
    </w:p>
    <w:p w:rsidR="00DF134B" w:rsidRDefault="00DF134B" w:rsidP="003B7654">
      <w:pPr>
        <w:pStyle w:val="Vanban"/>
        <w:numPr>
          <w:ilvl w:val="0"/>
          <w:numId w:val="15"/>
        </w:numPr>
        <w:tabs>
          <w:tab w:val="left" w:pos="360"/>
        </w:tabs>
        <w:spacing w:before="60" w:after="60"/>
        <w:ind w:left="360"/>
      </w:pPr>
      <w:r>
        <w:t xml:space="preserve">Dòng </w:t>
      </w:r>
      <w:r w:rsidRPr="006B17A7">
        <w:rPr>
          <w:b/>
        </w:rPr>
        <w:t>[Tên]:</w:t>
      </w:r>
      <w:r>
        <w:t xml:space="preserve"> là diễn giải cho dòng </w:t>
      </w:r>
      <w:r w:rsidRPr="006B17A7">
        <w:rPr>
          <w:b/>
        </w:rPr>
        <w:t>[Mã].</w:t>
      </w:r>
    </w:p>
    <w:p w:rsidR="00DF134B" w:rsidRDefault="00DF134B" w:rsidP="003B7654">
      <w:pPr>
        <w:pStyle w:val="Vanban"/>
        <w:numPr>
          <w:ilvl w:val="0"/>
          <w:numId w:val="15"/>
        </w:numPr>
        <w:tabs>
          <w:tab w:val="left" w:pos="360"/>
        </w:tabs>
        <w:spacing w:before="60" w:after="60"/>
        <w:ind w:left="360"/>
      </w:pPr>
      <w:r>
        <w:t xml:space="preserve">Dòng </w:t>
      </w:r>
      <w:r w:rsidRPr="006B17A7">
        <w:rPr>
          <w:b/>
        </w:rPr>
        <w:t>[Số ngày phép tiêu chuẩn]:</w:t>
      </w:r>
      <w:r>
        <w:t xml:space="preserve"> </w:t>
      </w:r>
      <w:r w:rsidR="006B17A7">
        <w:t>thiết lập số ngày phép chuẩn của đối tượng phép</w:t>
      </w:r>
    </w:p>
    <w:p w:rsidR="00A76102" w:rsidRPr="008A06E7" w:rsidRDefault="00A76102" w:rsidP="003B7654">
      <w:pPr>
        <w:pStyle w:val="Vanban"/>
        <w:numPr>
          <w:ilvl w:val="0"/>
          <w:numId w:val="20"/>
        </w:numPr>
        <w:tabs>
          <w:tab w:val="left" w:pos="360"/>
        </w:tabs>
        <w:spacing w:before="60" w:after="60"/>
        <w:outlineLvl w:val="1"/>
      </w:pPr>
      <w:bookmarkStart w:id="69" w:name="_Toc453012574"/>
      <w:r w:rsidRPr="008A06E7">
        <w:t>Biểu thuế Thu nhập cá nhân</w:t>
      </w:r>
      <w:bookmarkEnd w:id="69"/>
    </w:p>
    <w:p w:rsidR="00A76102" w:rsidRPr="006E6858" w:rsidRDefault="006E6858" w:rsidP="00A76102">
      <w:pPr>
        <w:pStyle w:val="Vanban"/>
        <w:tabs>
          <w:tab w:val="left" w:pos="540"/>
        </w:tabs>
        <w:spacing w:before="60" w:after="60"/>
        <w:rPr>
          <w:i/>
        </w:rPr>
      </w:pPr>
      <w:r w:rsidRPr="006E6858">
        <w:rPr>
          <w:i/>
        </w:rPr>
        <w:t xml:space="preserve">Vào </w:t>
      </w:r>
      <w:r w:rsidRPr="006E6858">
        <w:rPr>
          <w:b/>
          <w:i/>
        </w:rPr>
        <w:t>[module Tiền lương]</w:t>
      </w:r>
      <w:r w:rsidRPr="006E6858">
        <w:rPr>
          <w:i/>
        </w:rPr>
        <w:t xml:space="preserve">/chọn </w:t>
      </w:r>
      <w:r w:rsidRPr="006E6858">
        <w:rPr>
          <w:b/>
          <w:i/>
        </w:rPr>
        <w:t>[Danh mục]</w:t>
      </w:r>
      <w:r w:rsidRPr="006E6858">
        <w:rPr>
          <w:i/>
        </w:rPr>
        <w:t xml:space="preserve">/chọn mục </w:t>
      </w:r>
      <w:r w:rsidRPr="006E6858">
        <w:rPr>
          <w:b/>
          <w:i/>
        </w:rPr>
        <w:t>[D.Đối tượng thuế TNCN]</w:t>
      </w:r>
      <w:r w:rsidRPr="006E6858">
        <w:rPr>
          <w:i/>
        </w:rPr>
        <w:t xml:space="preserve">/R_click chọn </w:t>
      </w:r>
      <w:r w:rsidRPr="006E6858">
        <w:rPr>
          <w:b/>
          <w:i/>
        </w:rPr>
        <w:t>[Thêm]</w:t>
      </w:r>
    </w:p>
    <w:p w:rsidR="006E6858" w:rsidRDefault="00AD773E" w:rsidP="00A76102">
      <w:pPr>
        <w:pStyle w:val="Vanban"/>
        <w:tabs>
          <w:tab w:val="left" w:pos="540"/>
        </w:tabs>
        <w:spacing w:before="60" w:after="60"/>
      </w:pPr>
      <w:r>
        <w:rPr>
          <w:noProof/>
          <w:lang w:eastAsia="ja-JP"/>
        </w:rPr>
        <w:drawing>
          <wp:inline distT="0" distB="0" distL="0" distR="0" wp14:anchorId="4BB16CCC" wp14:editId="70A7A240">
            <wp:extent cx="5416550" cy="3879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6550" cy="3879850"/>
                    </a:xfrm>
                    <a:prstGeom prst="rect">
                      <a:avLst/>
                    </a:prstGeom>
                    <a:noFill/>
                    <a:ln>
                      <a:noFill/>
                    </a:ln>
                  </pic:spPr>
                </pic:pic>
              </a:graphicData>
            </a:graphic>
          </wp:inline>
        </w:drawing>
      </w:r>
    </w:p>
    <w:p w:rsidR="006E6858" w:rsidRPr="008A06E7" w:rsidRDefault="00CB007C" w:rsidP="003B7654">
      <w:pPr>
        <w:pStyle w:val="Vanban"/>
        <w:numPr>
          <w:ilvl w:val="0"/>
          <w:numId w:val="20"/>
        </w:numPr>
        <w:tabs>
          <w:tab w:val="left" w:pos="360"/>
        </w:tabs>
        <w:spacing w:before="60" w:after="60"/>
        <w:outlineLvl w:val="1"/>
      </w:pPr>
      <w:bookmarkStart w:id="70" w:name="_Toc453012575"/>
      <w:r w:rsidRPr="008A06E7">
        <w:t>Phương pháp thanh toán lương</w:t>
      </w:r>
      <w:bookmarkEnd w:id="70"/>
    </w:p>
    <w:p w:rsidR="00CB007C" w:rsidRDefault="00E337E2" w:rsidP="00A76102">
      <w:pPr>
        <w:pStyle w:val="Vanban"/>
        <w:tabs>
          <w:tab w:val="left" w:pos="540"/>
        </w:tabs>
        <w:spacing w:before="60" w:after="60"/>
        <w:rPr>
          <w:i/>
        </w:rPr>
      </w:pPr>
      <w:r>
        <w:t xml:space="preserve">Phương pháp thanh toán lương được cập nhật ngay khi thực hiện nghiệp vụ tăng mới nhân viên tại module Nhân sự – </w:t>
      </w:r>
      <w:r w:rsidRPr="00741EA4">
        <w:rPr>
          <w:i/>
        </w:rPr>
        <w:t>tham khảo thêm tại phần VIII.Nghiệp vụ</w:t>
      </w:r>
      <w:r>
        <w:rPr>
          <w:i/>
        </w:rPr>
        <w:t>.</w:t>
      </w:r>
    </w:p>
    <w:p w:rsidR="008A06E7" w:rsidRPr="007E345B" w:rsidRDefault="000D355E" w:rsidP="003B7654">
      <w:pPr>
        <w:pStyle w:val="Vanban"/>
        <w:numPr>
          <w:ilvl w:val="0"/>
          <w:numId w:val="19"/>
        </w:numPr>
        <w:tabs>
          <w:tab w:val="left" w:pos="360"/>
        </w:tabs>
        <w:spacing w:before="60" w:after="60"/>
        <w:ind w:left="360" w:hanging="360"/>
        <w:outlineLvl w:val="0"/>
        <w:rPr>
          <w:b/>
        </w:rPr>
      </w:pPr>
      <w:r>
        <w:rPr>
          <w:b/>
        </w:rPr>
        <w:br w:type="page"/>
      </w:r>
      <w:bookmarkStart w:id="71" w:name="_Toc453012576"/>
      <w:r w:rsidR="007E345B" w:rsidRPr="007E345B">
        <w:rPr>
          <w:b/>
        </w:rPr>
        <w:t xml:space="preserve">Thiết lập các chính sách </w:t>
      </w:r>
      <w:r w:rsidR="0075101D">
        <w:rPr>
          <w:b/>
        </w:rPr>
        <w:t>theo quy định của công ty</w:t>
      </w:r>
      <w:bookmarkEnd w:id="71"/>
    </w:p>
    <w:p w:rsidR="00A40721" w:rsidRPr="00E5383F" w:rsidRDefault="0070094A" w:rsidP="003B7654">
      <w:pPr>
        <w:pStyle w:val="Vanban"/>
        <w:numPr>
          <w:ilvl w:val="0"/>
          <w:numId w:val="27"/>
        </w:numPr>
        <w:tabs>
          <w:tab w:val="left" w:pos="360"/>
        </w:tabs>
        <w:spacing w:before="60" w:after="60"/>
        <w:ind w:left="360"/>
        <w:outlineLvl w:val="1"/>
      </w:pPr>
      <w:bookmarkStart w:id="72" w:name="_Toc453012577"/>
      <w:r w:rsidRPr="00E5383F">
        <w:t>N</w:t>
      </w:r>
      <w:r w:rsidR="00A40721" w:rsidRPr="00E5383F">
        <w:t>iên độ phép</w:t>
      </w:r>
      <w:bookmarkEnd w:id="72"/>
    </w:p>
    <w:p w:rsidR="00A40721" w:rsidRDefault="0091530C" w:rsidP="00A40721">
      <w:pPr>
        <w:pStyle w:val="Vanban"/>
        <w:tabs>
          <w:tab w:val="left" w:pos="540"/>
        </w:tabs>
        <w:spacing w:before="60" w:after="60"/>
      </w:pPr>
      <w:r>
        <w:t xml:space="preserve">Niên độ phép </w:t>
      </w:r>
      <w:r w:rsidR="00FF74A2">
        <w:t>(</w:t>
      </w:r>
      <w:r w:rsidR="00092D8F">
        <w:t>từ ngày 1/1 và kết thúc vào 31/12)</w:t>
      </w:r>
      <w:r w:rsidR="00FF74A2">
        <w:t xml:space="preserve"> </w:t>
      </w:r>
      <w:r>
        <w:t>chỉ thiết lập một lần duy nhấ</w:t>
      </w:r>
      <w:r w:rsidR="00FF74A2">
        <w:t>t khi khởi tạo hệ thốn</w:t>
      </w:r>
      <w:r w:rsidR="002E2848">
        <w:t>g LemonHR, do đó khi thiết lập database DigiNet sẽ dựa vào tài liệu giải pháp để thực hiện.</w:t>
      </w:r>
    </w:p>
    <w:p w:rsidR="00126A56" w:rsidRDefault="00126A56" w:rsidP="00A40721">
      <w:pPr>
        <w:pStyle w:val="Vanban"/>
        <w:tabs>
          <w:tab w:val="left" w:pos="540"/>
        </w:tabs>
        <w:spacing w:before="60" w:after="60"/>
      </w:pPr>
      <w:r>
        <w:t>Trong quá trình vận hành người dùng không được chủ động thay đổi niên độ phép.</w:t>
      </w:r>
    </w:p>
    <w:p w:rsidR="00A40721" w:rsidRPr="00E5383F" w:rsidRDefault="0070094A" w:rsidP="003B7654">
      <w:pPr>
        <w:pStyle w:val="Vanban"/>
        <w:numPr>
          <w:ilvl w:val="0"/>
          <w:numId w:val="27"/>
        </w:numPr>
        <w:tabs>
          <w:tab w:val="left" w:pos="360"/>
        </w:tabs>
        <w:spacing w:before="60" w:after="60"/>
        <w:ind w:left="360"/>
        <w:outlineLvl w:val="1"/>
      </w:pPr>
      <w:bookmarkStart w:id="73" w:name="_Toc453012578"/>
      <w:r w:rsidRPr="00E5383F">
        <w:t>Đ</w:t>
      </w:r>
      <w:r w:rsidR="00126A56" w:rsidRPr="00E5383F">
        <w:t>ơn vị chấm phép nhỏ nhất</w:t>
      </w:r>
      <w:bookmarkEnd w:id="73"/>
    </w:p>
    <w:p w:rsidR="00126A56" w:rsidRDefault="00895DBF" w:rsidP="00126A56">
      <w:pPr>
        <w:pStyle w:val="Vanban"/>
        <w:tabs>
          <w:tab w:val="left" w:pos="540"/>
        </w:tabs>
        <w:spacing w:before="60" w:after="60"/>
      </w:pPr>
      <w:r>
        <w:t>Đơn vị chấm phép nhỏ nhất dùng quy định số thập phân trong nghiệp vụ chấm phép năm.</w:t>
      </w:r>
    </w:p>
    <w:p w:rsidR="00B066B9" w:rsidRDefault="00151795" w:rsidP="00126A56">
      <w:pPr>
        <w:pStyle w:val="Vanban"/>
        <w:tabs>
          <w:tab w:val="left" w:pos="540"/>
        </w:tabs>
        <w:spacing w:before="60" w:after="60"/>
      </w:pPr>
      <w:r>
        <w:t xml:space="preserve">Với </w:t>
      </w:r>
      <w:r w:rsidR="009C7407">
        <w:t>PF</w:t>
      </w:r>
      <w:r w:rsidR="00B066B9">
        <w:t xml:space="preserve"> quy định từng lần nghỉ được nghỉ ít nhất là nửa ngày phép, do đó thiết lập cho </w:t>
      </w:r>
      <w:r w:rsidR="00B066B9" w:rsidRPr="006B17A7">
        <w:rPr>
          <w:b/>
        </w:rPr>
        <w:t>“Định dạng số thập phân”</w:t>
      </w:r>
      <w:r w:rsidR="00B066B9">
        <w:t xml:space="preserve"> là 1.</w:t>
      </w:r>
    </w:p>
    <w:p w:rsidR="00F87D9D" w:rsidRPr="00B066B9" w:rsidRDefault="00F87D9D" w:rsidP="00126A56">
      <w:pPr>
        <w:pStyle w:val="Vanban"/>
        <w:tabs>
          <w:tab w:val="left" w:pos="540"/>
        </w:tabs>
        <w:spacing w:before="60" w:after="60"/>
        <w:rPr>
          <w:i/>
        </w:rPr>
      </w:pPr>
      <w:r w:rsidRPr="00B066B9">
        <w:rPr>
          <w:i/>
        </w:rPr>
        <w:t xml:space="preserve">Vào </w:t>
      </w:r>
      <w:r w:rsidRPr="00B066B9">
        <w:rPr>
          <w:b/>
          <w:i/>
        </w:rPr>
        <w:t>[module Quản lý phép]</w:t>
      </w:r>
      <w:r w:rsidRPr="00B066B9">
        <w:rPr>
          <w:i/>
        </w:rPr>
        <w:t xml:space="preserve">/chọn </w:t>
      </w:r>
      <w:r w:rsidRPr="00B066B9">
        <w:rPr>
          <w:b/>
          <w:i/>
        </w:rPr>
        <w:t>[Hệ thống]</w:t>
      </w:r>
      <w:r w:rsidRPr="00B066B9">
        <w:rPr>
          <w:i/>
        </w:rPr>
        <w:t xml:space="preserve">/chọn mục </w:t>
      </w:r>
      <w:r w:rsidRPr="00B066B9">
        <w:rPr>
          <w:b/>
          <w:i/>
        </w:rPr>
        <w:t>[A.Thiết lập hệ thống]</w:t>
      </w:r>
    </w:p>
    <w:p w:rsidR="00895DBF" w:rsidRDefault="00AD773E" w:rsidP="00126A56">
      <w:pPr>
        <w:pStyle w:val="Vanban"/>
        <w:tabs>
          <w:tab w:val="left" w:pos="540"/>
        </w:tabs>
        <w:spacing w:before="60" w:after="60"/>
      </w:pPr>
      <w:r w:rsidRPr="002E157C">
        <w:rPr>
          <w:noProof/>
          <w:lang w:eastAsia="ja-JP"/>
        </w:rPr>
        <w:drawing>
          <wp:inline distT="0" distB="0" distL="0" distR="0" wp14:anchorId="6A0870C7" wp14:editId="60DB6220">
            <wp:extent cx="5772150" cy="42799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2150" cy="4279900"/>
                    </a:xfrm>
                    <a:prstGeom prst="rect">
                      <a:avLst/>
                    </a:prstGeom>
                    <a:noFill/>
                    <a:ln>
                      <a:noFill/>
                    </a:ln>
                  </pic:spPr>
                </pic:pic>
              </a:graphicData>
            </a:graphic>
          </wp:inline>
        </w:drawing>
      </w:r>
    </w:p>
    <w:p w:rsidR="00CA3366" w:rsidRDefault="00D432BC" w:rsidP="003B7654">
      <w:pPr>
        <w:pStyle w:val="Vanban"/>
        <w:numPr>
          <w:ilvl w:val="0"/>
          <w:numId w:val="27"/>
        </w:numPr>
        <w:tabs>
          <w:tab w:val="left" w:pos="360"/>
        </w:tabs>
        <w:spacing w:before="60" w:after="60"/>
        <w:ind w:left="360"/>
        <w:outlineLvl w:val="1"/>
      </w:pPr>
      <w:bookmarkStart w:id="74" w:name="_Toc453012579"/>
      <w:r>
        <w:t>C</w:t>
      </w:r>
      <w:r w:rsidR="00767832">
        <w:t xml:space="preserve">hính sách </w:t>
      </w:r>
      <w:r w:rsidR="002568C1">
        <w:t>phép</w:t>
      </w:r>
      <w:bookmarkEnd w:id="74"/>
    </w:p>
    <w:p w:rsidR="00B72C96" w:rsidRDefault="00FF4613" w:rsidP="00164152">
      <w:pPr>
        <w:pStyle w:val="Vanban"/>
        <w:tabs>
          <w:tab w:val="left" w:pos="360"/>
        </w:tabs>
        <w:spacing w:before="60" w:after="60"/>
        <w:rPr>
          <w:i/>
        </w:rPr>
      </w:pPr>
      <w:r w:rsidRPr="0081390A">
        <w:rPr>
          <w:i/>
        </w:rPr>
        <w:t xml:space="preserve">Vào </w:t>
      </w:r>
      <w:r w:rsidRPr="0081390A">
        <w:rPr>
          <w:b/>
          <w:i/>
        </w:rPr>
        <w:t>[module Quản lý phép]</w:t>
      </w:r>
      <w:r w:rsidRPr="0081390A">
        <w:rPr>
          <w:i/>
        </w:rPr>
        <w:t xml:space="preserve">/chọn </w:t>
      </w:r>
      <w:r w:rsidRPr="0081390A">
        <w:rPr>
          <w:b/>
          <w:i/>
        </w:rPr>
        <w:t>[Danh mục]</w:t>
      </w:r>
      <w:r w:rsidRPr="0081390A">
        <w:rPr>
          <w:i/>
        </w:rPr>
        <w:t>/chọn mục [C.Đối tượng tính công/phép]</w:t>
      </w:r>
      <w:r w:rsidR="001B0A83">
        <w:rPr>
          <w:i/>
        </w:rPr>
        <w:t>/R_c</w:t>
      </w:r>
      <w:r w:rsidR="003D4190" w:rsidRPr="0081390A">
        <w:rPr>
          <w:i/>
        </w:rPr>
        <w:t xml:space="preserve">lick </w:t>
      </w:r>
      <w:r w:rsidR="001B0A83">
        <w:rPr>
          <w:i/>
        </w:rPr>
        <w:t>c</w:t>
      </w:r>
      <w:r w:rsidR="003D4190" w:rsidRPr="0081390A">
        <w:rPr>
          <w:i/>
        </w:rPr>
        <w:t xml:space="preserve">họn </w:t>
      </w:r>
      <w:r w:rsidR="003D4190" w:rsidRPr="001B0A83">
        <w:rPr>
          <w:b/>
          <w:i/>
        </w:rPr>
        <w:t>[</w:t>
      </w:r>
      <w:r w:rsidR="00AB41A7" w:rsidRPr="001B0A83">
        <w:rPr>
          <w:b/>
          <w:i/>
        </w:rPr>
        <w:t>Sửa</w:t>
      </w:r>
      <w:r w:rsidR="003D4190" w:rsidRPr="001B0A83">
        <w:rPr>
          <w:b/>
          <w:i/>
        </w:rPr>
        <w:t>]</w:t>
      </w:r>
    </w:p>
    <w:p w:rsidR="006273C7" w:rsidRDefault="006273C7" w:rsidP="003B7654">
      <w:pPr>
        <w:pStyle w:val="Vanban"/>
        <w:numPr>
          <w:ilvl w:val="0"/>
          <w:numId w:val="24"/>
        </w:numPr>
        <w:tabs>
          <w:tab w:val="left" w:pos="360"/>
        </w:tabs>
        <w:spacing w:before="60" w:after="60"/>
        <w:ind w:left="360"/>
        <w:rPr>
          <w:i/>
        </w:rPr>
      </w:pPr>
      <w:r>
        <w:rPr>
          <w:i/>
        </w:rPr>
        <w:t>Tab Phép năm</w:t>
      </w:r>
    </w:p>
    <w:p w:rsidR="00E80481" w:rsidRPr="00E80481" w:rsidRDefault="00AD773E" w:rsidP="00164152">
      <w:pPr>
        <w:pStyle w:val="Vanban"/>
        <w:tabs>
          <w:tab w:val="left" w:pos="360"/>
        </w:tabs>
        <w:spacing w:before="60" w:after="60"/>
      </w:pPr>
      <w:r w:rsidRPr="002E157C">
        <w:rPr>
          <w:noProof/>
          <w:lang w:eastAsia="ja-JP"/>
        </w:rPr>
        <w:drawing>
          <wp:inline distT="0" distB="0" distL="0" distR="0" wp14:anchorId="5B504BAD" wp14:editId="327414D3">
            <wp:extent cx="5772150" cy="38735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150" cy="3873500"/>
                    </a:xfrm>
                    <a:prstGeom prst="rect">
                      <a:avLst/>
                    </a:prstGeom>
                    <a:noFill/>
                    <a:ln>
                      <a:noFill/>
                    </a:ln>
                  </pic:spPr>
                </pic:pic>
              </a:graphicData>
            </a:graphic>
          </wp:inline>
        </w:drawing>
      </w:r>
    </w:p>
    <w:p w:rsidR="006273C7" w:rsidRDefault="009F05D5" w:rsidP="003B7654">
      <w:pPr>
        <w:pStyle w:val="Vanban"/>
        <w:numPr>
          <w:ilvl w:val="0"/>
          <w:numId w:val="15"/>
        </w:numPr>
        <w:tabs>
          <w:tab w:val="left" w:pos="360"/>
        </w:tabs>
        <w:spacing w:before="60" w:after="60"/>
        <w:ind w:left="360"/>
      </w:pPr>
      <w:r>
        <w:t xml:space="preserve">Nhóm </w:t>
      </w:r>
      <w:r w:rsidRPr="006B17A7">
        <w:rPr>
          <w:b/>
        </w:rPr>
        <w:t>{Tính phép}:</w:t>
      </w:r>
      <w:r>
        <w:t xml:space="preserve"> thiết lập số ngày phép được hưởng ở tháng đầu tiên và mốc thời gian được hưởng</w:t>
      </w:r>
      <w:r w:rsidR="006B1B76">
        <w:t>.</w:t>
      </w:r>
    </w:p>
    <w:p w:rsidR="009F05D5" w:rsidRDefault="001D7BFA" w:rsidP="003B7654">
      <w:pPr>
        <w:pStyle w:val="Vanban"/>
        <w:numPr>
          <w:ilvl w:val="0"/>
          <w:numId w:val="15"/>
        </w:numPr>
        <w:tabs>
          <w:tab w:val="left" w:pos="360"/>
        </w:tabs>
        <w:spacing w:before="60" w:after="60"/>
        <w:ind w:left="360"/>
      </w:pPr>
      <w:r>
        <w:t xml:space="preserve">Nhóm </w:t>
      </w:r>
      <w:r w:rsidRPr="006B17A7">
        <w:rPr>
          <w:b/>
        </w:rPr>
        <w:t>{Giới hạn phép năm theo kỳ}:</w:t>
      </w:r>
      <w:r>
        <w:t xml:space="preserve"> </w:t>
      </w:r>
      <w:r w:rsidR="008B50F6">
        <w:t xml:space="preserve">tất cả nhân viên nếu có ngày phép thì được </w:t>
      </w:r>
      <w:r w:rsidR="00082F56">
        <w:t xml:space="preserve">nghỉ với số phép đang có, </w:t>
      </w:r>
      <w:r w:rsidR="008B50F6">
        <w:t>được ứng phép của những tháng sau tháng hiện tại.</w:t>
      </w:r>
    </w:p>
    <w:p w:rsidR="00E64ABA" w:rsidRPr="00596193" w:rsidRDefault="008F1692" w:rsidP="003B7654">
      <w:pPr>
        <w:pStyle w:val="Vanban"/>
        <w:numPr>
          <w:ilvl w:val="0"/>
          <w:numId w:val="24"/>
        </w:numPr>
        <w:tabs>
          <w:tab w:val="left" w:pos="360"/>
        </w:tabs>
        <w:spacing w:before="60" w:after="60"/>
        <w:ind w:left="360"/>
        <w:rPr>
          <w:i/>
        </w:rPr>
      </w:pPr>
      <w:r w:rsidRPr="00596193">
        <w:rPr>
          <w:i/>
        </w:rPr>
        <w:t>Tab Thâm niên/Ngày công chuẩn</w:t>
      </w:r>
    </w:p>
    <w:p w:rsidR="00B066B9" w:rsidRDefault="00AD773E" w:rsidP="00B066B9">
      <w:pPr>
        <w:pStyle w:val="Vanban"/>
        <w:tabs>
          <w:tab w:val="left" w:pos="540"/>
        </w:tabs>
        <w:spacing w:before="60" w:after="60"/>
      </w:pPr>
      <w:r>
        <w:rPr>
          <w:noProof/>
          <w:lang w:eastAsia="ja-JP"/>
        </w:rPr>
        <w:drawing>
          <wp:inline distT="0" distB="0" distL="0" distR="0" wp14:anchorId="2A4FA87D" wp14:editId="4CFF81FA">
            <wp:extent cx="5759450" cy="288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2882900"/>
                    </a:xfrm>
                    <a:prstGeom prst="rect">
                      <a:avLst/>
                    </a:prstGeom>
                    <a:noFill/>
                    <a:ln>
                      <a:noFill/>
                    </a:ln>
                  </pic:spPr>
                </pic:pic>
              </a:graphicData>
            </a:graphic>
          </wp:inline>
        </w:drawing>
      </w:r>
    </w:p>
    <w:p w:rsidR="008A382B" w:rsidRDefault="008A382B" w:rsidP="003B7654">
      <w:pPr>
        <w:pStyle w:val="Vanban"/>
        <w:numPr>
          <w:ilvl w:val="0"/>
          <w:numId w:val="15"/>
        </w:numPr>
        <w:tabs>
          <w:tab w:val="left" w:pos="360"/>
        </w:tabs>
        <w:spacing w:before="60" w:after="60"/>
        <w:ind w:left="360"/>
      </w:pPr>
      <w:r>
        <w:t xml:space="preserve">Dòng </w:t>
      </w:r>
      <w:r w:rsidRPr="006B17A7">
        <w:rPr>
          <w:b/>
        </w:rPr>
        <w:t>[Ngà</w:t>
      </w:r>
      <w:r w:rsidR="008F5AB4" w:rsidRPr="006B17A7">
        <w:rPr>
          <w:b/>
        </w:rPr>
        <w:t xml:space="preserve">y tính phép thâm niên]: </w:t>
      </w:r>
      <w:r w:rsidR="008F5AB4">
        <w:t xml:space="preserve">Tại </w:t>
      </w:r>
      <w:r w:rsidR="002C12B3">
        <w:t>PF</w:t>
      </w:r>
      <w:r>
        <w:t xml:space="preserve"> thâm niên dùng tính phép năm được tính từ ngày vào</w:t>
      </w:r>
      <w:r w:rsidR="008F5AB4">
        <w:t xml:space="preserve"> làm</w:t>
      </w:r>
      <w:r w:rsidR="00C75410">
        <w:t xml:space="preserve"> </w:t>
      </w:r>
      <w:r>
        <w:t>sẽ check chọn vào option “Ngày vào làm”.</w:t>
      </w:r>
    </w:p>
    <w:p w:rsidR="008A382B" w:rsidRDefault="008A382B" w:rsidP="003B7654">
      <w:pPr>
        <w:pStyle w:val="Vanban"/>
        <w:numPr>
          <w:ilvl w:val="0"/>
          <w:numId w:val="15"/>
        </w:numPr>
        <w:tabs>
          <w:tab w:val="left" w:pos="360"/>
        </w:tabs>
        <w:spacing w:before="60" w:after="60"/>
        <w:ind w:left="360"/>
      </w:pPr>
      <w:r>
        <w:t xml:space="preserve">Dòng </w:t>
      </w:r>
      <w:r w:rsidRPr="006B17A7">
        <w:rPr>
          <w:b/>
        </w:rPr>
        <w:t>[Thời điểm</w:t>
      </w:r>
      <w:r w:rsidR="00B926B5" w:rsidRPr="006B17A7">
        <w:rPr>
          <w:b/>
        </w:rPr>
        <w:t xml:space="preserve"> hưởng phép thâm niên]: </w:t>
      </w:r>
      <w:r w:rsidR="00B926B5">
        <w:t xml:space="preserve">tại </w:t>
      </w:r>
      <w:r w:rsidR="002C12B3">
        <w:t>PF</w:t>
      </w:r>
      <w:r>
        <w:t xml:space="preserve"> phép năm thâm niên được hưởng ở thời điểm thỏa </w:t>
      </w:r>
      <w:r w:rsidR="002C12B3">
        <w:t>03</w:t>
      </w:r>
      <w:r>
        <w:t xml:space="preserve"> năm tính theo tháng nên sẽ check vào option </w:t>
      </w:r>
      <w:r w:rsidRPr="006B17A7">
        <w:rPr>
          <w:b/>
        </w:rPr>
        <w:t>“Theo tháng hiệu lực thâm niên”.</w:t>
      </w:r>
    </w:p>
    <w:p w:rsidR="00743981" w:rsidRDefault="008A382B" w:rsidP="003B7654">
      <w:pPr>
        <w:pStyle w:val="Vanban"/>
        <w:numPr>
          <w:ilvl w:val="0"/>
          <w:numId w:val="15"/>
        </w:numPr>
        <w:tabs>
          <w:tab w:val="left" w:pos="360"/>
        </w:tabs>
        <w:spacing w:before="60" w:after="60"/>
        <w:ind w:left="360"/>
      </w:pPr>
      <w:r>
        <w:t xml:space="preserve">Dòng </w:t>
      </w:r>
      <w:r w:rsidRPr="006B17A7">
        <w:rPr>
          <w:b/>
        </w:rPr>
        <w:t>“Số phép tăng theo thâm niên”</w:t>
      </w:r>
      <w:r w:rsidR="001401E7" w:rsidRPr="006B17A7">
        <w:rPr>
          <w:b/>
        </w:rPr>
        <w:t>:</w:t>
      </w:r>
      <w:r w:rsidR="001401E7">
        <w:t xml:space="preserve"> định nghĩa số năm thâm niên để được hưởng phép thâm niên.</w:t>
      </w:r>
    </w:p>
    <w:p w:rsidR="00916798" w:rsidRDefault="004F6F4E" w:rsidP="003B7654">
      <w:pPr>
        <w:pStyle w:val="Vanban"/>
        <w:numPr>
          <w:ilvl w:val="0"/>
          <w:numId w:val="27"/>
        </w:numPr>
        <w:tabs>
          <w:tab w:val="left" w:pos="360"/>
        </w:tabs>
        <w:spacing w:before="60" w:after="60"/>
        <w:ind w:left="360"/>
        <w:outlineLvl w:val="1"/>
      </w:pPr>
      <w:bookmarkStart w:id="75" w:name="_Toc453012580"/>
      <w:r>
        <w:t>Định nghĩa d</w:t>
      </w:r>
      <w:r w:rsidR="00916798">
        <w:t xml:space="preserve">anh </w:t>
      </w:r>
      <w:r>
        <w:t xml:space="preserve">mục </w:t>
      </w:r>
      <w:r w:rsidR="00916798">
        <w:t xml:space="preserve">các loại nghỉ được </w:t>
      </w:r>
      <w:r>
        <w:t xml:space="preserve">thiết lập trước </w:t>
      </w:r>
      <w:r w:rsidR="00916798">
        <w:t>trên lịch</w:t>
      </w:r>
      <w:bookmarkEnd w:id="75"/>
    </w:p>
    <w:p w:rsidR="00B066B9" w:rsidRPr="002B0AE7" w:rsidRDefault="0035077E" w:rsidP="00B066B9">
      <w:pPr>
        <w:pStyle w:val="Vanban"/>
        <w:tabs>
          <w:tab w:val="left" w:pos="540"/>
        </w:tabs>
        <w:spacing w:before="60" w:after="60"/>
        <w:rPr>
          <w:i/>
        </w:rPr>
      </w:pPr>
      <w:r w:rsidRPr="0035077E">
        <w:rPr>
          <w:i/>
        </w:rPr>
        <w:t xml:space="preserve">Vào </w:t>
      </w:r>
      <w:r w:rsidRPr="0035077E">
        <w:rPr>
          <w:b/>
          <w:i/>
        </w:rPr>
        <w:t>[module Chấm công]</w:t>
      </w:r>
      <w:r w:rsidRPr="0035077E">
        <w:rPr>
          <w:i/>
        </w:rPr>
        <w:t xml:space="preserve">/chọn </w:t>
      </w:r>
      <w:r w:rsidRPr="0035077E">
        <w:rPr>
          <w:b/>
          <w:i/>
        </w:rPr>
        <w:t>[Danh mục]/</w:t>
      </w:r>
      <w:r w:rsidRPr="0035077E">
        <w:rPr>
          <w:i/>
        </w:rPr>
        <w:t xml:space="preserve">chọn </w:t>
      </w:r>
      <w:r w:rsidRPr="0035077E">
        <w:rPr>
          <w:b/>
          <w:i/>
        </w:rPr>
        <w:t>[E.Lịch làm việc tổng quát]</w:t>
      </w:r>
      <w:r w:rsidR="002B0AE7">
        <w:rPr>
          <w:b/>
          <w:i/>
        </w:rPr>
        <w:t>/</w:t>
      </w:r>
      <w:r w:rsidR="00EE7B1D" w:rsidRPr="00EE7B1D">
        <w:rPr>
          <w:i/>
        </w:rPr>
        <w:t>R_click</w:t>
      </w:r>
      <w:r w:rsidR="00587475">
        <w:rPr>
          <w:i/>
        </w:rPr>
        <w:t xml:space="preserve"> chọn [Thêm]</w:t>
      </w:r>
    </w:p>
    <w:p w:rsidR="00B066B9" w:rsidRDefault="00AD773E" w:rsidP="00B066B9">
      <w:pPr>
        <w:pStyle w:val="Vanban"/>
        <w:tabs>
          <w:tab w:val="left" w:pos="540"/>
        </w:tabs>
        <w:spacing w:before="60" w:after="60"/>
      </w:pPr>
      <w:r w:rsidRPr="002E157C">
        <w:rPr>
          <w:noProof/>
          <w:lang w:eastAsia="ja-JP"/>
        </w:rPr>
        <w:drawing>
          <wp:inline distT="0" distB="0" distL="0" distR="0" wp14:anchorId="012A2100" wp14:editId="4840B3EC">
            <wp:extent cx="5765800" cy="323850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5800" cy="3238500"/>
                    </a:xfrm>
                    <a:prstGeom prst="rect">
                      <a:avLst/>
                    </a:prstGeom>
                    <a:noFill/>
                    <a:ln>
                      <a:noFill/>
                    </a:ln>
                  </pic:spPr>
                </pic:pic>
              </a:graphicData>
            </a:graphic>
          </wp:inline>
        </w:drawing>
      </w:r>
    </w:p>
    <w:p w:rsidR="00B066B9" w:rsidRDefault="00AD773E" w:rsidP="00B066B9">
      <w:pPr>
        <w:pStyle w:val="Vanban"/>
        <w:tabs>
          <w:tab w:val="left" w:pos="540"/>
        </w:tabs>
        <w:spacing w:before="60" w:after="60"/>
      </w:pPr>
      <w:r w:rsidRPr="002E157C">
        <w:rPr>
          <w:noProof/>
          <w:lang w:eastAsia="ja-JP"/>
        </w:rPr>
        <w:drawing>
          <wp:inline distT="0" distB="0" distL="0" distR="0" wp14:anchorId="7543440B" wp14:editId="30964119">
            <wp:extent cx="5772150" cy="38735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2150" cy="3873500"/>
                    </a:xfrm>
                    <a:prstGeom prst="rect">
                      <a:avLst/>
                    </a:prstGeom>
                    <a:noFill/>
                    <a:ln>
                      <a:noFill/>
                    </a:ln>
                  </pic:spPr>
                </pic:pic>
              </a:graphicData>
            </a:graphic>
          </wp:inline>
        </w:drawing>
      </w:r>
    </w:p>
    <w:p w:rsidR="007A7BBF" w:rsidRDefault="007A7BBF" w:rsidP="00B066B9">
      <w:pPr>
        <w:pStyle w:val="Vanban"/>
        <w:tabs>
          <w:tab w:val="left" w:pos="540"/>
        </w:tabs>
        <w:spacing w:before="60" w:after="60"/>
      </w:pPr>
    </w:p>
    <w:p w:rsidR="000D355E" w:rsidRDefault="000D355E" w:rsidP="00B066B9">
      <w:pPr>
        <w:pStyle w:val="Vanban"/>
        <w:tabs>
          <w:tab w:val="left" w:pos="540"/>
        </w:tabs>
        <w:spacing w:before="60" w:after="60"/>
      </w:pPr>
    </w:p>
    <w:p w:rsidR="000D355E" w:rsidRDefault="000D355E" w:rsidP="00B066B9">
      <w:pPr>
        <w:pStyle w:val="Vanban"/>
        <w:tabs>
          <w:tab w:val="left" w:pos="540"/>
        </w:tabs>
        <w:spacing w:before="60" w:after="60"/>
      </w:pPr>
    </w:p>
    <w:p w:rsidR="0028318C" w:rsidRDefault="0028318C" w:rsidP="003B7654">
      <w:pPr>
        <w:pStyle w:val="Vanban"/>
        <w:numPr>
          <w:ilvl w:val="0"/>
          <w:numId w:val="27"/>
        </w:numPr>
        <w:tabs>
          <w:tab w:val="left" w:pos="360"/>
        </w:tabs>
        <w:spacing w:before="60" w:after="60"/>
        <w:ind w:left="360"/>
        <w:outlineLvl w:val="1"/>
      </w:pPr>
      <w:bookmarkStart w:id="76" w:name="_Toc453012581"/>
      <w:r>
        <w:t xml:space="preserve">Định nghĩa </w:t>
      </w:r>
      <w:r w:rsidR="000E7E73">
        <w:t>tên gọi cho L</w:t>
      </w:r>
      <w:r>
        <w:t>ương</w:t>
      </w:r>
      <w:r w:rsidR="00CA64FB">
        <w:t xml:space="preserve"> và các khoản phụ cấp</w:t>
      </w:r>
      <w:bookmarkEnd w:id="76"/>
    </w:p>
    <w:p w:rsidR="0028318C" w:rsidRPr="00C2503F" w:rsidRDefault="00C82A50" w:rsidP="00C82A50">
      <w:pPr>
        <w:pStyle w:val="Vanban"/>
        <w:tabs>
          <w:tab w:val="left" w:pos="360"/>
        </w:tabs>
        <w:spacing w:before="60" w:after="60"/>
        <w:rPr>
          <w:i/>
        </w:rPr>
      </w:pPr>
      <w:r w:rsidRPr="00C2503F">
        <w:rPr>
          <w:i/>
        </w:rPr>
        <w:t xml:space="preserve">Vào </w:t>
      </w:r>
      <w:r w:rsidR="00C2503F" w:rsidRPr="00C2503F">
        <w:rPr>
          <w:b/>
          <w:i/>
        </w:rPr>
        <w:t>[</w:t>
      </w:r>
      <w:r w:rsidRPr="00C2503F">
        <w:rPr>
          <w:b/>
          <w:i/>
        </w:rPr>
        <w:t>module Tiền lương</w:t>
      </w:r>
      <w:r w:rsidR="00C2503F" w:rsidRPr="00C2503F">
        <w:rPr>
          <w:b/>
          <w:i/>
        </w:rPr>
        <w:t>]</w:t>
      </w:r>
      <w:r w:rsidRPr="00C2503F">
        <w:rPr>
          <w:i/>
        </w:rPr>
        <w:t>/</w:t>
      </w:r>
      <w:r w:rsidR="00E905FC" w:rsidRPr="00C2503F">
        <w:rPr>
          <w:i/>
        </w:rPr>
        <w:t xml:space="preserve">vào </w:t>
      </w:r>
      <w:r w:rsidR="00E905FC" w:rsidRPr="00C2503F">
        <w:rPr>
          <w:b/>
          <w:i/>
        </w:rPr>
        <w:t>[Hệ thống]</w:t>
      </w:r>
      <w:r w:rsidR="00E905FC" w:rsidRPr="00C2503F">
        <w:rPr>
          <w:i/>
        </w:rPr>
        <w:t xml:space="preserve">/chọn mục </w:t>
      </w:r>
      <w:r w:rsidR="00E905FC" w:rsidRPr="00C2503F">
        <w:rPr>
          <w:b/>
          <w:i/>
        </w:rPr>
        <w:t>[B.Thiết lập khác]</w:t>
      </w:r>
      <w:r w:rsidR="00E905FC" w:rsidRPr="00C2503F">
        <w:rPr>
          <w:i/>
        </w:rPr>
        <w:t xml:space="preserve">/chọn mục </w:t>
      </w:r>
      <w:r w:rsidR="00E905FC" w:rsidRPr="00C2503F">
        <w:rPr>
          <w:b/>
          <w:i/>
        </w:rPr>
        <w:t>[1.hệ số sử dụng]</w:t>
      </w:r>
    </w:p>
    <w:p w:rsidR="00E905FC" w:rsidRPr="00E905FC" w:rsidRDefault="00E905FC" w:rsidP="003B7654">
      <w:pPr>
        <w:pStyle w:val="Vanban"/>
        <w:numPr>
          <w:ilvl w:val="0"/>
          <w:numId w:val="24"/>
        </w:numPr>
        <w:tabs>
          <w:tab w:val="left" w:pos="360"/>
        </w:tabs>
        <w:spacing w:before="60" w:after="60"/>
        <w:ind w:left="360"/>
        <w:rPr>
          <w:i/>
        </w:rPr>
      </w:pPr>
      <w:r w:rsidRPr="00E905FC">
        <w:rPr>
          <w:i/>
        </w:rPr>
        <w:t>Định nghĩa Lương cơ bản – Base Salary</w:t>
      </w:r>
    </w:p>
    <w:p w:rsidR="00E905FC" w:rsidRDefault="00AD773E" w:rsidP="00C82A50">
      <w:pPr>
        <w:pStyle w:val="Vanban"/>
        <w:tabs>
          <w:tab w:val="left" w:pos="360"/>
        </w:tabs>
        <w:spacing w:before="60" w:after="60"/>
      </w:pPr>
      <w:r>
        <w:rPr>
          <w:noProof/>
          <w:lang w:eastAsia="ja-JP"/>
        </w:rPr>
        <w:drawing>
          <wp:inline distT="0" distB="0" distL="0" distR="0" wp14:anchorId="0F4C3387" wp14:editId="7961748B">
            <wp:extent cx="5765800" cy="1803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5800" cy="1803400"/>
                    </a:xfrm>
                    <a:prstGeom prst="rect">
                      <a:avLst/>
                    </a:prstGeom>
                    <a:noFill/>
                    <a:ln>
                      <a:noFill/>
                    </a:ln>
                  </pic:spPr>
                </pic:pic>
              </a:graphicData>
            </a:graphic>
          </wp:inline>
        </w:drawing>
      </w:r>
    </w:p>
    <w:p w:rsidR="00E905FC" w:rsidRPr="00E905FC" w:rsidRDefault="00E905FC" w:rsidP="003B7654">
      <w:pPr>
        <w:pStyle w:val="Vanban"/>
        <w:numPr>
          <w:ilvl w:val="0"/>
          <w:numId w:val="24"/>
        </w:numPr>
        <w:tabs>
          <w:tab w:val="left" w:pos="360"/>
        </w:tabs>
        <w:spacing w:before="60" w:after="60"/>
        <w:ind w:left="360"/>
        <w:rPr>
          <w:i/>
        </w:rPr>
      </w:pPr>
      <w:r w:rsidRPr="00E905FC">
        <w:rPr>
          <w:i/>
        </w:rPr>
        <w:t>Định tên gọi các khoản Phụ cấp</w:t>
      </w:r>
    </w:p>
    <w:p w:rsidR="00E905FC" w:rsidRDefault="00AD773E" w:rsidP="00C82A50">
      <w:pPr>
        <w:pStyle w:val="Vanban"/>
        <w:tabs>
          <w:tab w:val="left" w:pos="360"/>
        </w:tabs>
        <w:spacing w:before="60" w:after="60"/>
      </w:pPr>
      <w:r>
        <w:rPr>
          <w:noProof/>
          <w:lang w:eastAsia="ja-JP"/>
        </w:rPr>
        <w:drawing>
          <wp:inline distT="0" distB="0" distL="0" distR="0" wp14:anchorId="2AC0E2AC" wp14:editId="44C4A2CC">
            <wp:extent cx="576580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5800" cy="24384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1"/>
      </w:tblGrid>
      <w:tr w:rsidR="00364092" w:rsidTr="00741EA4">
        <w:tc>
          <w:tcPr>
            <w:tcW w:w="9301" w:type="dxa"/>
            <w:shd w:val="clear" w:color="auto" w:fill="auto"/>
          </w:tcPr>
          <w:p w:rsidR="00364092" w:rsidRDefault="00364092" w:rsidP="00741EA4">
            <w:pPr>
              <w:pStyle w:val="Vanban"/>
              <w:tabs>
                <w:tab w:val="left" w:pos="360"/>
              </w:tabs>
              <w:spacing w:before="60" w:after="60"/>
            </w:pPr>
            <w:r>
              <w:t>Lưu ý:</w:t>
            </w:r>
          </w:p>
          <w:p w:rsidR="00364092" w:rsidRDefault="00364092" w:rsidP="003B7654">
            <w:pPr>
              <w:pStyle w:val="Vanban"/>
              <w:numPr>
                <w:ilvl w:val="0"/>
                <w:numId w:val="15"/>
              </w:numPr>
              <w:tabs>
                <w:tab w:val="left" w:pos="360"/>
              </w:tabs>
              <w:spacing w:before="60" w:after="60"/>
              <w:ind w:left="360"/>
            </w:pPr>
            <w:r>
              <w:t xml:space="preserve">Đây </w:t>
            </w:r>
            <w:r w:rsidR="00687F38">
              <w:t xml:space="preserve">chỉ </w:t>
            </w:r>
            <w:r>
              <w:t>là nơi thiết lập tên gọi cho các khoản phụ cấp hoặc lương cơ bản.</w:t>
            </w:r>
          </w:p>
          <w:p w:rsidR="00364092" w:rsidRDefault="00364092" w:rsidP="003B7654">
            <w:pPr>
              <w:pStyle w:val="Vanban"/>
              <w:numPr>
                <w:ilvl w:val="0"/>
                <w:numId w:val="15"/>
              </w:numPr>
              <w:tabs>
                <w:tab w:val="left" w:pos="360"/>
              </w:tabs>
              <w:spacing w:before="60" w:after="60"/>
              <w:ind w:left="360"/>
            </w:pPr>
            <w:r>
              <w:t xml:space="preserve">Mức </w:t>
            </w:r>
            <w:r w:rsidR="007606B0">
              <w:t xml:space="preserve">hưởng </w:t>
            </w:r>
            <w:r w:rsidR="00687F38">
              <w:t xml:space="preserve">của những khoản này </w:t>
            </w:r>
            <w:r w:rsidR="007606B0">
              <w:t xml:space="preserve">được gán </w:t>
            </w:r>
            <w:r w:rsidR="00687F38">
              <w:t xml:space="preserve">khi tăng mới nhân viên </w:t>
            </w:r>
            <w:r w:rsidR="007606B0">
              <w:t xml:space="preserve">tại </w:t>
            </w:r>
            <w:r w:rsidR="00E218C8">
              <w:t xml:space="preserve">phần </w:t>
            </w:r>
            <w:r w:rsidR="007606B0" w:rsidRPr="00741EA4">
              <w:rPr>
                <w:b/>
              </w:rPr>
              <w:t>nghiệp vụ</w:t>
            </w:r>
            <w:r w:rsidR="00E218C8" w:rsidRPr="00741EA4">
              <w:rPr>
                <w:b/>
              </w:rPr>
              <w:t>/</w:t>
            </w:r>
            <w:r w:rsidR="007606B0" w:rsidRPr="00741EA4">
              <w:rPr>
                <w:b/>
              </w:rPr>
              <w:t xml:space="preserve">tăng mới nhân viên </w:t>
            </w:r>
            <w:r w:rsidR="007606B0" w:rsidRPr="00D67FDA">
              <w:t xml:space="preserve">của </w:t>
            </w:r>
            <w:r w:rsidR="007606B0" w:rsidRPr="00741EA4">
              <w:rPr>
                <w:b/>
              </w:rPr>
              <w:t>module Nhân sự</w:t>
            </w:r>
            <w:r w:rsidR="00687F38">
              <w:t xml:space="preserve"> </w:t>
            </w:r>
            <w:r w:rsidR="00E337E2">
              <w:t xml:space="preserve">– </w:t>
            </w:r>
            <w:r w:rsidR="00E337E2" w:rsidRPr="00741EA4">
              <w:rPr>
                <w:i/>
              </w:rPr>
              <w:t>tham khảo thêm tại phần VIII.Nghiệp vụ</w:t>
            </w:r>
            <w:r w:rsidR="00E337E2">
              <w:rPr>
                <w:i/>
              </w:rPr>
              <w:t>.</w:t>
            </w:r>
          </w:p>
          <w:p w:rsidR="00687F38" w:rsidRDefault="00687F38" w:rsidP="003B7654">
            <w:pPr>
              <w:pStyle w:val="Vanban"/>
              <w:numPr>
                <w:ilvl w:val="0"/>
                <w:numId w:val="15"/>
              </w:numPr>
              <w:tabs>
                <w:tab w:val="left" w:pos="360"/>
              </w:tabs>
              <w:spacing w:before="60" w:after="60"/>
              <w:ind w:left="360"/>
            </w:pPr>
            <w:r>
              <w:t xml:space="preserve">Điều chỉnh mức hưởng của những khoản này thực hiện tại phần </w:t>
            </w:r>
            <w:r w:rsidRPr="00741EA4">
              <w:rPr>
                <w:b/>
              </w:rPr>
              <w:t>nghiệp vụ/điều chỉnh lương</w:t>
            </w:r>
            <w:r>
              <w:t xml:space="preserve"> của </w:t>
            </w:r>
            <w:r w:rsidRPr="00741EA4">
              <w:rPr>
                <w:b/>
              </w:rPr>
              <w:t>module Nhân sự</w:t>
            </w:r>
            <w:r>
              <w:t xml:space="preserve"> </w:t>
            </w:r>
            <w:r w:rsidR="00E337E2">
              <w:t xml:space="preserve">– </w:t>
            </w:r>
            <w:r w:rsidR="00E337E2" w:rsidRPr="00741EA4">
              <w:rPr>
                <w:i/>
              </w:rPr>
              <w:t>tham khảo thêm tại phần VIII.Nghiệp vụ</w:t>
            </w:r>
            <w:r w:rsidR="00E337E2">
              <w:rPr>
                <w:i/>
              </w:rPr>
              <w:t>.</w:t>
            </w:r>
            <w:r w:rsidRPr="00741EA4">
              <w:rPr>
                <w:i/>
              </w:rPr>
              <w:t>.</w:t>
            </w:r>
          </w:p>
        </w:tc>
      </w:tr>
    </w:tbl>
    <w:p w:rsidR="000A16E5" w:rsidRDefault="00EE7E58" w:rsidP="003B7654">
      <w:pPr>
        <w:pStyle w:val="Vanban"/>
        <w:numPr>
          <w:ilvl w:val="0"/>
          <w:numId w:val="27"/>
        </w:numPr>
        <w:tabs>
          <w:tab w:val="left" w:pos="360"/>
        </w:tabs>
        <w:spacing w:before="60" w:after="60"/>
        <w:ind w:left="360"/>
        <w:outlineLvl w:val="1"/>
      </w:pPr>
      <w:bookmarkStart w:id="77" w:name="_Toc453012582"/>
      <w:r>
        <w:t xml:space="preserve">Định nghĩa </w:t>
      </w:r>
      <w:r w:rsidR="00A26215">
        <w:t xml:space="preserve">mức lương </w:t>
      </w:r>
      <w:r w:rsidR="00184B46">
        <w:t xml:space="preserve">và phụ cấp </w:t>
      </w:r>
      <w:r w:rsidR="00A26215">
        <w:t>làm cơ sở tham gia bảo hiểm</w:t>
      </w:r>
      <w:bookmarkEnd w:id="77"/>
    </w:p>
    <w:p w:rsidR="00A26215" w:rsidRPr="00D42094" w:rsidRDefault="00D42094" w:rsidP="00A26215">
      <w:pPr>
        <w:pStyle w:val="Vanban"/>
        <w:tabs>
          <w:tab w:val="left" w:pos="540"/>
        </w:tabs>
        <w:spacing w:before="60" w:after="60"/>
        <w:rPr>
          <w:i/>
        </w:rPr>
      </w:pPr>
      <w:bookmarkStart w:id="78" w:name="OLE_LINK3"/>
      <w:r w:rsidRPr="00D42094">
        <w:rPr>
          <w:i/>
        </w:rPr>
        <w:t xml:space="preserve">Vào </w:t>
      </w:r>
      <w:r w:rsidRPr="00D42094">
        <w:rPr>
          <w:b/>
          <w:i/>
        </w:rPr>
        <w:t>[module Y tế bảo hiểm]</w:t>
      </w:r>
      <w:r w:rsidRPr="00D42094">
        <w:rPr>
          <w:i/>
        </w:rPr>
        <w:t xml:space="preserve">/chọn </w:t>
      </w:r>
      <w:r w:rsidRPr="00D42094">
        <w:rPr>
          <w:b/>
          <w:i/>
        </w:rPr>
        <w:t>[Hệ thống]</w:t>
      </w:r>
      <w:r w:rsidRPr="00D42094">
        <w:rPr>
          <w:i/>
        </w:rPr>
        <w:t xml:space="preserve">/chọn mục </w:t>
      </w:r>
      <w:r w:rsidRPr="00D42094">
        <w:rPr>
          <w:b/>
          <w:i/>
        </w:rPr>
        <w:t>[B.Thiết lập khác]</w:t>
      </w:r>
      <w:r w:rsidRPr="00D42094">
        <w:rPr>
          <w:i/>
        </w:rPr>
        <w:t xml:space="preserve">/chọn </w:t>
      </w:r>
      <w:r w:rsidRPr="00D42094">
        <w:rPr>
          <w:b/>
          <w:i/>
        </w:rPr>
        <w:t>[1.Mức lương và các khoản phụ cấp]</w:t>
      </w:r>
      <w:bookmarkEnd w:id="78"/>
      <w:r>
        <w:rPr>
          <w:b/>
          <w:i/>
        </w:rPr>
        <w:t>.</w:t>
      </w:r>
    </w:p>
    <w:p w:rsidR="00D42094" w:rsidRDefault="00AD773E" w:rsidP="00A26215">
      <w:pPr>
        <w:pStyle w:val="Vanban"/>
        <w:tabs>
          <w:tab w:val="left" w:pos="540"/>
        </w:tabs>
        <w:spacing w:before="60" w:after="60"/>
      </w:pPr>
      <w:r>
        <w:rPr>
          <w:noProof/>
          <w:lang w:eastAsia="ja-JP"/>
        </w:rPr>
        <w:drawing>
          <wp:inline distT="0" distB="0" distL="0" distR="0" wp14:anchorId="46A63C6F" wp14:editId="72693D5F">
            <wp:extent cx="5765800" cy="1962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5800" cy="1962150"/>
                    </a:xfrm>
                    <a:prstGeom prst="rect">
                      <a:avLst/>
                    </a:prstGeom>
                    <a:noFill/>
                    <a:ln>
                      <a:noFill/>
                    </a:ln>
                  </pic:spPr>
                </pic:pic>
              </a:graphicData>
            </a:graphic>
          </wp:inline>
        </w:drawing>
      </w:r>
    </w:p>
    <w:p w:rsidR="007A7BBF" w:rsidRDefault="008C76AF" w:rsidP="003B7654">
      <w:pPr>
        <w:pStyle w:val="Vanban"/>
        <w:numPr>
          <w:ilvl w:val="0"/>
          <w:numId w:val="27"/>
        </w:numPr>
        <w:tabs>
          <w:tab w:val="left" w:pos="360"/>
        </w:tabs>
        <w:spacing w:before="60" w:after="60"/>
        <w:ind w:left="360"/>
        <w:outlineLvl w:val="1"/>
      </w:pPr>
      <w:bookmarkStart w:id="79" w:name="_Toc453012583"/>
      <w:r>
        <w:t>Thiết lập công thức tính mức đóng bảo hiểm</w:t>
      </w:r>
      <w:bookmarkEnd w:id="79"/>
    </w:p>
    <w:p w:rsidR="008C76AF" w:rsidRPr="00E52F52" w:rsidRDefault="008C76AF" w:rsidP="00B066B9">
      <w:pPr>
        <w:pStyle w:val="Vanban"/>
        <w:tabs>
          <w:tab w:val="left" w:pos="540"/>
        </w:tabs>
        <w:spacing w:before="60" w:after="60"/>
      </w:pPr>
      <w:r w:rsidRPr="00D42094">
        <w:rPr>
          <w:i/>
        </w:rPr>
        <w:t xml:space="preserve">Vào </w:t>
      </w:r>
      <w:r w:rsidRPr="00D42094">
        <w:rPr>
          <w:b/>
          <w:i/>
        </w:rPr>
        <w:t>[module Y tế bảo hiểm]</w:t>
      </w:r>
      <w:r w:rsidRPr="00D42094">
        <w:rPr>
          <w:i/>
        </w:rPr>
        <w:t xml:space="preserve">/chọn </w:t>
      </w:r>
      <w:r w:rsidRPr="00D42094">
        <w:rPr>
          <w:b/>
          <w:i/>
        </w:rPr>
        <w:t>[Hệ thống]</w:t>
      </w:r>
      <w:r w:rsidRPr="00D42094">
        <w:rPr>
          <w:i/>
        </w:rPr>
        <w:t xml:space="preserve">/chọn mục </w:t>
      </w:r>
      <w:r w:rsidRPr="00D42094">
        <w:rPr>
          <w:b/>
          <w:i/>
        </w:rPr>
        <w:t>[B.Thiết lập khác]</w:t>
      </w:r>
      <w:r w:rsidRPr="00D42094">
        <w:rPr>
          <w:i/>
        </w:rPr>
        <w:t xml:space="preserve">/chọn </w:t>
      </w:r>
      <w:r w:rsidRPr="00D42094">
        <w:rPr>
          <w:b/>
          <w:i/>
        </w:rPr>
        <w:t>[</w:t>
      </w:r>
      <w:r>
        <w:rPr>
          <w:b/>
          <w:i/>
        </w:rPr>
        <w:t>2</w:t>
      </w:r>
      <w:r w:rsidRPr="00D42094">
        <w:rPr>
          <w:b/>
          <w:i/>
        </w:rPr>
        <w:t>.</w:t>
      </w:r>
      <w:r>
        <w:rPr>
          <w:b/>
          <w:i/>
        </w:rPr>
        <w:t>Các công thức tính bảo hiểm]</w:t>
      </w:r>
      <w:r w:rsidR="00E52F52">
        <w:rPr>
          <w:b/>
          <w:i/>
        </w:rPr>
        <w:t>/</w:t>
      </w:r>
      <w:r w:rsidR="00E52F52">
        <w:rPr>
          <w:i/>
        </w:rPr>
        <w:t xml:space="preserve">chọn tab </w:t>
      </w:r>
      <w:r w:rsidR="00915B1F">
        <w:rPr>
          <w:b/>
          <w:i/>
        </w:rPr>
        <w:t>[1.Lương</w:t>
      </w:r>
      <w:r w:rsidR="00E52F52" w:rsidRPr="00E52F52">
        <w:rPr>
          <w:b/>
          <w:i/>
        </w:rPr>
        <w:t>]</w:t>
      </w:r>
    </w:p>
    <w:p w:rsidR="008C76AF" w:rsidRDefault="00AD773E" w:rsidP="00B066B9">
      <w:pPr>
        <w:pStyle w:val="Vanban"/>
        <w:tabs>
          <w:tab w:val="left" w:pos="540"/>
        </w:tabs>
        <w:spacing w:before="60" w:after="60"/>
      </w:pPr>
      <w:r>
        <w:rPr>
          <w:noProof/>
          <w:lang w:eastAsia="ja-JP"/>
        </w:rPr>
        <w:drawing>
          <wp:inline distT="0" distB="0" distL="0" distR="0" wp14:anchorId="4A64578D" wp14:editId="067FA7C0">
            <wp:extent cx="5759450" cy="3016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016250"/>
                    </a:xfrm>
                    <a:prstGeom prst="rect">
                      <a:avLst/>
                    </a:prstGeom>
                    <a:noFill/>
                    <a:ln>
                      <a:noFill/>
                    </a:ln>
                  </pic:spPr>
                </pic:pic>
              </a:graphicData>
            </a:graphic>
          </wp:inline>
        </w:drawing>
      </w:r>
    </w:p>
    <w:p w:rsidR="007A7BBF" w:rsidRDefault="008C76AF" w:rsidP="00B066B9">
      <w:pPr>
        <w:pStyle w:val="Vanban"/>
        <w:tabs>
          <w:tab w:val="left" w:pos="540"/>
        </w:tabs>
        <w:spacing w:before="60" w:after="60"/>
      </w:pPr>
      <w:r>
        <w:t>Vì là thiết lập công thức nên hế thống hỗ trợ sẵn các hàm cho người dùng chủ động thiết lập.</w:t>
      </w:r>
    </w:p>
    <w:p w:rsidR="008C76AF" w:rsidRDefault="008C76AF" w:rsidP="00B066B9">
      <w:pPr>
        <w:pStyle w:val="Vanban"/>
        <w:tabs>
          <w:tab w:val="left" w:pos="540"/>
        </w:tabs>
        <w:spacing w:before="60" w:after="60"/>
      </w:pPr>
      <w:r>
        <w:t>Cách thiết lập tuần tự theo các bước như trên, cụ thể:</w:t>
      </w:r>
    </w:p>
    <w:p w:rsidR="008C76AF" w:rsidRDefault="008C76AF" w:rsidP="003B7654">
      <w:pPr>
        <w:pStyle w:val="Vanban"/>
        <w:numPr>
          <w:ilvl w:val="0"/>
          <w:numId w:val="15"/>
        </w:numPr>
        <w:tabs>
          <w:tab w:val="left" w:pos="360"/>
        </w:tabs>
        <w:spacing w:before="60" w:after="60"/>
        <w:ind w:left="360"/>
      </w:pPr>
      <w:bookmarkStart w:id="80" w:name="OLE_LINK4"/>
      <w:bookmarkStart w:id="81" w:name="OLE_LINK5"/>
      <w:r>
        <w:t xml:space="preserve">Bước 1: click vào button </w:t>
      </w:r>
      <w:r w:rsidRPr="006B17A7">
        <w:rPr>
          <w:b/>
        </w:rPr>
        <w:t>[Công thức]</w:t>
      </w:r>
    </w:p>
    <w:bookmarkEnd w:id="80"/>
    <w:bookmarkEnd w:id="81"/>
    <w:p w:rsidR="008C76AF" w:rsidRDefault="008C76AF" w:rsidP="003B7654">
      <w:pPr>
        <w:pStyle w:val="Vanban"/>
        <w:numPr>
          <w:ilvl w:val="0"/>
          <w:numId w:val="15"/>
        </w:numPr>
        <w:tabs>
          <w:tab w:val="left" w:pos="360"/>
        </w:tabs>
        <w:spacing w:before="60" w:after="60"/>
        <w:ind w:left="360"/>
      </w:pPr>
      <w:r>
        <w:t xml:space="preserve">Bước 2: chọn trong danh mục công thức các hàm tương ứng, double click để add hàm cho từng khoản lương hay phụ cấp đóng bảo hiểm. </w:t>
      </w:r>
    </w:p>
    <w:p w:rsidR="00565761" w:rsidRDefault="00B72C1A" w:rsidP="003B7654">
      <w:pPr>
        <w:pStyle w:val="Vanban"/>
        <w:numPr>
          <w:ilvl w:val="0"/>
          <w:numId w:val="27"/>
        </w:numPr>
        <w:tabs>
          <w:tab w:val="left" w:pos="360"/>
        </w:tabs>
        <w:spacing w:before="60" w:after="60"/>
        <w:ind w:left="360"/>
        <w:outlineLvl w:val="1"/>
      </w:pPr>
      <w:bookmarkStart w:id="82" w:name="_Toc453012584"/>
      <w:r>
        <w:t>Thiết lập các tỷ lệ tham gia bảo hiểm cho một số trường hợp đặc biệt</w:t>
      </w:r>
      <w:bookmarkEnd w:id="82"/>
    </w:p>
    <w:p w:rsidR="00565761" w:rsidRDefault="006C76C9" w:rsidP="00565761">
      <w:pPr>
        <w:pStyle w:val="Vanban"/>
        <w:tabs>
          <w:tab w:val="left" w:pos="720"/>
        </w:tabs>
        <w:spacing w:before="60" w:after="60"/>
      </w:pPr>
      <w:r w:rsidRPr="00D42094">
        <w:rPr>
          <w:i/>
        </w:rPr>
        <w:t xml:space="preserve">Vào </w:t>
      </w:r>
      <w:r w:rsidRPr="00D42094">
        <w:rPr>
          <w:b/>
          <w:i/>
        </w:rPr>
        <w:t>[module Y tế bảo hiểm]</w:t>
      </w:r>
      <w:r w:rsidRPr="00D42094">
        <w:rPr>
          <w:i/>
        </w:rPr>
        <w:t xml:space="preserve">/chọn </w:t>
      </w:r>
      <w:r w:rsidRPr="00D42094">
        <w:rPr>
          <w:b/>
          <w:i/>
        </w:rPr>
        <w:t>[Hệ thống]</w:t>
      </w:r>
      <w:r w:rsidRPr="00D42094">
        <w:rPr>
          <w:i/>
        </w:rPr>
        <w:t xml:space="preserve">/chọn mục </w:t>
      </w:r>
      <w:r w:rsidRPr="00D42094">
        <w:rPr>
          <w:b/>
          <w:i/>
        </w:rPr>
        <w:t>[B.Thiết lập khác]</w:t>
      </w:r>
      <w:r w:rsidRPr="00D42094">
        <w:rPr>
          <w:i/>
        </w:rPr>
        <w:t xml:space="preserve">/chọn </w:t>
      </w:r>
      <w:r w:rsidRPr="00D42094">
        <w:rPr>
          <w:b/>
          <w:i/>
        </w:rPr>
        <w:t>[</w:t>
      </w:r>
      <w:r>
        <w:rPr>
          <w:b/>
          <w:i/>
        </w:rPr>
        <w:t>2</w:t>
      </w:r>
      <w:r w:rsidRPr="00D42094">
        <w:rPr>
          <w:b/>
          <w:i/>
        </w:rPr>
        <w:t>.</w:t>
      </w:r>
      <w:r>
        <w:rPr>
          <w:b/>
          <w:i/>
        </w:rPr>
        <w:t>Các công thức tính bảo hiểm]/</w:t>
      </w:r>
      <w:r>
        <w:rPr>
          <w:i/>
        </w:rPr>
        <w:t>chọn tab [3.Khác]</w:t>
      </w:r>
    </w:p>
    <w:p w:rsidR="00565761" w:rsidRDefault="00AD773E" w:rsidP="00565761">
      <w:pPr>
        <w:pStyle w:val="Vanban"/>
        <w:tabs>
          <w:tab w:val="left" w:pos="720"/>
        </w:tabs>
        <w:spacing w:before="60" w:after="60"/>
      </w:pPr>
      <w:r>
        <w:rPr>
          <w:noProof/>
          <w:lang w:eastAsia="ja-JP"/>
        </w:rPr>
        <w:drawing>
          <wp:inline distT="0" distB="0" distL="0" distR="0" wp14:anchorId="6A5316F6" wp14:editId="10A4CDA3">
            <wp:extent cx="5765800" cy="2070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5800" cy="20701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1"/>
      </w:tblGrid>
      <w:tr w:rsidR="004D0E1E" w:rsidTr="00741EA4">
        <w:tc>
          <w:tcPr>
            <w:tcW w:w="9301" w:type="dxa"/>
            <w:shd w:val="clear" w:color="auto" w:fill="auto"/>
          </w:tcPr>
          <w:p w:rsidR="004D0E1E" w:rsidRDefault="004D0E1E" w:rsidP="00741EA4">
            <w:pPr>
              <w:pStyle w:val="Vanban"/>
              <w:tabs>
                <w:tab w:val="left" w:pos="720"/>
              </w:tabs>
              <w:spacing w:before="60" w:after="60"/>
            </w:pPr>
            <w:r>
              <w:t>Lưu ý:</w:t>
            </w:r>
          </w:p>
          <w:p w:rsidR="004D0E1E" w:rsidRDefault="00D0480A" w:rsidP="00741EA4">
            <w:pPr>
              <w:pStyle w:val="Vanban"/>
              <w:tabs>
                <w:tab w:val="left" w:pos="720"/>
              </w:tabs>
              <w:spacing w:before="60" w:after="60"/>
            </w:pPr>
            <w:r>
              <w:t xml:space="preserve">Mục đích của việc thiết lập này là để người dùng giảm thao tác khi có phát sinh các </w:t>
            </w:r>
            <w:r w:rsidR="00536B3F">
              <w:t>trường hợp trên</w:t>
            </w:r>
            <w:r>
              <w:t xml:space="preserve">, </w:t>
            </w:r>
            <w:r w:rsidR="00BA7162">
              <w:t xml:space="preserve">vì thế </w:t>
            </w:r>
            <w:r w:rsidR="00536B3F">
              <w:t xml:space="preserve">các </w:t>
            </w:r>
            <w:r>
              <w:t xml:space="preserve">tỷ lệ trên có thể được điều chỉnh </w:t>
            </w:r>
            <w:r w:rsidR="00BA7162">
              <w:t>lại cho phù hợp với từng trường hợp phát sinh</w:t>
            </w:r>
            <w:r>
              <w:t xml:space="preserve"> khi thực hiện nghiệp vụ.</w:t>
            </w:r>
            <w:r w:rsidR="004D0E1E">
              <w:t xml:space="preserve"> </w:t>
            </w:r>
          </w:p>
        </w:tc>
      </w:tr>
    </w:tbl>
    <w:p w:rsidR="006F74B8" w:rsidRPr="00112A3C" w:rsidRDefault="006F74B8" w:rsidP="003B7654">
      <w:pPr>
        <w:pStyle w:val="Vanban"/>
        <w:numPr>
          <w:ilvl w:val="0"/>
          <w:numId w:val="27"/>
        </w:numPr>
        <w:tabs>
          <w:tab w:val="left" w:pos="360"/>
        </w:tabs>
        <w:spacing w:before="60" w:after="60"/>
        <w:ind w:left="360"/>
        <w:outlineLvl w:val="1"/>
      </w:pPr>
      <w:bookmarkStart w:id="83" w:name="_Toc453012585"/>
      <w:r w:rsidRPr="00112A3C">
        <w:t>Xây dựng phương pháp tính lương</w:t>
      </w:r>
      <w:bookmarkEnd w:id="83"/>
    </w:p>
    <w:p w:rsidR="00373356" w:rsidRPr="009D722C" w:rsidRDefault="006F74B8" w:rsidP="00565761">
      <w:pPr>
        <w:pStyle w:val="Vanban"/>
        <w:tabs>
          <w:tab w:val="left" w:pos="720"/>
        </w:tabs>
        <w:spacing w:before="60" w:after="60"/>
        <w:rPr>
          <w:i/>
        </w:rPr>
      </w:pPr>
      <w:r w:rsidRPr="009D722C">
        <w:rPr>
          <w:i/>
        </w:rPr>
        <w:t xml:space="preserve">Vào </w:t>
      </w:r>
      <w:r w:rsidRPr="009D722C">
        <w:rPr>
          <w:b/>
          <w:i/>
        </w:rPr>
        <w:t>[module Tiền lương]</w:t>
      </w:r>
      <w:r w:rsidRPr="009D722C">
        <w:rPr>
          <w:i/>
        </w:rPr>
        <w:t xml:space="preserve">/ </w:t>
      </w:r>
      <w:r w:rsidR="009D722C" w:rsidRPr="009D722C">
        <w:rPr>
          <w:i/>
        </w:rPr>
        <w:t xml:space="preserve">chọn </w:t>
      </w:r>
      <w:r w:rsidR="009D722C" w:rsidRPr="009D722C">
        <w:rPr>
          <w:b/>
          <w:i/>
        </w:rPr>
        <w:t>[Danh mục]</w:t>
      </w:r>
      <w:r w:rsidR="009D722C" w:rsidRPr="009D722C">
        <w:rPr>
          <w:i/>
        </w:rPr>
        <w:t xml:space="preserve">/chọn mục </w:t>
      </w:r>
      <w:r w:rsidR="009D722C" w:rsidRPr="009D722C">
        <w:rPr>
          <w:b/>
          <w:i/>
        </w:rPr>
        <w:t>[F.Phương pháp tính lương]</w:t>
      </w:r>
      <w:r w:rsidR="009D722C" w:rsidRPr="009D722C">
        <w:rPr>
          <w:i/>
        </w:rPr>
        <w:t xml:space="preserve">/R_click chọn </w:t>
      </w:r>
      <w:r w:rsidR="009D722C" w:rsidRPr="009D722C">
        <w:rPr>
          <w:b/>
          <w:i/>
        </w:rPr>
        <w:t>[Thêm]</w:t>
      </w:r>
    </w:p>
    <w:p w:rsidR="00373356" w:rsidRDefault="00AD773E" w:rsidP="00565761">
      <w:pPr>
        <w:pStyle w:val="Vanban"/>
        <w:tabs>
          <w:tab w:val="left" w:pos="720"/>
        </w:tabs>
        <w:spacing w:before="60" w:after="60"/>
      </w:pPr>
      <w:r>
        <w:rPr>
          <w:noProof/>
          <w:lang w:eastAsia="ja-JP"/>
        </w:rPr>
        <w:drawing>
          <wp:inline distT="0" distB="0" distL="0" distR="0" wp14:anchorId="1D7199C5" wp14:editId="2A24CCD8">
            <wp:extent cx="5765800" cy="254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5800" cy="2546350"/>
                    </a:xfrm>
                    <a:prstGeom prst="rect">
                      <a:avLst/>
                    </a:prstGeom>
                    <a:noFill/>
                    <a:ln>
                      <a:noFill/>
                    </a:ln>
                  </pic:spPr>
                </pic:pic>
              </a:graphicData>
            </a:graphic>
          </wp:inline>
        </w:drawing>
      </w:r>
    </w:p>
    <w:p w:rsidR="00373356" w:rsidRDefault="00EE38C4" w:rsidP="00565761">
      <w:pPr>
        <w:pStyle w:val="Vanban"/>
        <w:tabs>
          <w:tab w:val="left" w:pos="720"/>
        </w:tabs>
        <w:spacing w:before="60" w:after="60"/>
      </w:pPr>
      <w:r>
        <w:t>Các dòng nhập liệu tại màn hình này:</w:t>
      </w:r>
    </w:p>
    <w:p w:rsidR="00EE38C4" w:rsidRDefault="00EE38C4" w:rsidP="003B7654">
      <w:pPr>
        <w:pStyle w:val="Vanban"/>
        <w:numPr>
          <w:ilvl w:val="0"/>
          <w:numId w:val="15"/>
        </w:numPr>
        <w:tabs>
          <w:tab w:val="left" w:pos="360"/>
        </w:tabs>
        <w:spacing w:before="60" w:after="60"/>
        <w:ind w:left="360"/>
      </w:pPr>
      <w:r>
        <w:t xml:space="preserve">Dòng </w:t>
      </w:r>
      <w:r w:rsidRPr="006B17A7">
        <w:rPr>
          <w:b/>
        </w:rPr>
        <w:t xml:space="preserve">[Mã]: </w:t>
      </w:r>
      <w:r>
        <w:t>là mã phương pháp tính lương, dùng để phân biệt nếu đơn vị có nhiều phương pháp tính khác nhau.</w:t>
      </w:r>
    </w:p>
    <w:p w:rsidR="00EE38C4" w:rsidRDefault="00EE38C4" w:rsidP="003B7654">
      <w:pPr>
        <w:pStyle w:val="Vanban"/>
        <w:numPr>
          <w:ilvl w:val="0"/>
          <w:numId w:val="15"/>
        </w:numPr>
        <w:tabs>
          <w:tab w:val="left" w:pos="360"/>
        </w:tabs>
        <w:spacing w:before="60" w:after="60"/>
        <w:ind w:left="360"/>
      </w:pPr>
      <w:r>
        <w:t xml:space="preserve">Dòng </w:t>
      </w:r>
      <w:r w:rsidRPr="006B17A7">
        <w:rPr>
          <w:b/>
        </w:rPr>
        <w:t>[Diễn giải]:</w:t>
      </w:r>
      <w:r>
        <w:t xml:space="preserve"> </w:t>
      </w:r>
      <w:r w:rsidR="00F82F37">
        <w:t xml:space="preserve">là diễn giải của dòng </w:t>
      </w:r>
      <w:r w:rsidR="00F82F37" w:rsidRPr="006B17A7">
        <w:rPr>
          <w:b/>
        </w:rPr>
        <w:t>[Mã]</w:t>
      </w:r>
    </w:p>
    <w:p w:rsidR="00373356" w:rsidRDefault="00AC0EE6" w:rsidP="00565761">
      <w:pPr>
        <w:pStyle w:val="Vanban"/>
        <w:tabs>
          <w:tab w:val="left" w:pos="720"/>
        </w:tabs>
        <w:spacing w:before="60" w:after="60"/>
      </w:pPr>
      <w:r>
        <w:t xml:space="preserve">Click vào </w:t>
      </w:r>
      <w:r w:rsidRPr="006B17A7">
        <w:rPr>
          <w:b/>
        </w:rPr>
        <w:t>[Chi tiết]</w:t>
      </w:r>
      <w:r>
        <w:t xml:space="preserve"> </w:t>
      </w:r>
      <w:r w:rsidR="006B17A7">
        <w:t>để bắt đầu thiết lập phương pháp</w:t>
      </w:r>
      <w:r>
        <w:t xml:space="preserve"> tính lương, cụ thể:</w:t>
      </w:r>
    </w:p>
    <w:p w:rsidR="00AC0EE6" w:rsidRDefault="00AD773E" w:rsidP="00565761">
      <w:pPr>
        <w:pStyle w:val="Vanban"/>
        <w:tabs>
          <w:tab w:val="left" w:pos="720"/>
        </w:tabs>
        <w:spacing w:before="60" w:after="60"/>
      </w:pPr>
      <w:r>
        <w:rPr>
          <w:noProof/>
          <w:lang w:eastAsia="ja-JP"/>
        </w:rPr>
        <w:drawing>
          <wp:inline distT="0" distB="0" distL="0" distR="0" wp14:anchorId="60D34FBC" wp14:editId="25A6D443">
            <wp:extent cx="5765800" cy="3429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5800" cy="3429000"/>
                    </a:xfrm>
                    <a:prstGeom prst="rect">
                      <a:avLst/>
                    </a:prstGeom>
                    <a:noFill/>
                    <a:ln>
                      <a:noFill/>
                    </a:ln>
                  </pic:spPr>
                </pic:pic>
              </a:graphicData>
            </a:graphic>
          </wp:inline>
        </w:drawing>
      </w:r>
    </w:p>
    <w:p w:rsidR="00373356" w:rsidRDefault="00DC7623" w:rsidP="00565761">
      <w:pPr>
        <w:pStyle w:val="Vanban"/>
        <w:tabs>
          <w:tab w:val="left" w:pos="720"/>
        </w:tabs>
        <w:spacing w:before="60" w:after="60"/>
      </w:pPr>
      <w:r>
        <w:t>Các thao tác tại màn hình này:</w:t>
      </w:r>
    </w:p>
    <w:p w:rsidR="00DC7623" w:rsidRDefault="00DC7623" w:rsidP="00565761">
      <w:pPr>
        <w:pStyle w:val="Vanban"/>
        <w:tabs>
          <w:tab w:val="left" w:pos="720"/>
        </w:tabs>
        <w:spacing w:before="60" w:after="60"/>
      </w:pPr>
      <w:r w:rsidRPr="00DC7623">
        <w:rPr>
          <w:b/>
        </w:rPr>
        <w:t>Bước 1</w:t>
      </w:r>
      <w:r>
        <w:t>: Định nghĩa tên gọi cho khoản thu nhập cần tính toán</w:t>
      </w:r>
    </w:p>
    <w:p w:rsidR="00DC7623" w:rsidRDefault="00DC7623" w:rsidP="00565761">
      <w:pPr>
        <w:pStyle w:val="Vanban"/>
        <w:tabs>
          <w:tab w:val="left" w:pos="720"/>
        </w:tabs>
        <w:spacing w:before="60" w:after="60"/>
      </w:pPr>
      <w:r>
        <w:t>Đây là khoản thu nhập tương ứng với một cột trên bảng lương hoặc là một cột đệm đùng để làm cơ sở tính cho những cột khác.</w:t>
      </w:r>
    </w:p>
    <w:p w:rsidR="00C22AA9" w:rsidRDefault="00C22AA9" w:rsidP="00565761">
      <w:pPr>
        <w:pStyle w:val="Vanban"/>
        <w:tabs>
          <w:tab w:val="left" w:pos="720"/>
        </w:tabs>
        <w:spacing w:before="60" w:after="60"/>
      </w:pPr>
      <w:r>
        <w:t>Tất cả các khoản thu nhập đều phải check vào option “Bình thường” như dấu tròn trong hình, không được check vào mục khác.</w:t>
      </w:r>
    </w:p>
    <w:p w:rsidR="00C22AA9" w:rsidRDefault="00C22AA9" w:rsidP="00565761">
      <w:pPr>
        <w:pStyle w:val="Vanban"/>
        <w:tabs>
          <w:tab w:val="left" w:pos="720"/>
        </w:tabs>
        <w:spacing w:before="60" w:after="60"/>
      </w:pPr>
      <w:r>
        <w:t xml:space="preserve">Riêng tại khoản thu nhập là </w:t>
      </w:r>
      <w:r w:rsidRPr="00F60475">
        <w:rPr>
          <w:b/>
        </w:rPr>
        <w:t>“Thuế TNCN”</w:t>
      </w:r>
      <w:r>
        <w:t xml:space="preserve"> thì phải check vào option </w:t>
      </w:r>
      <w:r w:rsidRPr="00F60475">
        <w:rPr>
          <w:b/>
        </w:rPr>
        <w:t xml:space="preserve">“Thuế Thu nhập” </w:t>
      </w:r>
      <w:r>
        <w:t>để hệ thống tự tính thuế TNCN theo biểu thuế suất hiện hành.</w:t>
      </w:r>
    </w:p>
    <w:p w:rsidR="00DC7623" w:rsidRDefault="00DC7623" w:rsidP="00565761">
      <w:pPr>
        <w:pStyle w:val="Vanban"/>
        <w:tabs>
          <w:tab w:val="left" w:pos="720"/>
        </w:tabs>
        <w:spacing w:before="60" w:after="60"/>
      </w:pPr>
      <w:r w:rsidRPr="00DC7623">
        <w:rPr>
          <w:b/>
        </w:rPr>
        <w:t>Bước 2</w:t>
      </w:r>
      <w:r>
        <w:t xml:space="preserve">: Chọn công thức tính trong danh sách công thức của hệ thống </w:t>
      </w:r>
    </w:p>
    <w:p w:rsidR="00373356" w:rsidRDefault="00DC7623" w:rsidP="00565761">
      <w:pPr>
        <w:pStyle w:val="Vanban"/>
        <w:tabs>
          <w:tab w:val="left" w:pos="720"/>
        </w:tabs>
        <w:spacing w:before="60" w:after="60"/>
      </w:pPr>
      <w:r>
        <w:t xml:space="preserve">Click vào button </w:t>
      </w:r>
      <w:r w:rsidRPr="00F60475">
        <w:rPr>
          <w:b/>
        </w:rPr>
        <w:t>“Công thức”</w:t>
      </w:r>
      <w:r>
        <w:t xml:space="preserve"> để chọn một </w:t>
      </w:r>
      <w:r w:rsidR="00C22AA9">
        <w:t>hàm tính t</w:t>
      </w:r>
      <w:r>
        <w:t>ương ứng</w:t>
      </w:r>
      <w:r w:rsidR="00C22AA9">
        <w:t>.</w:t>
      </w:r>
    </w:p>
    <w:p w:rsidR="00C22AA9" w:rsidRDefault="00C22AA9" w:rsidP="00565761">
      <w:pPr>
        <w:pStyle w:val="Vanban"/>
        <w:tabs>
          <w:tab w:val="left" w:pos="720"/>
        </w:tabs>
        <w:spacing w:before="60" w:after="60"/>
      </w:pPr>
      <w:r>
        <w:t>Có thể chọn cùng lúc nhiều hàm tính toán.</w:t>
      </w:r>
    </w:p>
    <w:p w:rsidR="00C22AA9" w:rsidRDefault="00C22AA9" w:rsidP="00565761">
      <w:pPr>
        <w:pStyle w:val="Vanban"/>
        <w:tabs>
          <w:tab w:val="left" w:pos="720"/>
        </w:tabs>
        <w:spacing w:before="60" w:after="60"/>
      </w:pPr>
      <w:r w:rsidRPr="00C22AA9">
        <w:rPr>
          <w:b/>
        </w:rPr>
        <w:t>Bước 3</w:t>
      </w:r>
      <w:r>
        <w:t xml:space="preserve">: Thực hiện liên kết giữa các hàm đã chọn tại Bước 2. </w:t>
      </w:r>
    </w:p>
    <w:p w:rsidR="001E238D" w:rsidRPr="001E238D" w:rsidRDefault="00C22AA9" w:rsidP="00B13F15">
      <w:pPr>
        <w:pStyle w:val="Vanban"/>
        <w:tabs>
          <w:tab w:val="left" w:pos="720"/>
        </w:tabs>
        <w:spacing w:before="60" w:after="60"/>
        <w:jc w:val="left"/>
        <w:rPr>
          <w:b/>
          <w:caps/>
          <w:snapToGrid w:val="0"/>
          <w:vanish/>
          <w:sz w:val="28"/>
          <w:szCs w:val="28"/>
        </w:rPr>
      </w:pPr>
      <w:r>
        <w:t>Đây cũng là nơi mà người dùng có thể hệ thống lại mối liên kết giữa các hàm tính toán để tính cho một khoản thu nhập</w:t>
      </w:r>
      <w:bookmarkStart w:id="84" w:name="_Toc337884751"/>
      <w:bookmarkStart w:id="85" w:name="_Toc337884789"/>
      <w:bookmarkStart w:id="86" w:name="_Toc353950971"/>
      <w:bookmarkStart w:id="87" w:name="_Toc354563214"/>
      <w:bookmarkStart w:id="88" w:name="_Toc354563250"/>
      <w:bookmarkStart w:id="89" w:name="_Toc354648672"/>
      <w:bookmarkStart w:id="90" w:name="_Toc354660049"/>
      <w:bookmarkStart w:id="91" w:name="_Toc354663930"/>
      <w:bookmarkStart w:id="92" w:name="_Toc354727682"/>
      <w:bookmarkStart w:id="93" w:name="_Toc354986623"/>
      <w:bookmarkStart w:id="94" w:name="_Toc354986825"/>
      <w:bookmarkStart w:id="95" w:name="_Toc355002984"/>
      <w:bookmarkStart w:id="96" w:name="_Toc355814687"/>
      <w:bookmarkStart w:id="97" w:name="_Toc356302118"/>
      <w:bookmarkStart w:id="98" w:name="_Toc356302149"/>
      <w:bookmarkStart w:id="99" w:name="_Toc356465658"/>
      <w:bookmarkStart w:id="100" w:name="_Toc356745816"/>
      <w:bookmarkStart w:id="101" w:name="_Toc356854981"/>
      <w:bookmarkStart w:id="102" w:name="_Toc356893792"/>
      <w:bookmarkStart w:id="103" w:name="_Toc356893832"/>
      <w:bookmarkStart w:id="104" w:name="_Toc359403617"/>
      <w:bookmarkStart w:id="105" w:name="_Toc359403656"/>
      <w:bookmarkStart w:id="106" w:name="_Toc359566283"/>
      <w:bookmarkStart w:id="107" w:name="_Toc359566323"/>
      <w:bookmarkStart w:id="108" w:name="_Toc360003671"/>
      <w:bookmarkStart w:id="109" w:name="_Toc360003713"/>
      <w:bookmarkStart w:id="110" w:name="_Toc360003762"/>
      <w:bookmarkStart w:id="111" w:name="_Toc362943266"/>
      <w:bookmarkStart w:id="112" w:name="_Toc362943319"/>
      <w:bookmarkStart w:id="113" w:name="_Toc363117785"/>
      <w:bookmarkStart w:id="114" w:name="_Toc363547392"/>
      <w:bookmarkStart w:id="115" w:name="_Toc363624507"/>
      <w:bookmarkStart w:id="116" w:name="_Toc363630915"/>
      <w:bookmarkStart w:id="117" w:name="_Toc363723302"/>
      <w:bookmarkStart w:id="118" w:name="_Toc363723471"/>
      <w:bookmarkStart w:id="119" w:name="_Toc363723668"/>
      <w:bookmarkStart w:id="120" w:name="_Toc363723840"/>
      <w:bookmarkStart w:id="121" w:name="_Toc363723918"/>
      <w:bookmarkStart w:id="122" w:name="_Toc363723995"/>
      <w:bookmarkStart w:id="123" w:name="_Toc363724073"/>
      <w:bookmarkStart w:id="124" w:name="_Toc363724151"/>
      <w:bookmarkStart w:id="125" w:name="_Toc363724229"/>
      <w:bookmarkStart w:id="126" w:name="_Toc363724306"/>
      <w:bookmarkStart w:id="127" w:name="_Toc364663128"/>
      <w:bookmarkStart w:id="128" w:name="_Toc364663232"/>
      <w:bookmarkStart w:id="129" w:name="_Toc364676171"/>
      <w:bookmarkStart w:id="130" w:name="_Toc364748130"/>
      <w:bookmarkStart w:id="131" w:name="_Toc366765718"/>
      <w:bookmarkStart w:id="132" w:name="_Toc366768017"/>
      <w:bookmarkStart w:id="133" w:name="_Toc366768084"/>
      <w:bookmarkStart w:id="134" w:name="_Toc382158780"/>
      <w:bookmarkStart w:id="135" w:name="_Toc382170864"/>
      <w:bookmarkStart w:id="136" w:name="_Toc382207117"/>
      <w:bookmarkStart w:id="137" w:name="_Toc335417511"/>
      <w:bookmarkStart w:id="138" w:name="_Toc335417557"/>
      <w:bookmarkStart w:id="139" w:name="_Toc335423134"/>
      <w:bookmarkStart w:id="140" w:name="_Toc335567822"/>
      <w:bookmarkStart w:id="141" w:name="_Toc335631687"/>
      <w:bookmarkStart w:id="142" w:name="_Toc335652617"/>
      <w:bookmarkStart w:id="143" w:name="_Toc335717673"/>
      <w:bookmarkStart w:id="144" w:name="_Toc335767171"/>
      <w:bookmarkStart w:id="145" w:name="_Toc335769053"/>
      <w:bookmarkStart w:id="146" w:name="_Toc335770058"/>
      <w:bookmarkStart w:id="147" w:name="_Toc335770105"/>
      <w:bookmarkStart w:id="148" w:name="_Toc335814401"/>
      <w:bookmarkStart w:id="149" w:name="_Toc335817346"/>
      <w:bookmarkStart w:id="150" w:name="_Toc335824926"/>
      <w:bookmarkStart w:id="151" w:name="_Toc337103665"/>
      <w:bookmarkStart w:id="152" w:name="_Toc337191102"/>
      <w:bookmarkStart w:id="153" w:name="_Toc337884753"/>
      <w:bookmarkStart w:id="154" w:name="_Toc337884791"/>
      <w:bookmarkStart w:id="155" w:name="_Toc353950973"/>
      <w:bookmarkStart w:id="156" w:name="_Toc354563216"/>
      <w:bookmarkStart w:id="157" w:name="_Toc354563252"/>
      <w:bookmarkStart w:id="158" w:name="_Toc354648674"/>
      <w:bookmarkStart w:id="159" w:name="_Toc354660051"/>
      <w:bookmarkStart w:id="160" w:name="_Toc354663932"/>
      <w:bookmarkStart w:id="161" w:name="_Toc354727684"/>
      <w:bookmarkStart w:id="162" w:name="_Toc354986625"/>
      <w:bookmarkStart w:id="163" w:name="_Toc354986827"/>
      <w:bookmarkStart w:id="164" w:name="_Toc355002986"/>
      <w:bookmarkStart w:id="165" w:name="_Toc355814689"/>
      <w:bookmarkStart w:id="166" w:name="_Toc356302120"/>
      <w:bookmarkStart w:id="167" w:name="_Toc356302151"/>
      <w:bookmarkStart w:id="168" w:name="_Toc356465660"/>
      <w:bookmarkStart w:id="169" w:name="_Toc356745818"/>
      <w:bookmarkStart w:id="170" w:name="_Toc356854985"/>
      <w:bookmarkStart w:id="171" w:name="_Toc356893796"/>
      <w:bookmarkStart w:id="172" w:name="_Toc356893836"/>
      <w:bookmarkStart w:id="173" w:name="_Toc359403621"/>
      <w:bookmarkStart w:id="174" w:name="_Toc359403660"/>
      <w:bookmarkStart w:id="175" w:name="_Toc359566287"/>
      <w:bookmarkStart w:id="176" w:name="_Toc359566327"/>
      <w:bookmarkStart w:id="177" w:name="_Toc360003672"/>
      <w:bookmarkStart w:id="178" w:name="_Toc360003714"/>
      <w:bookmarkStart w:id="179" w:name="_Toc360003763"/>
      <w:bookmarkStart w:id="180" w:name="_Toc362943267"/>
      <w:bookmarkStart w:id="181" w:name="_Toc362943320"/>
      <w:bookmarkStart w:id="182" w:name="_Toc363117786"/>
      <w:bookmarkStart w:id="183" w:name="_Toc363547393"/>
      <w:bookmarkStart w:id="184" w:name="_Toc363624508"/>
      <w:bookmarkStart w:id="185" w:name="_Toc363630916"/>
      <w:bookmarkStart w:id="186" w:name="_Toc363723303"/>
      <w:bookmarkStart w:id="187" w:name="_Toc363723472"/>
      <w:bookmarkStart w:id="188" w:name="_Toc363723669"/>
      <w:bookmarkStart w:id="189" w:name="_Toc363723841"/>
      <w:bookmarkStart w:id="190" w:name="_Toc363723919"/>
      <w:bookmarkStart w:id="191" w:name="_Toc363723996"/>
      <w:bookmarkStart w:id="192" w:name="_Toc363724074"/>
      <w:bookmarkStart w:id="193" w:name="_Toc363724152"/>
      <w:bookmarkStart w:id="194" w:name="_Toc363724230"/>
      <w:bookmarkStart w:id="195" w:name="_Toc363724307"/>
      <w:bookmarkStart w:id="196" w:name="_Toc364663129"/>
      <w:bookmarkStart w:id="197" w:name="_Toc364663233"/>
      <w:bookmarkStart w:id="198" w:name="_Toc364676172"/>
      <w:bookmarkStart w:id="199" w:name="_Toc364748131"/>
      <w:bookmarkStart w:id="200" w:name="_Toc366765719"/>
      <w:bookmarkStart w:id="201" w:name="_Toc366768018"/>
      <w:bookmarkStart w:id="202" w:name="_Toc366768085"/>
      <w:bookmarkStart w:id="203" w:name="_Toc382158781"/>
      <w:bookmarkStart w:id="204" w:name="_Toc382170865"/>
      <w:bookmarkStart w:id="205" w:name="_Toc382207118"/>
      <w:bookmarkStart w:id="206" w:name="_Toc335417512"/>
      <w:bookmarkStart w:id="207" w:name="_Toc335417558"/>
      <w:bookmarkStart w:id="208" w:name="_Toc335423135"/>
      <w:bookmarkStart w:id="209" w:name="_Toc335567823"/>
      <w:bookmarkStart w:id="210" w:name="_Toc335631688"/>
      <w:bookmarkStart w:id="211" w:name="_Toc335652618"/>
      <w:bookmarkStart w:id="212" w:name="_Toc335717674"/>
      <w:bookmarkStart w:id="213" w:name="_Toc335767172"/>
      <w:bookmarkStart w:id="214" w:name="_Toc335769054"/>
      <w:bookmarkStart w:id="215" w:name="_Toc335770059"/>
      <w:bookmarkStart w:id="216" w:name="_Toc335770106"/>
      <w:bookmarkStart w:id="217" w:name="_Toc335814402"/>
      <w:bookmarkStart w:id="218" w:name="_Toc335817347"/>
      <w:bookmarkStart w:id="219" w:name="_Toc335824927"/>
      <w:bookmarkStart w:id="220" w:name="_Toc337103666"/>
      <w:bookmarkStart w:id="221" w:name="_Toc337191103"/>
      <w:bookmarkStart w:id="222" w:name="_Toc337884754"/>
      <w:bookmarkStart w:id="223" w:name="_Toc33788479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00F60475">
        <w:t>.</w:t>
      </w:r>
    </w:p>
    <w:sectPr w:rsidR="001E238D" w:rsidRPr="001E238D" w:rsidSect="003162FA">
      <w:headerReference w:type="default" r:id="rId58"/>
      <w:footerReference w:type="even" r:id="rId59"/>
      <w:footerReference w:type="default" r:id="rId60"/>
      <w:pgSz w:w="11907" w:h="16840" w:code="9"/>
      <w:pgMar w:top="1886" w:right="567" w:bottom="1584" w:left="1800" w:header="1080" w:footer="10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A55" w:rsidRDefault="00F35A55">
      <w:r>
        <w:separator/>
      </w:r>
    </w:p>
  </w:endnote>
  <w:endnote w:type="continuationSeparator" w:id="0">
    <w:p w:rsidR="00F35A55" w:rsidRDefault="00F35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NI-Helve-Condense">
    <w:panose1 w:val="00000000000000000000"/>
    <w:charset w:val="00"/>
    <w:family w:val="auto"/>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98B" w:rsidRDefault="00C369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3698B" w:rsidRDefault="00C3698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98B" w:rsidRDefault="00AD773E">
    <w:pPr>
      <w:pStyle w:val="Footer"/>
      <w:tabs>
        <w:tab w:val="clear" w:pos="5760"/>
        <w:tab w:val="clear" w:pos="8568"/>
        <w:tab w:val="right" w:pos="9000"/>
      </w:tabs>
      <w:rPr>
        <w:noProof/>
        <w:sz w:val="22"/>
      </w:rPr>
    </w:pPr>
    <w:r>
      <w:rPr>
        <w:noProof/>
        <w:lang w:eastAsia="ja-JP"/>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-28575</wp:posOffset>
              </wp:positionV>
              <wp:extent cx="5781675" cy="269875"/>
              <wp:effectExtent l="0" t="0" r="0" b="0"/>
              <wp:wrapNone/>
              <wp:docPr id="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1675" cy="26987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978A3" id="Rectangle 9" o:spid="_x0000_s1026" style="position:absolute;margin-left:-.75pt;margin-top:-2.25pt;width:455.25pt;height:2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" filled="f" strokeweight=".25pt"/>
          </w:pict>
        </mc:Fallback>
      </mc:AlternateContent>
    </w:r>
    <w:r w:rsidR="00C3698B">
      <w:rPr>
        <w:noProof/>
        <w:sz w:val="22"/>
      </w:rPr>
      <w:t>DigiNet Corporation</w:t>
    </w:r>
    <w:r w:rsidR="00C3698B">
      <w:rPr>
        <w:noProof/>
        <w:sz w:val="22"/>
      </w:rPr>
      <w:tab/>
      <w:t xml:space="preserve">Trang </w:t>
    </w:r>
    <w:r w:rsidR="00C3698B">
      <w:rPr>
        <w:noProof/>
        <w:sz w:val="22"/>
      </w:rPr>
      <w:fldChar w:fldCharType="begin"/>
    </w:r>
    <w:r w:rsidR="00C3698B">
      <w:rPr>
        <w:noProof/>
        <w:sz w:val="22"/>
      </w:rPr>
      <w:instrText xml:space="preserve"> PAGE </w:instrText>
    </w:r>
    <w:r w:rsidR="00C3698B">
      <w:rPr>
        <w:noProof/>
        <w:sz w:val="22"/>
      </w:rPr>
      <w:fldChar w:fldCharType="separate"/>
    </w:r>
    <w:r w:rsidR="005E7538">
      <w:rPr>
        <w:noProof/>
        <w:sz w:val="22"/>
      </w:rPr>
      <w:t>47</w:t>
    </w:r>
    <w:r w:rsidR="00C3698B">
      <w:rPr>
        <w:noProof/>
        <w:sz w:val="22"/>
      </w:rPr>
      <w:fldChar w:fldCharType="end"/>
    </w:r>
    <w:r w:rsidR="00C3698B">
      <w:rPr>
        <w:noProof/>
        <w:sz w:val="22"/>
      </w:rPr>
      <w:t>/</w:t>
    </w:r>
    <w:r w:rsidR="00C3698B">
      <w:rPr>
        <w:noProof/>
        <w:sz w:val="22"/>
      </w:rPr>
      <w:fldChar w:fldCharType="begin"/>
    </w:r>
    <w:r w:rsidR="00C3698B">
      <w:rPr>
        <w:noProof/>
        <w:sz w:val="22"/>
      </w:rPr>
      <w:instrText xml:space="preserve"> NUMPAGES </w:instrText>
    </w:r>
    <w:r w:rsidR="00C3698B">
      <w:rPr>
        <w:noProof/>
        <w:sz w:val="22"/>
      </w:rPr>
      <w:fldChar w:fldCharType="separate"/>
    </w:r>
    <w:r w:rsidR="005E7538">
      <w:rPr>
        <w:noProof/>
        <w:sz w:val="22"/>
      </w:rPr>
      <w:t>62</w:t>
    </w:r>
    <w:r w:rsidR="00C3698B">
      <w:rPr>
        <w:noProof/>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A55" w:rsidRDefault="00F35A55">
      <w:r>
        <w:separator/>
      </w:r>
    </w:p>
  </w:footnote>
  <w:footnote w:type="continuationSeparator" w:id="0">
    <w:p w:rsidR="00F35A55" w:rsidRDefault="00F35A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98B" w:rsidRDefault="00E826D0" w:rsidP="00E826D0">
    <w:pPr>
      <w:pStyle w:val="Header"/>
      <w:tabs>
        <w:tab w:val="clear" w:pos="4320"/>
        <w:tab w:val="clear" w:pos="8568"/>
        <w:tab w:val="clear" w:pos="8640"/>
        <w:tab w:val="right" w:pos="9000"/>
      </w:tabs>
      <w:ind w:left="1260" w:firstLine="2"/>
      <w:jc w:val="left"/>
      <w:rPr>
        <w:sz w:val="22"/>
        <w:lang w:val="fr-FR"/>
      </w:rPr>
    </w:pPr>
    <w:r>
      <w:rPr>
        <w:noProof/>
        <w:lang w:eastAsia="ja-JP"/>
      </w:rPr>
      <w:drawing>
        <wp:anchor distT="0" distB="0" distL="114300" distR="114300" simplePos="0" relativeHeight="251660288" behindDoc="0" locked="0" layoutInCell="1" allowOverlap="1" wp14:anchorId="7887C2EB" wp14:editId="0B4DA391">
          <wp:simplePos x="0" y="0"/>
          <wp:positionH relativeFrom="column">
            <wp:posOffset>-787400</wp:posOffset>
          </wp:positionH>
          <wp:positionV relativeFrom="paragraph">
            <wp:posOffset>-6350</wp:posOffset>
          </wp:positionV>
          <wp:extent cx="1028700" cy="266700"/>
          <wp:effectExtent l="0" t="0" r="0" b="0"/>
          <wp:wrapNone/>
          <wp:docPr id="63" name="Picture 7" descr="DIGINETCORP-LOGO-X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NETCORP-LOGO-XXL"/>
                  <pic:cNvPicPr>
                    <a:picLocks noChangeAspect="1" noChangeArrowheads="1"/>
                  </pic:cNvPicPr>
                </pic:nvPicPr>
                <pic:blipFill>
                  <a:blip r:embed="rId1"/>
                  <a:srcRect/>
                  <a:stretch>
                    <a:fillRect/>
                  </a:stretch>
                </pic:blipFill>
                <pic:spPr bwMode="auto">
                  <a:xfrm>
                    <a:off x="0" y="0"/>
                    <a:ext cx="1028700" cy="266700"/>
                  </a:xfrm>
                  <a:prstGeom prst="rect">
                    <a:avLst/>
                  </a:prstGeom>
                  <a:noFill/>
                  <a:ln w="9525">
                    <a:noFill/>
                    <a:miter lim="800000"/>
                    <a:headEnd/>
                    <a:tailEnd/>
                  </a:ln>
                </pic:spPr>
              </pic:pic>
            </a:graphicData>
          </a:graphic>
          <wp14:sizeRelV relativeFrom="margin">
            <wp14:pctHeight>0</wp14:pctHeight>
          </wp14:sizeRelV>
        </wp:anchor>
      </w:drawing>
    </w:r>
    <w:r>
      <w:rPr>
        <w:noProof/>
        <w:lang w:eastAsia="ja-JP"/>
      </w:rPr>
      <mc:AlternateContent>
        <mc:Choice Requires="wps">
          <w:drawing>
            <wp:anchor distT="0" distB="0" distL="114300" distR="114300" simplePos="0" relativeHeight="251657216" behindDoc="0" locked="0" layoutInCell="1" allowOverlap="1" wp14:anchorId="614DECE4" wp14:editId="0585C94A">
              <wp:simplePos x="0" y="0"/>
              <wp:positionH relativeFrom="margin">
                <wp:posOffset>-800100</wp:posOffset>
              </wp:positionH>
              <wp:positionV relativeFrom="paragraph">
                <wp:posOffset>-82550</wp:posOffset>
              </wp:positionV>
              <wp:extent cx="6597650" cy="450850"/>
              <wp:effectExtent l="0" t="0" r="12700" b="2540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7650" cy="45085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CD194" id="Rectangle 7" o:spid="_x0000_s1026" style="position:absolute;margin-left:-63pt;margin-top:-6.5pt;width:519.5pt;height: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" filled="f" strokeweight=".25pt">
              <w10:wrap anchorx="margin"/>
            </v:rect>
          </w:pict>
        </mc:Fallback>
      </mc:AlternateContent>
    </w:r>
    <w:r w:rsidR="003162FA">
      <w:rPr>
        <w:sz w:val="22"/>
        <w:lang w:val="fr-FR"/>
      </w:rPr>
      <w:t xml:space="preserve">       </w:t>
    </w:r>
    <w:r w:rsidR="00C3698B">
      <w:rPr>
        <w:sz w:val="22"/>
        <w:lang w:val="fr-FR"/>
      </w:rPr>
      <w:t xml:space="preserve">Tài liệu </w:t>
    </w:r>
    <w:r w:rsidR="003162FA">
      <w:rPr>
        <w:sz w:val="22"/>
        <w:lang w:val="fr-FR"/>
      </w:rPr>
      <w:t xml:space="preserve">hướng dẫn sử dụng </w:t>
    </w:r>
    <w:r>
      <w:rPr>
        <w:sz w:val="22"/>
        <w:lang w:val="fr-FR"/>
      </w:rPr>
      <w:t>chương trình LEMONHR</w:t>
    </w:r>
    <w:r w:rsidR="003162FA">
      <w:rPr>
        <w:sz w:val="22"/>
        <w:lang w:val="fr-FR"/>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79B"/>
      </v:shape>
    </w:pict>
  </w:numPicBullet>
  <w:numPicBullet w:numPicBulletId="1">
    <w:pict>
      <v:shape id="_x0000_i1027" type="#_x0000_t75" style="width:11.25pt;height:11.25pt" o:bullet="t">
        <v:imagedata r:id="rId2" o:title="msoA"/>
      </v:shape>
    </w:pict>
  </w:numPicBullet>
  <w:abstractNum w:abstractNumId="0" w15:restartNumberingAfterBreak="0">
    <w:nsid w:val="FFFFFF83"/>
    <w:multiLevelType w:val="singleLevel"/>
    <w:tmpl w:val="26C0D6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2A518F5"/>
    <w:multiLevelType w:val="hybridMultilevel"/>
    <w:tmpl w:val="0B586DE6"/>
    <w:lvl w:ilvl="0" w:tplc="AA60BA78">
      <w:start w:val="1"/>
      <w:numFmt w:val="bullet"/>
      <w:pStyle w:val="StyleDauchamBold"/>
      <w:lvlText w:val=""/>
      <w:lvlJc w:val="left"/>
      <w:pPr>
        <w:tabs>
          <w:tab w:val="num" w:pos="720"/>
        </w:tabs>
        <w:ind w:left="720" w:hanging="360"/>
      </w:pPr>
      <w:rPr>
        <w:rFonts w:ascii="Symbol" w:hAnsi="Symbol" w:hint="default"/>
      </w:rPr>
    </w:lvl>
    <w:lvl w:ilvl="1" w:tplc="90C8E034">
      <w:start w:val="1"/>
      <w:numFmt w:val="decimal"/>
      <w:lvlText w:val="%2."/>
      <w:lvlJc w:val="left"/>
      <w:pPr>
        <w:tabs>
          <w:tab w:val="num" w:pos="1440"/>
        </w:tabs>
        <w:ind w:left="1440" w:hanging="360"/>
      </w:pPr>
      <w:rPr>
        <w:rFonts w:hint="default"/>
      </w:rPr>
    </w:lvl>
    <w:lvl w:ilvl="2" w:tplc="C7BE43FA">
      <w:start w:val="1"/>
      <w:numFmt w:val="lowerLetter"/>
      <w:lvlText w:val="%3."/>
      <w:lvlJc w:val="left"/>
      <w:pPr>
        <w:ind w:left="2340" w:hanging="360"/>
      </w:pPr>
      <w:rPr>
        <w:rFonts w:hint="default"/>
        <w:b w:val="0"/>
      </w:rPr>
    </w:lvl>
    <w:lvl w:ilvl="3" w:tplc="BF40796A">
      <w:start w:val="151"/>
      <w:numFmt w:val="bullet"/>
      <w:lvlText w:val=""/>
      <w:lvlJc w:val="left"/>
      <w:pPr>
        <w:ind w:left="2880" w:hanging="360"/>
      </w:pPr>
      <w:rPr>
        <w:rFonts w:ascii="Wingdings" w:eastAsia="Times New Roman" w:hAnsi="Wingdings" w:cs="Times New Roman" w:hint="default"/>
      </w:rPr>
    </w:lvl>
    <w:lvl w:ilvl="4" w:tplc="A8F8B066">
      <w:start w:val="1"/>
      <w:numFmt w:val="lowerLetter"/>
      <w:lvlText w:val="%5)"/>
      <w:lvlJc w:val="left"/>
      <w:pPr>
        <w:ind w:left="3600" w:hanging="360"/>
      </w:pPr>
      <w:rPr>
        <w:rFonts w:hint="default"/>
      </w:rPr>
    </w:lvl>
    <w:lvl w:ilvl="5" w:tplc="0A4A1BA6">
      <w:start w:val="1"/>
      <w:numFmt w:val="upperLetter"/>
      <w:lvlText w:val="%6)"/>
      <w:lvlJc w:val="left"/>
      <w:pPr>
        <w:ind w:left="4500" w:hanging="360"/>
      </w:pPr>
      <w:rPr>
        <w:rFonts w:hint="default"/>
      </w:rPr>
    </w:lvl>
    <w:lvl w:ilvl="6" w:tplc="9F449C7A">
      <w:start w:val="1"/>
      <w:numFmt w:val="decimal"/>
      <w:lvlText w:val="(%7)"/>
      <w:lvlJc w:val="left"/>
      <w:pPr>
        <w:ind w:left="504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F06284"/>
    <w:multiLevelType w:val="hybridMultilevel"/>
    <w:tmpl w:val="5FEEADE0"/>
    <w:lvl w:ilvl="0" w:tplc="51AC9D1E">
      <w:start w:val="1"/>
      <w:numFmt w:val="bullet"/>
      <w:pStyle w:val="Daucham"/>
      <w:lvlText w:val=""/>
      <w:lvlJc w:val="left"/>
      <w:pPr>
        <w:ind w:left="630" w:hanging="360"/>
      </w:pPr>
      <w:rPr>
        <w:rFonts w:ascii="Symbol" w:hAnsi="Symbol" w:hint="default"/>
      </w:rPr>
    </w:lvl>
    <w:lvl w:ilvl="1" w:tplc="04090003">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3" w15:restartNumberingAfterBreak="0">
    <w:nsid w:val="040C00F1"/>
    <w:multiLevelType w:val="hybridMultilevel"/>
    <w:tmpl w:val="8564B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37FCF"/>
    <w:multiLevelType w:val="hybridMultilevel"/>
    <w:tmpl w:val="42C8430C"/>
    <w:lvl w:ilvl="0" w:tplc="F29E4E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07FF7"/>
    <w:multiLevelType w:val="hybridMultilevel"/>
    <w:tmpl w:val="FB36DA84"/>
    <w:lvl w:ilvl="0" w:tplc="0420A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665DF"/>
    <w:multiLevelType w:val="hybridMultilevel"/>
    <w:tmpl w:val="017C5072"/>
    <w:lvl w:ilvl="0" w:tplc="D06410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73AE5"/>
    <w:multiLevelType w:val="hybridMultilevel"/>
    <w:tmpl w:val="3CAAD6D2"/>
    <w:lvl w:ilvl="0" w:tplc="70C83A5A">
      <w:start w:val="1"/>
      <w:numFmt w:val="bullet"/>
      <w:pStyle w:val="Dauchamlon"/>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E1A39"/>
    <w:multiLevelType w:val="hybridMultilevel"/>
    <w:tmpl w:val="7C44CEA0"/>
    <w:lvl w:ilvl="0" w:tplc="E29AD7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4391D"/>
    <w:multiLevelType w:val="hybridMultilevel"/>
    <w:tmpl w:val="32D0E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6443D"/>
    <w:multiLevelType w:val="hybridMultilevel"/>
    <w:tmpl w:val="B4C2E9AC"/>
    <w:lvl w:ilvl="0" w:tplc="071C06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F19F7"/>
    <w:multiLevelType w:val="hybridMultilevel"/>
    <w:tmpl w:val="21EA8D86"/>
    <w:lvl w:ilvl="0" w:tplc="0420A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25EC4"/>
    <w:multiLevelType w:val="hybridMultilevel"/>
    <w:tmpl w:val="B0E825E0"/>
    <w:lvl w:ilvl="0" w:tplc="0420A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C23CA"/>
    <w:multiLevelType w:val="multilevel"/>
    <w:tmpl w:val="D32E4D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56640F"/>
    <w:multiLevelType w:val="hybridMultilevel"/>
    <w:tmpl w:val="96301F4C"/>
    <w:lvl w:ilvl="0" w:tplc="15D85F52">
      <w:start w:val="1"/>
      <w:numFmt w:val="decimal"/>
      <w:pStyle w:val="1nho"/>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1F2836"/>
    <w:multiLevelType w:val="hybridMultilevel"/>
    <w:tmpl w:val="A5F2BD58"/>
    <w:lvl w:ilvl="0" w:tplc="945C20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A6622"/>
    <w:multiLevelType w:val="hybridMultilevel"/>
    <w:tmpl w:val="1AE42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F2DA5"/>
    <w:multiLevelType w:val="multilevel"/>
    <w:tmpl w:val="E4288666"/>
    <w:lvl w:ilvl="0">
      <w:start w:val="1"/>
      <w:numFmt w:val="decimal"/>
      <w:pStyle w:val="Heading2"/>
      <w:lvlText w:val="%1."/>
      <w:lvlJc w:val="left"/>
      <w:pPr>
        <w:tabs>
          <w:tab w:val="num" w:pos="360"/>
        </w:tabs>
        <w:ind w:left="360" w:hanging="360"/>
      </w:pPr>
      <w:rPr>
        <w:rFonts w:hint="default"/>
      </w:rPr>
    </w:lvl>
    <w:lvl w:ilvl="1">
      <w:start w:val="1"/>
      <w:numFmt w:val="decimal"/>
      <w:pStyle w:val="Heading2"/>
      <w:isLgl/>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720" w:hanging="720"/>
      </w:pPr>
      <w:rPr>
        <w:rFonts w:ascii="Times New Roman" w:hAnsi="Times New Roman" w:hint="default"/>
        <w:b/>
        <w:i w:val="0"/>
        <w:sz w:val="26"/>
        <w:szCs w:val="26"/>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648"/>
        </w:tabs>
        <w:ind w:left="648" w:hanging="1008"/>
      </w:pPr>
      <w:rPr>
        <w:rFonts w:hint="default"/>
      </w:rPr>
    </w:lvl>
    <w:lvl w:ilvl="5">
      <w:start w:val="1"/>
      <w:numFmt w:val="decimal"/>
      <w:pStyle w:val="Heading6"/>
      <w:lvlText w:val="%1.%2.%3.%4.%5.%6"/>
      <w:lvlJc w:val="left"/>
      <w:pPr>
        <w:tabs>
          <w:tab w:val="num" w:pos="792"/>
        </w:tabs>
        <w:ind w:left="792" w:hanging="1152"/>
      </w:pPr>
      <w:rPr>
        <w:rFonts w:hint="default"/>
      </w:rPr>
    </w:lvl>
    <w:lvl w:ilvl="6">
      <w:start w:val="1"/>
      <w:numFmt w:val="decimal"/>
      <w:pStyle w:val="Heading7"/>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18" w15:restartNumberingAfterBreak="0">
    <w:nsid w:val="3EEE0062"/>
    <w:multiLevelType w:val="hybridMultilevel"/>
    <w:tmpl w:val="726895D6"/>
    <w:lvl w:ilvl="0" w:tplc="04090001">
      <w:start w:val="1"/>
      <w:numFmt w:val="bullet"/>
      <w:pStyle w:val="ListBullet"/>
      <w:lvlText w:val=""/>
      <w:lvlJc w:val="left"/>
      <w:pPr>
        <w:tabs>
          <w:tab w:val="num" w:pos="780"/>
        </w:tabs>
        <w:ind w:left="780" w:hanging="360"/>
      </w:pPr>
      <w:rPr>
        <w:rFonts w:ascii="Wingdings" w:hAnsi="Wingdings" w:hint="default"/>
      </w:rPr>
    </w:lvl>
    <w:lvl w:ilvl="1" w:tplc="04090003">
      <w:start w:val="1"/>
      <w:numFmt w:val="bullet"/>
      <w:lvlText w:val=""/>
      <w:lvlJc w:val="left"/>
      <w:pPr>
        <w:tabs>
          <w:tab w:val="num" w:pos="1500"/>
        </w:tabs>
        <w:ind w:left="1500" w:hanging="360"/>
      </w:pPr>
      <w:rPr>
        <w:rFonts w:ascii="Wingdings" w:hAnsi="Wingdings"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400419DE"/>
    <w:multiLevelType w:val="hybridMultilevel"/>
    <w:tmpl w:val="5F5E1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17E35"/>
    <w:multiLevelType w:val="hybridMultilevel"/>
    <w:tmpl w:val="049E6370"/>
    <w:lvl w:ilvl="0" w:tplc="2F308BDA">
      <w:start w:val="1"/>
      <w:numFmt w:val="bullet"/>
      <w:pStyle w:val="Chamnho"/>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677895"/>
    <w:multiLevelType w:val="hybridMultilevel"/>
    <w:tmpl w:val="8C1A5E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A84798"/>
    <w:multiLevelType w:val="hybridMultilevel"/>
    <w:tmpl w:val="BB1CD7D2"/>
    <w:lvl w:ilvl="0" w:tplc="A7469114">
      <w:start w:val="1"/>
      <w:numFmt w:val="decimal"/>
      <w:pStyle w:val="Heading20"/>
      <w:lvlText w:val="%1."/>
      <w:lvlJc w:val="left"/>
      <w:pPr>
        <w:tabs>
          <w:tab w:val="num" w:pos="720"/>
        </w:tabs>
        <w:ind w:left="720" w:hanging="360"/>
      </w:pPr>
    </w:lvl>
    <w:lvl w:ilvl="1" w:tplc="0409000D"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15:restartNumberingAfterBreak="0">
    <w:nsid w:val="62477F43"/>
    <w:multiLevelType w:val="hybridMultilevel"/>
    <w:tmpl w:val="A9BC136C"/>
    <w:lvl w:ilvl="0" w:tplc="04090005">
      <w:start w:val="1"/>
      <w:numFmt w:val="bullet"/>
      <w:pStyle w:val="VB1"/>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
      <w:lvlJc w:val="left"/>
      <w:pPr>
        <w:tabs>
          <w:tab w:val="num" w:pos="1440"/>
        </w:tabs>
        <w:ind w:left="1440" w:hanging="360"/>
      </w:pPr>
      <w:rPr>
        <w:rFonts w:ascii="Symbol" w:eastAsia="Times New Roman" w:hAnsi="Symbol"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6D7A1F"/>
    <w:multiLevelType w:val="hybridMultilevel"/>
    <w:tmpl w:val="4A5E59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3757DB"/>
    <w:multiLevelType w:val="hybridMultilevel"/>
    <w:tmpl w:val="88BC125E"/>
    <w:lvl w:ilvl="0" w:tplc="0420A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58380C"/>
    <w:multiLevelType w:val="hybridMultilevel"/>
    <w:tmpl w:val="81E84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2"/>
  </w:num>
  <w:num w:numId="3">
    <w:abstractNumId w:val="17"/>
  </w:num>
  <w:num w:numId="4">
    <w:abstractNumId w:val="23"/>
  </w:num>
  <w:num w:numId="5">
    <w:abstractNumId w:val="0"/>
  </w:num>
  <w:num w:numId="6">
    <w:abstractNumId w:val="1"/>
  </w:num>
  <w:num w:numId="7">
    <w:abstractNumId w:val="20"/>
  </w:num>
  <w:num w:numId="8">
    <w:abstractNumId w:val="2"/>
  </w:num>
  <w:num w:numId="9">
    <w:abstractNumId w:val="7"/>
  </w:num>
  <w:num w:numId="10">
    <w:abstractNumId w:val="14"/>
  </w:num>
  <w:num w:numId="11">
    <w:abstractNumId w:val="6"/>
  </w:num>
  <w:num w:numId="12">
    <w:abstractNumId w:val="12"/>
  </w:num>
  <w:num w:numId="13">
    <w:abstractNumId w:val="10"/>
  </w:num>
  <w:num w:numId="14">
    <w:abstractNumId w:val="5"/>
  </w:num>
  <w:num w:numId="15">
    <w:abstractNumId w:val="4"/>
  </w:num>
  <w:num w:numId="16">
    <w:abstractNumId w:val="25"/>
  </w:num>
  <w:num w:numId="17">
    <w:abstractNumId w:val="9"/>
  </w:num>
  <w:num w:numId="18">
    <w:abstractNumId w:val="3"/>
  </w:num>
  <w:num w:numId="19">
    <w:abstractNumId w:val="8"/>
  </w:num>
  <w:num w:numId="20">
    <w:abstractNumId w:val="13"/>
  </w:num>
  <w:num w:numId="21">
    <w:abstractNumId w:val="19"/>
  </w:num>
  <w:num w:numId="22">
    <w:abstractNumId w:val="11"/>
  </w:num>
  <w:num w:numId="23">
    <w:abstractNumId w:val="24"/>
  </w:num>
  <w:num w:numId="24">
    <w:abstractNumId w:val="15"/>
  </w:num>
  <w:num w:numId="25">
    <w:abstractNumId w:val="21"/>
  </w:num>
  <w:num w:numId="26">
    <w:abstractNumId w:val="16"/>
  </w:num>
  <w:num w:numId="2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30"/>
  <w:displayHorizontalDrawingGridEvery w:val="2"/>
  <w:noPunctuationKerning/>
  <w:characterSpacingControl w:val="doNotCompress"/>
  <w:hdrShapeDefaults>
    <o:shapedefaults v:ext="edit" spidmax="2049" fill="f" fillcolor="white" stroke="f">
      <v:fill color="white" on="f"/>
      <v:stroke on="f"/>
      <o:colormru v:ext="edit" colors="#6cf"/>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B47"/>
    <w:rsid w:val="000007E9"/>
    <w:rsid w:val="00000D60"/>
    <w:rsid w:val="00001153"/>
    <w:rsid w:val="00001506"/>
    <w:rsid w:val="0000155C"/>
    <w:rsid w:val="00001785"/>
    <w:rsid w:val="00001940"/>
    <w:rsid w:val="0000197A"/>
    <w:rsid w:val="00001A48"/>
    <w:rsid w:val="00002676"/>
    <w:rsid w:val="000029C1"/>
    <w:rsid w:val="00002C4A"/>
    <w:rsid w:val="00002EA3"/>
    <w:rsid w:val="0000304F"/>
    <w:rsid w:val="0000388C"/>
    <w:rsid w:val="00004391"/>
    <w:rsid w:val="000043FB"/>
    <w:rsid w:val="0000448B"/>
    <w:rsid w:val="0000452F"/>
    <w:rsid w:val="00004558"/>
    <w:rsid w:val="000047CB"/>
    <w:rsid w:val="00004BE4"/>
    <w:rsid w:val="00004EC5"/>
    <w:rsid w:val="000051EB"/>
    <w:rsid w:val="000052F5"/>
    <w:rsid w:val="000055B1"/>
    <w:rsid w:val="0000599C"/>
    <w:rsid w:val="00005BA1"/>
    <w:rsid w:val="00005C3B"/>
    <w:rsid w:val="00005E95"/>
    <w:rsid w:val="000062E8"/>
    <w:rsid w:val="00007140"/>
    <w:rsid w:val="000075A7"/>
    <w:rsid w:val="0000796B"/>
    <w:rsid w:val="00007BB9"/>
    <w:rsid w:val="00010CC0"/>
    <w:rsid w:val="00010E3B"/>
    <w:rsid w:val="00011015"/>
    <w:rsid w:val="000110C8"/>
    <w:rsid w:val="000111B5"/>
    <w:rsid w:val="00011448"/>
    <w:rsid w:val="0001149D"/>
    <w:rsid w:val="000115D5"/>
    <w:rsid w:val="00011D87"/>
    <w:rsid w:val="00011F0B"/>
    <w:rsid w:val="00012077"/>
    <w:rsid w:val="0001216A"/>
    <w:rsid w:val="00012391"/>
    <w:rsid w:val="00012E2B"/>
    <w:rsid w:val="00012F77"/>
    <w:rsid w:val="0001304F"/>
    <w:rsid w:val="000133CA"/>
    <w:rsid w:val="00013554"/>
    <w:rsid w:val="00013927"/>
    <w:rsid w:val="00013EE4"/>
    <w:rsid w:val="0001421B"/>
    <w:rsid w:val="0001465C"/>
    <w:rsid w:val="000149A8"/>
    <w:rsid w:val="00014A6D"/>
    <w:rsid w:val="00014C13"/>
    <w:rsid w:val="00014CD1"/>
    <w:rsid w:val="00014E74"/>
    <w:rsid w:val="00015CF5"/>
    <w:rsid w:val="00015E96"/>
    <w:rsid w:val="000161BE"/>
    <w:rsid w:val="000161E7"/>
    <w:rsid w:val="000162DD"/>
    <w:rsid w:val="0001640B"/>
    <w:rsid w:val="00016D82"/>
    <w:rsid w:val="000171E4"/>
    <w:rsid w:val="00017241"/>
    <w:rsid w:val="00017366"/>
    <w:rsid w:val="000175F6"/>
    <w:rsid w:val="00017807"/>
    <w:rsid w:val="00017B81"/>
    <w:rsid w:val="00020007"/>
    <w:rsid w:val="000204F8"/>
    <w:rsid w:val="0002070D"/>
    <w:rsid w:val="00020943"/>
    <w:rsid w:val="00020A3C"/>
    <w:rsid w:val="00020E0F"/>
    <w:rsid w:val="00020E12"/>
    <w:rsid w:val="00021879"/>
    <w:rsid w:val="00021B51"/>
    <w:rsid w:val="00021B84"/>
    <w:rsid w:val="00021BB4"/>
    <w:rsid w:val="000224BC"/>
    <w:rsid w:val="00022870"/>
    <w:rsid w:val="00022A06"/>
    <w:rsid w:val="00022C7E"/>
    <w:rsid w:val="00023326"/>
    <w:rsid w:val="0002356D"/>
    <w:rsid w:val="00023655"/>
    <w:rsid w:val="0002379E"/>
    <w:rsid w:val="0002395C"/>
    <w:rsid w:val="00023D07"/>
    <w:rsid w:val="00023E2F"/>
    <w:rsid w:val="000241A8"/>
    <w:rsid w:val="0002435C"/>
    <w:rsid w:val="0002456F"/>
    <w:rsid w:val="000245D7"/>
    <w:rsid w:val="0002480A"/>
    <w:rsid w:val="00024C4E"/>
    <w:rsid w:val="00024FCA"/>
    <w:rsid w:val="000250F4"/>
    <w:rsid w:val="00025258"/>
    <w:rsid w:val="0002585B"/>
    <w:rsid w:val="00025A45"/>
    <w:rsid w:val="00025D04"/>
    <w:rsid w:val="00025D50"/>
    <w:rsid w:val="0002639D"/>
    <w:rsid w:val="0002670B"/>
    <w:rsid w:val="000267A2"/>
    <w:rsid w:val="00026D52"/>
    <w:rsid w:val="00026E3F"/>
    <w:rsid w:val="00026EF7"/>
    <w:rsid w:val="00026F60"/>
    <w:rsid w:val="00027490"/>
    <w:rsid w:val="00027596"/>
    <w:rsid w:val="000275DD"/>
    <w:rsid w:val="000276A9"/>
    <w:rsid w:val="000279BD"/>
    <w:rsid w:val="000279E4"/>
    <w:rsid w:val="00027A9D"/>
    <w:rsid w:val="00030201"/>
    <w:rsid w:val="000304EE"/>
    <w:rsid w:val="000305CF"/>
    <w:rsid w:val="00030629"/>
    <w:rsid w:val="00030BC8"/>
    <w:rsid w:val="00031378"/>
    <w:rsid w:val="000315F3"/>
    <w:rsid w:val="00031B90"/>
    <w:rsid w:val="00031E54"/>
    <w:rsid w:val="00031F81"/>
    <w:rsid w:val="000321DA"/>
    <w:rsid w:val="0003224A"/>
    <w:rsid w:val="0003273D"/>
    <w:rsid w:val="000327A1"/>
    <w:rsid w:val="0003320B"/>
    <w:rsid w:val="000332DB"/>
    <w:rsid w:val="00033724"/>
    <w:rsid w:val="0003378D"/>
    <w:rsid w:val="000339DC"/>
    <w:rsid w:val="00033A2B"/>
    <w:rsid w:val="000340F0"/>
    <w:rsid w:val="00034584"/>
    <w:rsid w:val="00034708"/>
    <w:rsid w:val="00034A13"/>
    <w:rsid w:val="00034BCD"/>
    <w:rsid w:val="00034D54"/>
    <w:rsid w:val="00034F57"/>
    <w:rsid w:val="0003506A"/>
    <w:rsid w:val="00035560"/>
    <w:rsid w:val="000355DC"/>
    <w:rsid w:val="00035B8A"/>
    <w:rsid w:val="00035C1F"/>
    <w:rsid w:val="00035EE4"/>
    <w:rsid w:val="0003618A"/>
    <w:rsid w:val="000361FA"/>
    <w:rsid w:val="00036354"/>
    <w:rsid w:val="00036742"/>
    <w:rsid w:val="00036767"/>
    <w:rsid w:val="00036A38"/>
    <w:rsid w:val="00036D6C"/>
    <w:rsid w:val="00037CCC"/>
    <w:rsid w:val="00040668"/>
    <w:rsid w:val="000406E1"/>
    <w:rsid w:val="00040808"/>
    <w:rsid w:val="00041422"/>
    <w:rsid w:val="00041552"/>
    <w:rsid w:val="0004178A"/>
    <w:rsid w:val="000419D3"/>
    <w:rsid w:val="0004230A"/>
    <w:rsid w:val="00042501"/>
    <w:rsid w:val="00042639"/>
    <w:rsid w:val="00042D9F"/>
    <w:rsid w:val="00042E52"/>
    <w:rsid w:val="00043091"/>
    <w:rsid w:val="0004314D"/>
    <w:rsid w:val="00043155"/>
    <w:rsid w:val="00043198"/>
    <w:rsid w:val="00043716"/>
    <w:rsid w:val="000439E4"/>
    <w:rsid w:val="00043B08"/>
    <w:rsid w:val="00044119"/>
    <w:rsid w:val="0004414F"/>
    <w:rsid w:val="000442AC"/>
    <w:rsid w:val="00044630"/>
    <w:rsid w:val="000447BF"/>
    <w:rsid w:val="00044D81"/>
    <w:rsid w:val="00045525"/>
    <w:rsid w:val="0004553E"/>
    <w:rsid w:val="00045907"/>
    <w:rsid w:val="00045E4C"/>
    <w:rsid w:val="000460AF"/>
    <w:rsid w:val="000465B2"/>
    <w:rsid w:val="00046688"/>
    <w:rsid w:val="000466C3"/>
    <w:rsid w:val="00046908"/>
    <w:rsid w:val="00046F4E"/>
    <w:rsid w:val="00047212"/>
    <w:rsid w:val="000478F4"/>
    <w:rsid w:val="00047AD7"/>
    <w:rsid w:val="00047ADA"/>
    <w:rsid w:val="00050005"/>
    <w:rsid w:val="00050541"/>
    <w:rsid w:val="00050716"/>
    <w:rsid w:val="0005071E"/>
    <w:rsid w:val="00050DC9"/>
    <w:rsid w:val="00050FEF"/>
    <w:rsid w:val="0005136B"/>
    <w:rsid w:val="00051371"/>
    <w:rsid w:val="00051745"/>
    <w:rsid w:val="00051DE6"/>
    <w:rsid w:val="0005295C"/>
    <w:rsid w:val="00052EED"/>
    <w:rsid w:val="0005322E"/>
    <w:rsid w:val="0005356B"/>
    <w:rsid w:val="00053AD8"/>
    <w:rsid w:val="00053BD5"/>
    <w:rsid w:val="00053DDB"/>
    <w:rsid w:val="00053ECA"/>
    <w:rsid w:val="00053EDF"/>
    <w:rsid w:val="00054639"/>
    <w:rsid w:val="00054777"/>
    <w:rsid w:val="000547EA"/>
    <w:rsid w:val="00054A10"/>
    <w:rsid w:val="00054C5A"/>
    <w:rsid w:val="00054D55"/>
    <w:rsid w:val="00054D7C"/>
    <w:rsid w:val="00054DD7"/>
    <w:rsid w:val="000553D2"/>
    <w:rsid w:val="000559C3"/>
    <w:rsid w:val="00055CB2"/>
    <w:rsid w:val="00055D13"/>
    <w:rsid w:val="00055D52"/>
    <w:rsid w:val="00055D93"/>
    <w:rsid w:val="00055F6D"/>
    <w:rsid w:val="00056515"/>
    <w:rsid w:val="0005668E"/>
    <w:rsid w:val="000567CD"/>
    <w:rsid w:val="00056816"/>
    <w:rsid w:val="00056AF1"/>
    <w:rsid w:val="00056D21"/>
    <w:rsid w:val="00056EFA"/>
    <w:rsid w:val="00056F7B"/>
    <w:rsid w:val="000572FD"/>
    <w:rsid w:val="0005738B"/>
    <w:rsid w:val="000576A5"/>
    <w:rsid w:val="00057933"/>
    <w:rsid w:val="00057FEE"/>
    <w:rsid w:val="00060033"/>
    <w:rsid w:val="00060068"/>
    <w:rsid w:val="00060175"/>
    <w:rsid w:val="0006041F"/>
    <w:rsid w:val="00060864"/>
    <w:rsid w:val="0006099D"/>
    <w:rsid w:val="00060ABA"/>
    <w:rsid w:val="00060D21"/>
    <w:rsid w:val="0006156A"/>
    <w:rsid w:val="00061621"/>
    <w:rsid w:val="000619BB"/>
    <w:rsid w:val="00061C43"/>
    <w:rsid w:val="00061C86"/>
    <w:rsid w:val="00061CCB"/>
    <w:rsid w:val="00061E3A"/>
    <w:rsid w:val="00061E78"/>
    <w:rsid w:val="00061E9B"/>
    <w:rsid w:val="00061FA1"/>
    <w:rsid w:val="0006215F"/>
    <w:rsid w:val="00062313"/>
    <w:rsid w:val="00062349"/>
    <w:rsid w:val="00062560"/>
    <w:rsid w:val="000628F2"/>
    <w:rsid w:val="0006294E"/>
    <w:rsid w:val="000629C2"/>
    <w:rsid w:val="00062A22"/>
    <w:rsid w:val="00062B95"/>
    <w:rsid w:val="00062F17"/>
    <w:rsid w:val="0006346B"/>
    <w:rsid w:val="00063523"/>
    <w:rsid w:val="00063BA1"/>
    <w:rsid w:val="00063CB4"/>
    <w:rsid w:val="00063D16"/>
    <w:rsid w:val="00063EB0"/>
    <w:rsid w:val="0006460D"/>
    <w:rsid w:val="00064802"/>
    <w:rsid w:val="00064DED"/>
    <w:rsid w:val="00064E2F"/>
    <w:rsid w:val="00064E80"/>
    <w:rsid w:val="000650BE"/>
    <w:rsid w:val="000651D6"/>
    <w:rsid w:val="000652A8"/>
    <w:rsid w:val="00065876"/>
    <w:rsid w:val="00065892"/>
    <w:rsid w:val="000658C8"/>
    <w:rsid w:val="00065F9B"/>
    <w:rsid w:val="000664FA"/>
    <w:rsid w:val="000666B1"/>
    <w:rsid w:val="0006676E"/>
    <w:rsid w:val="00066B02"/>
    <w:rsid w:val="00066BC2"/>
    <w:rsid w:val="00066E51"/>
    <w:rsid w:val="000674E4"/>
    <w:rsid w:val="00067D54"/>
    <w:rsid w:val="00070056"/>
    <w:rsid w:val="00070073"/>
    <w:rsid w:val="00070FA6"/>
    <w:rsid w:val="0007164E"/>
    <w:rsid w:val="0007172B"/>
    <w:rsid w:val="0007208E"/>
    <w:rsid w:val="0007210B"/>
    <w:rsid w:val="000721F1"/>
    <w:rsid w:val="00072422"/>
    <w:rsid w:val="0007291C"/>
    <w:rsid w:val="00072BA9"/>
    <w:rsid w:val="000730F0"/>
    <w:rsid w:val="00073751"/>
    <w:rsid w:val="00073E3E"/>
    <w:rsid w:val="00073EC4"/>
    <w:rsid w:val="00074072"/>
    <w:rsid w:val="00074352"/>
    <w:rsid w:val="00074533"/>
    <w:rsid w:val="00074D9D"/>
    <w:rsid w:val="00075017"/>
    <w:rsid w:val="00075216"/>
    <w:rsid w:val="00075621"/>
    <w:rsid w:val="00075931"/>
    <w:rsid w:val="00075DD4"/>
    <w:rsid w:val="00076458"/>
    <w:rsid w:val="00076471"/>
    <w:rsid w:val="00077247"/>
    <w:rsid w:val="000773A0"/>
    <w:rsid w:val="00077750"/>
    <w:rsid w:val="000777BB"/>
    <w:rsid w:val="00077B14"/>
    <w:rsid w:val="00077B16"/>
    <w:rsid w:val="00077FCA"/>
    <w:rsid w:val="00080071"/>
    <w:rsid w:val="000800DF"/>
    <w:rsid w:val="0008079A"/>
    <w:rsid w:val="00080969"/>
    <w:rsid w:val="00080A99"/>
    <w:rsid w:val="000815D1"/>
    <w:rsid w:val="000815E5"/>
    <w:rsid w:val="0008181B"/>
    <w:rsid w:val="000818C2"/>
    <w:rsid w:val="00081C3E"/>
    <w:rsid w:val="00081C63"/>
    <w:rsid w:val="00081EA8"/>
    <w:rsid w:val="00082002"/>
    <w:rsid w:val="00082262"/>
    <w:rsid w:val="00082381"/>
    <w:rsid w:val="000823A7"/>
    <w:rsid w:val="000823FD"/>
    <w:rsid w:val="00082706"/>
    <w:rsid w:val="00082841"/>
    <w:rsid w:val="00082C99"/>
    <w:rsid w:val="00082DCA"/>
    <w:rsid w:val="00082F56"/>
    <w:rsid w:val="00083398"/>
    <w:rsid w:val="00083722"/>
    <w:rsid w:val="00083BD4"/>
    <w:rsid w:val="00083F85"/>
    <w:rsid w:val="00083F99"/>
    <w:rsid w:val="0008451A"/>
    <w:rsid w:val="000849CA"/>
    <w:rsid w:val="00084A76"/>
    <w:rsid w:val="00084AA8"/>
    <w:rsid w:val="00084DEE"/>
    <w:rsid w:val="00084E29"/>
    <w:rsid w:val="00084E87"/>
    <w:rsid w:val="000850B3"/>
    <w:rsid w:val="00085204"/>
    <w:rsid w:val="000854B3"/>
    <w:rsid w:val="0008578F"/>
    <w:rsid w:val="000859BC"/>
    <w:rsid w:val="00085A02"/>
    <w:rsid w:val="00085C00"/>
    <w:rsid w:val="00085CE2"/>
    <w:rsid w:val="00086275"/>
    <w:rsid w:val="00086799"/>
    <w:rsid w:val="00086A28"/>
    <w:rsid w:val="00086D51"/>
    <w:rsid w:val="00086EB4"/>
    <w:rsid w:val="000879F8"/>
    <w:rsid w:val="00087C2C"/>
    <w:rsid w:val="00087D65"/>
    <w:rsid w:val="00087D6F"/>
    <w:rsid w:val="00087F6A"/>
    <w:rsid w:val="00087F88"/>
    <w:rsid w:val="000904BB"/>
    <w:rsid w:val="000907EC"/>
    <w:rsid w:val="0009091D"/>
    <w:rsid w:val="00090C2E"/>
    <w:rsid w:val="000926F6"/>
    <w:rsid w:val="00092825"/>
    <w:rsid w:val="00092B26"/>
    <w:rsid w:val="00092D63"/>
    <w:rsid w:val="00092D8F"/>
    <w:rsid w:val="00092F21"/>
    <w:rsid w:val="000934E3"/>
    <w:rsid w:val="000936E4"/>
    <w:rsid w:val="00093B17"/>
    <w:rsid w:val="00093B23"/>
    <w:rsid w:val="0009405E"/>
    <w:rsid w:val="00094451"/>
    <w:rsid w:val="000945C7"/>
    <w:rsid w:val="000948D6"/>
    <w:rsid w:val="00094B7A"/>
    <w:rsid w:val="00094E83"/>
    <w:rsid w:val="000951FC"/>
    <w:rsid w:val="00095234"/>
    <w:rsid w:val="00095413"/>
    <w:rsid w:val="00095538"/>
    <w:rsid w:val="000959FD"/>
    <w:rsid w:val="00095C0A"/>
    <w:rsid w:val="00096128"/>
    <w:rsid w:val="00096412"/>
    <w:rsid w:val="0009660D"/>
    <w:rsid w:val="0009673E"/>
    <w:rsid w:val="00096867"/>
    <w:rsid w:val="00096992"/>
    <w:rsid w:val="00096ECA"/>
    <w:rsid w:val="0009752A"/>
    <w:rsid w:val="00097BBA"/>
    <w:rsid w:val="00097C18"/>
    <w:rsid w:val="00097EC3"/>
    <w:rsid w:val="000A05D6"/>
    <w:rsid w:val="000A11C6"/>
    <w:rsid w:val="000A12DC"/>
    <w:rsid w:val="000A145D"/>
    <w:rsid w:val="000A16E5"/>
    <w:rsid w:val="000A17AA"/>
    <w:rsid w:val="000A1963"/>
    <w:rsid w:val="000A1AB3"/>
    <w:rsid w:val="000A1CF8"/>
    <w:rsid w:val="000A1FA9"/>
    <w:rsid w:val="000A2120"/>
    <w:rsid w:val="000A2304"/>
    <w:rsid w:val="000A283A"/>
    <w:rsid w:val="000A2D3C"/>
    <w:rsid w:val="000A313B"/>
    <w:rsid w:val="000A31BF"/>
    <w:rsid w:val="000A3202"/>
    <w:rsid w:val="000A3ABA"/>
    <w:rsid w:val="000A3D46"/>
    <w:rsid w:val="000A463D"/>
    <w:rsid w:val="000A4765"/>
    <w:rsid w:val="000A48B3"/>
    <w:rsid w:val="000A565F"/>
    <w:rsid w:val="000A56C4"/>
    <w:rsid w:val="000A5879"/>
    <w:rsid w:val="000A5A60"/>
    <w:rsid w:val="000A5C24"/>
    <w:rsid w:val="000A5CB9"/>
    <w:rsid w:val="000A5FB2"/>
    <w:rsid w:val="000A64DF"/>
    <w:rsid w:val="000A6A3D"/>
    <w:rsid w:val="000A6CD9"/>
    <w:rsid w:val="000A7587"/>
    <w:rsid w:val="000A7AA2"/>
    <w:rsid w:val="000B00F5"/>
    <w:rsid w:val="000B0275"/>
    <w:rsid w:val="000B0305"/>
    <w:rsid w:val="000B081E"/>
    <w:rsid w:val="000B0843"/>
    <w:rsid w:val="000B0D5B"/>
    <w:rsid w:val="000B0D88"/>
    <w:rsid w:val="000B10A8"/>
    <w:rsid w:val="000B115F"/>
    <w:rsid w:val="000B1418"/>
    <w:rsid w:val="000B1580"/>
    <w:rsid w:val="000B17A3"/>
    <w:rsid w:val="000B1B79"/>
    <w:rsid w:val="000B229D"/>
    <w:rsid w:val="000B22FD"/>
    <w:rsid w:val="000B259A"/>
    <w:rsid w:val="000B2A14"/>
    <w:rsid w:val="000B2C0F"/>
    <w:rsid w:val="000B2D0D"/>
    <w:rsid w:val="000B3141"/>
    <w:rsid w:val="000B3291"/>
    <w:rsid w:val="000B3420"/>
    <w:rsid w:val="000B3461"/>
    <w:rsid w:val="000B387B"/>
    <w:rsid w:val="000B42E1"/>
    <w:rsid w:val="000B4AAF"/>
    <w:rsid w:val="000B4ABB"/>
    <w:rsid w:val="000B4CC3"/>
    <w:rsid w:val="000B4FBE"/>
    <w:rsid w:val="000B50D8"/>
    <w:rsid w:val="000B5448"/>
    <w:rsid w:val="000B557C"/>
    <w:rsid w:val="000B5606"/>
    <w:rsid w:val="000B5946"/>
    <w:rsid w:val="000B5976"/>
    <w:rsid w:val="000B619E"/>
    <w:rsid w:val="000B6330"/>
    <w:rsid w:val="000B6698"/>
    <w:rsid w:val="000B6AFC"/>
    <w:rsid w:val="000B6D16"/>
    <w:rsid w:val="000B6E9F"/>
    <w:rsid w:val="000B700B"/>
    <w:rsid w:val="000B7214"/>
    <w:rsid w:val="000B7663"/>
    <w:rsid w:val="000B7A8B"/>
    <w:rsid w:val="000B7B6B"/>
    <w:rsid w:val="000C0404"/>
    <w:rsid w:val="000C048D"/>
    <w:rsid w:val="000C0DB7"/>
    <w:rsid w:val="000C0F1E"/>
    <w:rsid w:val="000C12D3"/>
    <w:rsid w:val="000C25FD"/>
    <w:rsid w:val="000C2606"/>
    <w:rsid w:val="000C2726"/>
    <w:rsid w:val="000C27A0"/>
    <w:rsid w:val="000C2864"/>
    <w:rsid w:val="000C2E8B"/>
    <w:rsid w:val="000C31B6"/>
    <w:rsid w:val="000C3266"/>
    <w:rsid w:val="000C331C"/>
    <w:rsid w:val="000C3613"/>
    <w:rsid w:val="000C3D8C"/>
    <w:rsid w:val="000C3E65"/>
    <w:rsid w:val="000C43BC"/>
    <w:rsid w:val="000C44CE"/>
    <w:rsid w:val="000C44F8"/>
    <w:rsid w:val="000C4748"/>
    <w:rsid w:val="000C487D"/>
    <w:rsid w:val="000C4916"/>
    <w:rsid w:val="000C49B2"/>
    <w:rsid w:val="000C4E2E"/>
    <w:rsid w:val="000C4F53"/>
    <w:rsid w:val="000C5077"/>
    <w:rsid w:val="000C5862"/>
    <w:rsid w:val="000C5AE6"/>
    <w:rsid w:val="000C5EAC"/>
    <w:rsid w:val="000C5F96"/>
    <w:rsid w:val="000C663A"/>
    <w:rsid w:val="000C6643"/>
    <w:rsid w:val="000C68D4"/>
    <w:rsid w:val="000C6B81"/>
    <w:rsid w:val="000C731B"/>
    <w:rsid w:val="000C742A"/>
    <w:rsid w:val="000C7643"/>
    <w:rsid w:val="000C76A4"/>
    <w:rsid w:val="000C7995"/>
    <w:rsid w:val="000C7B11"/>
    <w:rsid w:val="000C7DDA"/>
    <w:rsid w:val="000C7F36"/>
    <w:rsid w:val="000D0155"/>
    <w:rsid w:val="000D0256"/>
    <w:rsid w:val="000D04A4"/>
    <w:rsid w:val="000D0597"/>
    <w:rsid w:val="000D083B"/>
    <w:rsid w:val="000D1270"/>
    <w:rsid w:val="000D1372"/>
    <w:rsid w:val="000D17D4"/>
    <w:rsid w:val="000D1984"/>
    <w:rsid w:val="000D1DD9"/>
    <w:rsid w:val="000D1E9A"/>
    <w:rsid w:val="000D1EBE"/>
    <w:rsid w:val="000D20CB"/>
    <w:rsid w:val="000D2554"/>
    <w:rsid w:val="000D2674"/>
    <w:rsid w:val="000D276F"/>
    <w:rsid w:val="000D2A20"/>
    <w:rsid w:val="000D2CB0"/>
    <w:rsid w:val="000D2DA7"/>
    <w:rsid w:val="000D2E4A"/>
    <w:rsid w:val="000D355E"/>
    <w:rsid w:val="000D3D4A"/>
    <w:rsid w:val="000D4082"/>
    <w:rsid w:val="000D40F9"/>
    <w:rsid w:val="000D45A7"/>
    <w:rsid w:val="000D463A"/>
    <w:rsid w:val="000D471D"/>
    <w:rsid w:val="000D48A6"/>
    <w:rsid w:val="000D4DCD"/>
    <w:rsid w:val="000D4E28"/>
    <w:rsid w:val="000D4F5D"/>
    <w:rsid w:val="000D550B"/>
    <w:rsid w:val="000D5852"/>
    <w:rsid w:val="000D5C19"/>
    <w:rsid w:val="000D5D67"/>
    <w:rsid w:val="000D5E38"/>
    <w:rsid w:val="000D63FB"/>
    <w:rsid w:val="000D6508"/>
    <w:rsid w:val="000D6C37"/>
    <w:rsid w:val="000D6C3A"/>
    <w:rsid w:val="000D6D0F"/>
    <w:rsid w:val="000D704B"/>
    <w:rsid w:val="000D7347"/>
    <w:rsid w:val="000D7ABD"/>
    <w:rsid w:val="000D7D96"/>
    <w:rsid w:val="000D7E03"/>
    <w:rsid w:val="000E0284"/>
    <w:rsid w:val="000E0453"/>
    <w:rsid w:val="000E05E5"/>
    <w:rsid w:val="000E0B38"/>
    <w:rsid w:val="000E0B3A"/>
    <w:rsid w:val="000E0C6F"/>
    <w:rsid w:val="000E0D68"/>
    <w:rsid w:val="000E10D1"/>
    <w:rsid w:val="000E15BD"/>
    <w:rsid w:val="000E1EAB"/>
    <w:rsid w:val="000E20F2"/>
    <w:rsid w:val="000E234B"/>
    <w:rsid w:val="000E2483"/>
    <w:rsid w:val="000E2984"/>
    <w:rsid w:val="000E2A2E"/>
    <w:rsid w:val="000E2C2D"/>
    <w:rsid w:val="000E2D6B"/>
    <w:rsid w:val="000E3270"/>
    <w:rsid w:val="000E32C9"/>
    <w:rsid w:val="000E32F4"/>
    <w:rsid w:val="000E3496"/>
    <w:rsid w:val="000E36A5"/>
    <w:rsid w:val="000E3815"/>
    <w:rsid w:val="000E38B4"/>
    <w:rsid w:val="000E4011"/>
    <w:rsid w:val="000E46F0"/>
    <w:rsid w:val="000E4790"/>
    <w:rsid w:val="000E48C6"/>
    <w:rsid w:val="000E48E9"/>
    <w:rsid w:val="000E4D5A"/>
    <w:rsid w:val="000E4E2A"/>
    <w:rsid w:val="000E4F05"/>
    <w:rsid w:val="000E509E"/>
    <w:rsid w:val="000E52BA"/>
    <w:rsid w:val="000E5315"/>
    <w:rsid w:val="000E54F4"/>
    <w:rsid w:val="000E5967"/>
    <w:rsid w:val="000E5D34"/>
    <w:rsid w:val="000E60CD"/>
    <w:rsid w:val="000E65B6"/>
    <w:rsid w:val="000E675D"/>
    <w:rsid w:val="000E67C2"/>
    <w:rsid w:val="000E6878"/>
    <w:rsid w:val="000E69A4"/>
    <w:rsid w:val="000E70D2"/>
    <w:rsid w:val="000E747F"/>
    <w:rsid w:val="000E766C"/>
    <w:rsid w:val="000E7911"/>
    <w:rsid w:val="000E7C99"/>
    <w:rsid w:val="000E7CE5"/>
    <w:rsid w:val="000E7CF8"/>
    <w:rsid w:val="000E7E73"/>
    <w:rsid w:val="000E7FF6"/>
    <w:rsid w:val="000F0120"/>
    <w:rsid w:val="000F0600"/>
    <w:rsid w:val="000F0A0E"/>
    <w:rsid w:val="000F0D6D"/>
    <w:rsid w:val="000F12E1"/>
    <w:rsid w:val="000F13DB"/>
    <w:rsid w:val="000F1729"/>
    <w:rsid w:val="000F17CC"/>
    <w:rsid w:val="000F18F4"/>
    <w:rsid w:val="000F1F9D"/>
    <w:rsid w:val="000F2962"/>
    <w:rsid w:val="000F2A46"/>
    <w:rsid w:val="000F351A"/>
    <w:rsid w:val="000F3792"/>
    <w:rsid w:val="000F3B35"/>
    <w:rsid w:val="000F3C03"/>
    <w:rsid w:val="000F3C35"/>
    <w:rsid w:val="000F3F4F"/>
    <w:rsid w:val="000F414D"/>
    <w:rsid w:val="000F45D2"/>
    <w:rsid w:val="000F49A3"/>
    <w:rsid w:val="000F4DE2"/>
    <w:rsid w:val="000F54E4"/>
    <w:rsid w:val="000F55B6"/>
    <w:rsid w:val="000F5706"/>
    <w:rsid w:val="000F5959"/>
    <w:rsid w:val="000F598F"/>
    <w:rsid w:val="000F5E7B"/>
    <w:rsid w:val="000F5F04"/>
    <w:rsid w:val="000F6042"/>
    <w:rsid w:val="000F64DA"/>
    <w:rsid w:val="000F68E4"/>
    <w:rsid w:val="000F6C3A"/>
    <w:rsid w:val="000F6CC7"/>
    <w:rsid w:val="000F6DD3"/>
    <w:rsid w:val="000F6FC3"/>
    <w:rsid w:val="000F72F4"/>
    <w:rsid w:val="000F75B6"/>
    <w:rsid w:val="000F79C4"/>
    <w:rsid w:val="000F7C55"/>
    <w:rsid w:val="000F7CC0"/>
    <w:rsid w:val="000F7CC8"/>
    <w:rsid w:val="000F7ED1"/>
    <w:rsid w:val="000F7F5D"/>
    <w:rsid w:val="001001ED"/>
    <w:rsid w:val="001003C5"/>
    <w:rsid w:val="001005D1"/>
    <w:rsid w:val="00100F6D"/>
    <w:rsid w:val="00101195"/>
    <w:rsid w:val="0010130A"/>
    <w:rsid w:val="0010186F"/>
    <w:rsid w:val="00101E20"/>
    <w:rsid w:val="00101F07"/>
    <w:rsid w:val="00102054"/>
    <w:rsid w:val="0010214E"/>
    <w:rsid w:val="00102544"/>
    <w:rsid w:val="00102574"/>
    <w:rsid w:val="00102606"/>
    <w:rsid w:val="0010261D"/>
    <w:rsid w:val="00102856"/>
    <w:rsid w:val="00103136"/>
    <w:rsid w:val="00103314"/>
    <w:rsid w:val="00103377"/>
    <w:rsid w:val="001033A4"/>
    <w:rsid w:val="00103439"/>
    <w:rsid w:val="0010364B"/>
    <w:rsid w:val="00103690"/>
    <w:rsid w:val="001039BC"/>
    <w:rsid w:val="00104936"/>
    <w:rsid w:val="00104D53"/>
    <w:rsid w:val="001053E5"/>
    <w:rsid w:val="001057C2"/>
    <w:rsid w:val="00105A26"/>
    <w:rsid w:val="00105CD1"/>
    <w:rsid w:val="00105DD3"/>
    <w:rsid w:val="00105EDF"/>
    <w:rsid w:val="0010613E"/>
    <w:rsid w:val="0010614F"/>
    <w:rsid w:val="00106193"/>
    <w:rsid w:val="001064C5"/>
    <w:rsid w:val="00106A1E"/>
    <w:rsid w:val="00106BC8"/>
    <w:rsid w:val="00106FE1"/>
    <w:rsid w:val="00107067"/>
    <w:rsid w:val="00107096"/>
    <w:rsid w:val="0010746C"/>
    <w:rsid w:val="0010762A"/>
    <w:rsid w:val="00107726"/>
    <w:rsid w:val="001077D4"/>
    <w:rsid w:val="001078FB"/>
    <w:rsid w:val="00107927"/>
    <w:rsid w:val="00107ACA"/>
    <w:rsid w:val="00107B7C"/>
    <w:rsid w:val="001101BE"/>
    <w:rsid w:val="0011052A"/>
    <w:rsid w:val="001109A7"/>
    <w:rsid w:val="00111199"/>
    <w:rsid w:val="00111629"/>
    <w:rsid w:val="00111AD8"/>
    <w:rsid w:val="00111C91"/>
    <w:rsid w:val="00111D4A"/>
    <w:rsid w:val="001124D5"/>
    <w:rsid w:val="00112596"/>
    <w:rsid w:val="0011267F"/>
    <w:rsid w:val="00112977"/>
    <w:rsid w:val="00112A3C"/>
    <w:rsid w:val="00112E67"/>
    <w:rsid w:val="0011341E"/>
    <w:rsid w:val="00113781"/>
    <w:rsid w:val="001138E9"/>
    <w:rsid w:val="00113951"/>
    <w:rsid w:val="00113BB4"/>
    <w:rsid w:val="00114094"/>
    <w:rsid w:val="00114409"/>
    <w:rsid w:val="001145A4"/>
    <w:rsid w:val="00114836"/>
    <w:rsid w:val="001159E8"/>
    <w:rsid w:val="00115A09"/>
    <w:rsid w:val="00115F09"/>
    <w:rsid w:val="001161FB"/>
    <w:rsid w:val="00116297"/>
    <w:rsid w:val="00116389"/>
    <w:rsid w:val="0011649C"/>
    <w:rsid w:val="001168B9"/>
    <w:rsid w:val="00116D60"/>
    <w:rsid w:val="0011703F"/>
    <w:rsid w:val="0011765C"/>
    <w:rsid w:val="00117837"/>
    <w:rsid w:val="00117A1E"/>
    <w:rsid w:val="00117D13"/>
    <w:rsid w:val="00117E87"/>
    <w:rsid w:val="00117F66"/>
    <w:rsid w:val="001209BF"/>
    <w:rsid w:val="00120A3E"/>
    <w:rsid w:val="00120CE5"/>
    <w:rsid w:val="00120CF6"/>
    <w:rsid w:val="001210B4"/>
    <w:rsid w:val="00121114"/>
    <w:rsid w:val="0012143B"/>
    <w:rsid w:val="001215B9"/>
    <w:rsid w:val="00121A18"/>
    <w:rsid w:val="00121A3C"/>
    <w:rsid w:val="00121FBF"/>
    <w:rsid w:val="00122347"/>
    <w:rsid w:val="0012272C"/>
    <w:rsid w:val="0012287D"/>
    <w:rsid w:val="00122DA5"/>
    <w:rsid w:val="00122E5D"/>
    <w:rsid w:val="001231EE"/>
    <w:rsid w:val="001232D1"/>
    <w:rsid w:val="00123396"/>
    <w:rsid w:val="001234BF"/>
    <w:rsid w:val="00123943"/>
    <w:rsid w:val="00123B2B"/>
    <w:rsid w:val="00123CA4"/>
    <w:rsid w:val="00123D84"/>
    <w:rsid w:val="00123DE9"/>
    <w:rsid w:val="00123F1F"/>
    <w:rsid w:val="0012402B"/>
    <w:rsid w:val="0012489D"/>
    <w:rsid w:val="00124D96"/>
    <w:rsid w:val="001250AF"/>
    <w:rsid w:val="001256CE"/>
    <w:rsid w:val="001257E5"/>
    <w:rsid w:val="001258DE"/>
    <w:rsid w:val="00125924"/>
    <w:rsid w:val="00125D1A"/>
    <w:rsid w:val="001260A5"/>
    <w:rsid w:val="00126455"/>
    <w:rsid w:val="001264AC"/>
    <w:rsid w:val="00126698"/>
    <w:rsid w:val="0012669A"/>
    <w:rsid w:val="001268D6"/>
    <w:rsid w:val="00126993"/>
    <w:rsid w:val="00126A56"/>
    <w:rsid w:val="00126AC8"/>
    <w:rsid w:val="00126D75"/>
    <w:rsid w:val="00126F2A"/>
    <w:rsid w:val="00127281"/>
    <w:rsid w:val="00127294"/>
    <w:rsid w:val="001274F3"/>
    <w:rsid w:val="00127729"/>
    <w:rsid w:val="00127970"/>
    <w:rsid w:val="0013024D"/>
    <w:rsid w:val="001303B8"/>
    <w:rsid w:val="001304E8"/>
    <w:rsid w:val="00130C0A"/>
    <w:rsid w:val="00130D3F"/>
    <w:rsid w:val="00130D81"/>
    <w:rsid w:val="00130E95"/>
    <w:rsid w:val="00131513"/>
    <w:rsid w:val="0013185B"/>
    <w:rsid w:val="001319A5"/>
    <w:rsid w:val="00131DE2"/>
    <w:rsid w:val="001326E2"/>
    <w:rsid w:val="001329F6"/>
    <w:rsid w:val="00132C09"/>
    <w:rsid w:val="001332B5"/>
    <w:rsid w:val="00133644"/>
    <w:rsid w:val="00133875"/>
    <w:rsid w:val="00133C1B"/>
    <w:rsid w:val="00133EB4"/>
    <w:rsid w:val="00133FD4"/>
    <w:rsid w:val="00134040"/>
    <w:rsid w:val="0013453F"/>
    <w:rsid w:val="00134576"/>
    <w:rsid w:val="00134741"/>
    <w:rsid w:val="0013532D"/>
    <w:rsid w:val="0013541A"/>
    <w:rsid w:val="00135B5B"/>
    <w:rsid w:val="00136AFE"/>
    <w:rsid w:val="001375A0"/>
    <w:rsid w:val="001376B8"/>
    <w:rsid w:val="0013786F"/>
    <w:rsid w:val="001378D2"/>
    <w:rsid w:val="00137936"/>
    <w:rsid w:val="001401E7"/>
    <w:rsid w:val="001404EE"/>
    <w:rsid w:val="00140B7D"/>
    <w:rsid w:val="00140B9F"/>
    <w:rsid w:val="00141123"/>
    <w:rsid w:val="0014122A"/>
    <w:rsid w:val="00141C1C"/>
    <w:rsid w:val="00141C6C"/>
    <w:rsid w:val="00141F7F"/>
    <w:rsid w:val="0014218C"/>
    <w:rsid w:val="001422B8"/>
    <w:rsid w:val="001427FB"/>
    <w:rsid w:val="00142841"/>
    <w:rsid w:val="00142B8E"/>
    <w:rsid w:val="0014358A"/>
    <w:rsid w:val="0014388C"/>
    <w:rsid w:val="001438E0"/>
    <w:rsid w:val="00143AE5"/>
    <w:rsid w:val="001447BD"/>
    <w:rsid w:val="00144D46"/>
    <w:rsid w:val="00144F93"/>
    <w:rsid w:val="0014523B"/>
    <w:rsid w:val="00145279"/>
    <w:rsid w:val="0014551E"/>
    <w:rsid w:val="001456A1"/>
    <w:rsid w:val="001456F4"/>
    <w:rsid w:val="0014583A"/>
    <w:rsid w:val="001459AB"/>
    <w:rsid w:val="00145BB9"/>
    <w:rsid w:val="00145C2B"/>
    <w:rsid w:val="00145E39"/>
    <w:rsid w:val="00145E3D"/>
    <w:rsid w:val="001460FF"/>
    <w:rsid w:val="00146280"/>
    <w:rsid w:val="00146C0A"/>
    <w:rsid w:val="0014733C"/>
    <w:rsid w:val="00147600"/>
    <w:rsid w:val="00147690"/>
    <w:rsid w:val="00147A43"/>
    <w:rsid w:val="00147A72"/>
    <w:rsid w:val="00147A8B"/>
    <w:rsid w:val="00150146"/>
    <w:rsid w:val="0015035E"/>
    <w:rsid w:val="00150389"/>
    <w:rsid w:val="00150740"/>
    <w:rsid w:val="00150B9A"/>
    <w:rsid w:val="00150D43"/>
    <w:rsid w:val="00150F50"/>
    <w:rsid w:val="00150F80"/>
    <w:rsid w:val="00151043"/>
    <w:rsid w:val="0015104F"/>
    <w:rsid w:val="001512A4"/>
    <w:rsid w:val="00151795"/>
    <w:rsid w:val="0015179A"/>
    <w:rsid w:val="001519E4"/>
    <w:rsid w:val="00152368"/>
    <w:rsid w:val="00152A81"/>
    <w:rsid w:val="00152EC1"/>
    <w:rsid w:val="0015345B"/>
    <w:rsid w:val="00153541"/>
    <w:rsid w:val="00153713"/>
    <w:rsid w:val="00153734"/>
    <w:rsid w:val="00153C5C"/>
    <w:rsid w:val="00153C7D"/>
    <w:rsid w:val="00153ECC"/>
    <w:rsid w:val="00154547"/>
    <w:rsid w:val="00154C8F"/>
    <w:rsid w:val="00155798"/>
    <w:rsid w:val="00155BB0"/>
    <w:rsid w:val="00155C4B"/>
    <w:rsid w:val="00155CEA"/>
    <w:rsid w:val="00155D43"/>
    <w:rsid w:val="0015634F"/>
    <w:rsid w:val="00156418"/>
    <w:rsid w:val="001564EE"/>
    <w:rsid w:val="001564F0"/>
    <w:rsid w:val="001565B0"/>
    <w:rsid w:val="00156D41"/>
    <w:rsid w:val="00156F64"/>
    <w:rsid w:val="0015729E"/>
    <w:rsid w:val="001577F7"/>
    <w:rsid w:val="00157C81"/>
    <w:rsid w:val="00157C9F"/>
    <w:rsid w:val="0016029C"/>
    <w:rsid w:val="00160367"/>
    <w:rsid w:val="001610B7"/>
    <w:rsid w:val="001611CE"/>
    <w:rsid w:val="00161831"/>
    <w:rsid w:val="0016252D"/>
    <w:rsid w:val="001625EB"/>
    <w:rsid w:val="0016299B"/>
    <w:rsid w:val="001629B3"/>
    <w:rsid w:val="00163409"/>
    <w:rsid w:val="00163651"/>
    <w:rsid w:val="0016392C"/>
    <w:rsid w:val="00163DDC"/>
    <w:rsid w:val="00163F64"/>
    <w:rsid w:val="00164152"/>
    <w:rsid w:val="001642F4"/>
    <w:rsid w:val="0016444B"/>
    <w:rsid w:val="001644BD"/>
    <w:rsid w:val="001646C2"/>
    <w:rsid w:val="00164CE0"/>
    <w:rsid w:val="00165444"/>
    <w:rsid w:val="001654F8"/>
    <w:rsid w:val="001655F2"/>
    <w:rsid w:val="00165751"/>
    <w:rsid w:val="00165C77"/>
    <w:rsid w:val="00166353"/>
    <w:rsid w:val="001663C0"/>
    <w:rsid w:val="00166614"/>
    <w:rsid w:val="00166D4A"/>
    <w:rsid w:val="0016726D"/>
    <w:rsid w:val="001673FD"/>
    <w:rsid w:val="001675D7"/>
    <w:rsid w:val="001675F9"/>
    <w:rsid w:val="00167A9E"/>
    <w:rsid w:val="00167F01"/>
    <w:rsid w:val="00167F7F"/>
    <w:rsid w:val="00167F96"/>
    <w:rsid w:val="001702FB"/>
    <w:rsid w:val="00170587"/>
    <w:rsid w:val="00170885"/>
    <w:rsid w:val="001709BF"/>
    <w:rsid w:val="00170CCB"/>
    <w:rsid w:val="00170E08"/>
    <w:rsid w:val="00170E53"/>
    <w:rsid w:val="00170F4D"/>
    <w:rsid w:val="001714C5"/>
    <w:rsid w:val="001718DF"/>
    <w:rsid w:val="00171D23"/>
    <w:rsid w:val="00171F57"/>
    <w:rsid w:val="0017211D"/>
    <w:rsid w:val="0017246E"/>
    <w:rsid w:val="00172DE5"/>
    <w:rsid w:val="0017326E"/>
    <w:rsid w:val="001733CA"/>
    <w:rsid w:val="00173567"/>
    <w:rsid w:val="00173634"/>
    <w:rsid w:val="00173BEC"/>
    <w:rsid w:val="00173D3D"/>
    <w:rsid w:val="00174072"/>
    <w:rsid w:val="001741BA"/>
    <w:rsid w:val="001746D6"/>
    <w:rsid w:val="00174761"/>
    <w:rsid w:val="001747E0"/>
    <w:rsid w:val="001749A0"/>
    <w:rsid w:val="00174A23"/>
    <w:rsid w:val="00174A7F"/>
    <w:rsid w:val="00174BA1"/>
    <w:rsid w:val="00174BD1"/>
    <w:rsid w:val="00174E1D"/>
    <w:rsid w:val="00174F11"/>
    <w:rsid w:val="00174F79"/>
    <w:rsid w:val="00174F84"/>
    <w:rsid w:val="001753F8"/>
    <w:rsid w:val="00175532"/>
    <w:rsid w:val="0017567F"/>
    <w:rsid w:val="00175A5C"/>
    <w:rsid w:val="00175FB7"/>
    <w:rsid w:val="001760F8"/>
    <w:rsid w:val="00176717"/>
    <w:rsid w:val="00176722"/>
    <w:rsid w:val="00176809"/>
    <w:rsid w:val="001769C2"/>
    <w:rsid w:val="00176BEE"/>
    <w:rsid w:val="00176C5D"/>
    <w:rsid w:val="00176D22"/>
    <w:rsid w:val="00176EA3"/>
    <w:rsid w:val="001773DC"/>
    <w:rsid w:val="001777E2"/>
    <w:rsid w:val="00177815"/>
    <w:rsid w:val="00177954"/>
    <w:rsid w:val="00177E6D"/>
    <w:rsid w:val="00180026"/>
    <w:rsid w:val="00180132"/>
    <w:rsid w:val="0018025F"/>
    <w:rsid w:val="00180322"/>
    <w:rsid w:val="00180448"/>
    <w:rsid w:val="00180A38"/>
    <w:rsid w:val="00180D4B"/>
    <w:rsid w:val="001812BD"/>
    <w:rsid w:val="001813EE"/>
    <w:rsid w:val="00181819"/>
    <w:rsid w:val="00181983"/>
    <w:rsid w:val="00181C7F"/>
    <w:rsid w:val="0018224D"/>
    <w:rsid w:val="00182281"/>
    <w:rsid w:val="001822DF"/>
    <w:rsid w:val="00182331"/>
    <w:rsid w:val="00182710"/>
    <w:rsid w:val="00182A00"/>
    <w:rsid w:val="00182BB2"/>
    <w:rsid w:val="0018374D"/>
    <w:rsid w:val="0018378C"/>
    <w:rsid w:val="001837CA"/>
    <w:rsid w:val="001839C9"/>
    <w:rsid w:val="00183B85"/>
    <w:rsid w:val="00183C47"/>
    <w:rsid w:val="00183CC7"/>
    <w:rsid w:val="00184519"/>
    <w:rsid w:val="0018491A"/>
    <w:rsid w:val="00184B46"/>
    <w:rsid w:val="00184D91"/>
    <w:rsid w:val="001853CA"/>
    <w:rsid w:val="0018541C"/>
    <w:rsid w:val="00185873"/>
    <w:rsid w:val="00185894"/>
    <w:rsid w:val="00185AFD"/>
    <w:rsid w:val="00185B52"/>
    <w:rsid w:val="00185BDB"/>
    <w:rsid w:val="00185F32"/>
    <w:rsid w:val="00186001"/>
    <w:rsid w:val="001865AB"/>
    <w:rsid w:val="001865C8"/>
    <w:rsid w:val="00187227"/>
    <w:rsid w:val="0018742E"/>
    <w:rsid w:val="00187B6C"/>
    <w:rsid w:val="00187CD7"/>
    <w:rsid w:val="00187D4A"/>
    <w:rsid w:val="0019017F"/>
    <w:rsid w:val="001907B7"/>
    <w:rsid w:val="00190995"/>
    <w:rsid w:val="001909DD"/>
    <w:rsid w:val="00190BC4"/>
    <w:rsid w:val="00190ECC"/>
    <w:rsid w:val="001919A1"/>
    <w:rsid w:val="001919A9"/>
    <w:rsid w:val="00191AE3"/>
    <w:rsid w:val="00191D6D"/>
    <w:rsid w:val="00191FA2"/>
    <w:rsid w:val="00192047"/>
    <w:rsid w:val="00192294"/>
    <w:rsid w:val="001925A8"/>
    <w:rsid w:val="00192B02"/>
    <w:rsid w:val="001932ED"/>
    <w:rsid w:val="001937C1"/>
    <w:rsid w:val="00193943"/>
    <w:rsid w:val="001939D0"/>
    <w:rsid w:val="00193A10"/>
    <w:rsid w:val="00194064"/>
    <w:rsid w:val="001943CB"/>
    <w:rsid w:val="001947E0"/>
    <w:rsid w:val="0019484A"/>
    <w:rsid w:val="00194962"/>
    <w:rsid w:val="0019534E"/>
    <w:rsid w:val="00195B6A"/>
    <w:rsid w:val="00195C42"/>
    <w:rsid w:val="00195D87"/>
    <w:rsid w:val="00195F55"/>
    <w:rsid w:val="00196185"/>
    <w:rsid w:val="001966B4"/>
    <w:rsid w:val="00196A5D"/>
    <w:rsid w:val="00196AD4"/>
    <w:rsid w:val="00196AE0"/>
    <w:rsid w:val="001978BE"/>
    <w:rsid w:val="00197BCA"/>
    <w:rsid w:val="00197CEC"/>
    <w:rsid w:val="00197D99"/>
    <w:rsid w:val="001A025F"/>
    <w:rsid w:val="001A05F7"/>
    <w:rsid w:val="001A0B71"/>
    <w:rsid w:val="001A0D93"/>
    <w:rsid w:val="001A0ED3"/>
    <w:rsid w:val="001A0F65"/>
    <w:rsid w:val="001A1B3C"/>
    <w:rsid w:val="001A1B93"/>
    <w:rsid w:val="001A1E0E"/>
    <w:rsid w:val="001A2110"/>
    <w:rsid w:val="001A21F0"/>
    <w:rsid w:val="001A2282"/>
    <w:rsid w:val="001A2735"/>
    <w:rsid w:val="001A295D"/>
    <w:rsid w:val="001A2BAE"/>
    <w:rsid w:val="001A2D35"/>
    <w:rsid w:val="001A2F99"/>
    <w:rsid w:val="001A3534"/>
    <w:rsid w:val="001A4039"/>
    <w:rsid w:val="001A4D64"/>
    <w:rsid w:val="001A4E1B"/>
    <w:rsid w:val="001A50D0"/>
    <w:rsid w:val="001A5515"/>
    <w:rsid w:val="001A5785"/>
    <w:rsid w:val="001A5B48"/>
    <w:rsid w:val="001A5F69"/>
    <w:rsid w:val="001A6285"/>
    <w:rsid w:val="001A65F0"/>
    <w:rsid w:val="001A67A5"/>
    <w:rsid w:val="001A69E6"/>
    <w:rsid w:val="001A6A7D"/>
    <w:rsid w:val="001A6BBF"/>
    <w:rsid w:val="001A6FA1"/>
    <w:rsid w:val="001A7351"/>
    <w:rsid w:val="001A769E"/>
    <w:rsid w:val="001A7C00"/>
    <w:rsid w:val="001A7C4C"/>
    <w:rsid w:val="001B0148"/>
    <w:rsid w:val="001B03CD"/>
    <w:rsid w:val="001B04DA"/>
    <w:rsid w:val="001B0615"/>
    <w:rsid w:val="001B08FF"/>
    <w:rsid w:val="001B0944"/>
    <w:rsid w:val="001B0A83"/>
    <w:rsid w:val="001B0ED2"/>
    <w:rsid w:val="001B106D"/>
    <w:rsid w:val="001B1561"/>
    <w:rsid w:val="001B1721"/>
    <w:rsid w:val="001B2215"/>
    <w:rsid w:val="001B23FC"/>
    <w:rsid w:val="001B2517"/>
    <w:rsid w:val="001B25C1"/>
    <w:rsid w:val="001B25F0"/>
    <w:rsid w:val="001B2CCF"/>
    <w:rsid w:val="001B3064"/>
    <w:rsid w:val="001B3096"/>
    <w:rsid w:val="001B31AE"/>
    <w:rsid w:val="001B3268"/>
    <w:rsid w:val="001B3321"/>
    <w:rsid w:val="001B36ED"/>
    <w:rsid w:val="001B384A"/>
    <w:rsid w:val="001B3B9C"/>
    <w:rsid w:val="001B3BA5"/>
    <w:rsid w:val="001B3BB6"/>
    <w:rsid w:val="001B3BBB"/>
    <w:rsid w:val="001B3D31"/>
    <w:rsid w:val="001B3F2F"/>
    <w:rsid w:val="001B45BE"/>
    <w:rsid w:val="001B4883"/>
    <w:rsid w:val="001B4CD7"/>
    <w:rsid w:val="001B5296"/>
    <w:rsid w:val="001B52AB"/>
    <w:rsid w:val="001B53C2"/>
    <w:rsid w:val="001B53D5"/>
    <w:rsid w:val="001B5676"/>
    <w:rsid w:val="001B5B5E"/>
    <w:rsid w:val="001B5BB4"/>
    <w:rsid w:val="001B5C00"/>
    <w:rsid w:val="001B5E46"/>
    <w:rsid w:val="001B5E5E"/>
    <w:rsid w:val="001B5FB8"/>
    <w:rsid w:val="001B614E"/>
    <w:rsid w:val="001B6383"/>
    <w:rsid w:val="001B7607"/>
    <w:rsid w:val="001B7905"/>
    <w:rsid w:val="001B7AEA"/>
    <w:rsid w:val="001B7CCD"/>
    <w:rsid w:val="001B7F6A"/>
    <w:rsid w:val="001C0228"/>
    <w:rsid w:val="001C05D9"/>
    <w:rsid w:val="001C073A"/>
    <w:rsid w:val="001C07CC"/>
    <w:rsid w:val="001C07E4"/>
    <w:rsid w:val="001C0895"/>
    <w:rsid w:val="001C1AE7"/>
    <w:rsid w:val="001C1B86"/>
    <w:rsid w:val="001C1E03"/>
    <w:rsid w:val="001C1FC0"/>
    <w:rsid w:val="001C1FF5"/>
    <w:rsid w:val="001C20B9"/>
    <w:rsid w:val="001C20D2"/>
    <w:rsid w:val="001C2774"/>
    <w:rsid w:val="001C2C49"/>
    <w:rsid w:val="001C2FCB"/>
    <w:rsid w:val="001C3200"/>
    <w:rsid w:val="001C320D"/>
    <w:rsid w:val="001C3308"/>
    <w:rsid w:val="001C358F"/>
    <w:rsid w:val="001C3723"/>
    <w:rsid w:val="001C375A"/>
    <w:rsid w:val="001C3768"/>
    <w:rsid w:val="001C39BE"/>
    <w:rsid w:val="001C3D7E"/>
    <w:rsid w:val="001C4687"/>
    <w:rsid w:val="001C4891"/>
    <w:rsid w:val="001C490D"/>
    <w:rsid w:val="001C498E"/>
    <w:rsid w:val="001C4E56"/>
    <w:rsid w:val="001C510A"/>
    <w:rsid w:val="001C5392"/>
    <w:rsid w:val="001C53B9"/>
    <w:rsid w:val="001C579F"/>
    <w:rsid w:val="001C5822"/>
    <w:rsid w:val="001C58CD"/>
    <w:rsid w:val="001C58F5"/>
    <w:rsid w:val="001C5AF9"/>
    <w:rsid w:val="001C5D0E"/>
    <w:rsid w:val="001C5DF5"/>
    <w:rsid w:val="001C6065"/>
    <w:rsid w:val="001C6474"/>
    <w:rsid w:val="001C6648"/>
    <w:rsid w:val="001C6747"/>
    <w:rsid w:val="001C6F7C"/>
    <w:rsid w:val="001C73E3"/>
    <w:rsid w:val="001C7896"/>
    <w:rsid w:val="001C7C73"/>
    <w:rsid w:val="001C7FDF"/>
    <w:rsid w:val="001D002E"/>
    <w:rsid w:val="001D0399"/>
    <w:rsid w:val="001D0564"/>
    <w:rsid w:val="001D0D20"/>
    <w:rsid w:val="001D0EE9"/>
    <w:rsid w:val="001D0FF9"/>
    <w:rsid w:val="001D1237"/>
    <w:rsid w:val="001D1265"/>
    <w:rsid w:val="001D12B6"/>
    <w:rsid w:val="001D1A3E"/>
    <w:rsid w:val="001D1D64"/>
    <w:rsid w:val="001D1E53"/>
    <w:rsid w:val="001D1E5A"/>
    <w:rsid w:val="001D25E1"/>
    <w:rsid w:val="001D2BDC"/>
    <w:rsid w:val="001D2C35"/>
    <w:rsid w:val="001D2E62"/>
    <w:rsid w:val="001D311D"/>
    <w:rsid w:val="001D33CC"/>
    <w:rsid w:val="001D3881"/>
    <w:rsid w:val="001D3941"/>
    <w:rsid w:val="001D3B75"/>
    <w:rsid w:val="001D3F3B"/>
    <w:rsid w:val="001D45C3"/>
    <w:rsid w:val="001D460E"/>
    <w:rsid w:val="001D4F46"/>
    <w:rsid w:val="001D5308"/>
    <w:rsid w:val="001D5E4E"/>
    <w:rsid w:val="001D6005"/>
    <w:rsid w:val="001D620B"/>
    <w:rsid w:val="001D6619"/>
    <w:rsid w:val="001D6831"/>
    <w:rsid w:val="001D68A3"/>
    <w:rsid w:val="001D6BCA"/>
    <w:rsid w:val="001D713A"/>
    <w:rsid w:val="001D7358"/>
    <w:rsid w:val="001D746D"/>
    <w:rsid w:val="001D7603"/>
    <w:rsid w:val="001D79D9"/>
    <w:rsid w:val="001D7BF2"/>
    <w:rsid w:val="001D7BFA"/>
    <w:rsid w:val="001D7FA6"/>
    <w:rsid w:val="001E0253"/>
    <w:rsid w:val="001E0571"/>
    <w:rsid w:val="001E0598"/>
    <w:rsid w:val="001E0624"/>
    <w:rsid w:val="001E0E7B"/>
    <w:rsid w:val="001E120E"/>
    <w:rsid w:val="001E1494"/>
    <w:rsid w:val="001E16F5"/>
    <w:rsid w:val="001E1A5F"/>
    <w:rsid w:val="001E238D"/>
    <w:rsid w:val="001E2612"/>
    <w:rsid w:val="001E2AA4"/>
    <w:rsid w:val="001E3095"/>
    <w:rsid w:val="001E387B"/>
    <w:rsid w:val="001E389A"/>
    <w:rsid w:val="001E38CF"/>
    <w:rsid w:val="001E3A75"/>
    <w:rsid w:val="001E3DD6"/>
    <w:rsid w:val="001E3E8A"/>
    <w:rsid w:val="001E3EE7"/>
    <w:rsid w:val="001E3F17"/>
    <w:rsid w:val="001E3F27"/>
    <w:rsid w:val="001E3F36"/>
    <w:rsid w:val="001E3F59"/>
    <w:rsid w:val="001E41A3"/>
    <w:rsid w:val="001E41DD"/>
    <w:rsid w:val="001E423B"/>
    <w:rsid w:val="001E46BB"/>
    <w:rsid w:val="001E4CA4"/>
    <w:rsid w:val="001E50C9"/>
    <w:rsid w:val="001E519A"/>
    <w:rsid w:val="001E53AF"/>
    <w:rsid w:val="001E5643"/>
    <w:rsid w:val="001E5781"/>
    <w:rsid w:val="001E57DF"/>
    <w:rsid w:val="001E5D9E"/>
    <w:rsid w:val="001E680F"/>
    <w:rsid w:val="001E6B11"/>
    <w:rsid w:val="001E6B57"/>
    <w:rsid w:val="001E6CBE"/>
    <w:rsid w:val="001E6D9A"/>
    <w:rsid w:val="001E6F66"/>
    <w:rsid w:val="001E7068"/>
    <w:rsid w:val="001E73FD"/>
    <w:rsid w:val="001E747A"/>
    <w:rsid w:val="001E76B8"/>
    <w:rsid w:val="001E7A29"/>
    <w:rsid w:val="001E7B36"/>
    <w:rsid w:val="001E7CDC"/>
    <w:rsid w:val="001F030C"/>
    <w:rsid w:val="001F07C3"/>
    <w:rsid w:val="001F1127"/>
    <w:rsid w:val="001F1275"/>
    <w:rsid w:val="001F15F5"/>
    <w:rsid w:val="001F1861"/>
    <w:rsid w:val="001F1971"/>
    <w:rsid w:val="001F1A5D"/>
    <w:rsid w:val="001F1B7C"/>
    <w:rsid w:val="001F1D1C"/>
    <w:rsid w:val="001F2004"/>
    <w:rsid w:val="001F20D5"/>
    <w:rsid w:val="001F20DE"/>
    <w:rsid w:val="001F2179"/>
    <w:rsid w:val="001F24A5"/>
    <w:rsid w:val="001F25D5"/>
    <w:rsid w:val="001F2818"/>
    <w:rsid w:val="001F2A03"/>
    <w:rsid w:val="001F2CB2"/>
    <w:rsid w:val="001F2D95"/>
    <w:rsid w:val="001F2F72"/>
    <w:rsid w:val="001F303A"/>
    <w:rsid w:val="001F3388"/>
    <w:rsid w:val="001F37E7"/>
    <w:rsid w:val="001F382C"/>
    <w:rsid w:val="001F385A"/>
    <w:rsid w:val="001F3A1A"/>
    <w:rsid w:val="001F3B31"/>
    <w:rsid w:val="001F3EA6"/>
    <w:rsid w:val="001F4003"/>
    <w:rsid w:val="001F4012"/>
    <w:rsid w:val="001F4214"/>
    <w:rsid w:val="001F44FD"/>
    <w:rsid w:val="001F516A"/>
    <w:rsid w:val="001F5300"/>
    <w:rsid w:val="001F54AA"/>
    <w:rsid w:val="001F569A"/>
    <w:rsid w:val="001F5989"/>
    <w:rsid w:val="001F5B8B"/>
    <w:rsid w:val="001F5C35"/>
    <w:rsid w:val="001F5D97"/>
    <w:rsid w:val="001F5FCF"/>
    <w:rsid w:val="001F64F2"/>
    <w:rsid w:val="001F689D"/>
    <w:rsid w:val="001F68C2"/>
    <w:rsid w:val="001F6C25"/>
    <w:rsid w:val="001F6C50"/>
    <w:rsid w:val="001F7131"/>
    <w:rsid w:val="001F7320"/>
    <w:rsid w:val="001F7454"/>
    <w:rsid w:val="001F747C"/>
    <w:rsid w:val="001F7FF2"/>
    <w:rsid w:val="002001D0"/>
    <w:rsid w:val="0020024C"/>
    <w:rsid w:val="0020062D"/>
    <w:rsid w:val="002006F6"/>
    <w:rsid w:val="00200807"/>
    <w:rsid w:val="0020097A"/>
    <w:rsid w:val="0020105E"/>
    <w:rsid w:val="0020134E"/>
    <w:rsid w:val="002017CE"/>
    <w:rsid w:val="002018F8"/>
    <w:rsid w:val="002021C5"/>
    <w:rsid w:val="002025E3"/>
    <w:rsid w:val="00202F9F"/>
    <w:rsid w:val="0020339C"/>
    <w:rsid w:val="00203971"/>
    <w:rsid w:val="00203B31"/>
    <w:rsid w:val="00203C0F"/>
    <w:rsid w:val="00203C33"/>
    <w:rsid w:val="0020403B"/>
    <w:rsid w:val="00204381"/>
    <w:rsid w:val="0020438E"/>
    <w:rsid w:val="002046DB"/>
    <w:rsid w:val="00204F57"/>
    <w:rsid w:val="00205AF2"/>
    <w:rsid w:val="0020602A"/>
    <w:rsid w:val="002060D2"/>
    <w:rsid w:val="002066ED"/>
    <w:rsid w:val="00207AF9"/>
    <w:rsid w:val="0021047F"/>
    <w:rsid w:val="0021076B"/>
    <w:rsid w:val="0021076F"/>
    <w:rsid w:val="00210782"/>
    <w:rsid w:val="002108EE"/>
    <w:rsid w:val="00210D0B"/>
    <w:rsid w:val="00210F39"/>
    <w:rsid w:val="002110ED"/>
    <w:rsid w:val="0021211B"/>
    <w:rsid w:val="0021274E"/>
    <w:rsid w:val="002127CD"/>
    <w:rsid w:val="00212A44"/>
    <w:rsid w:val="00212A6B"/>
    <w:rsid w:val="002131EB"/>
    <w:rsid w:val="0021329C"/>
    <w:rsid w:val="0021340C"/>
    <w:rsid w:val="00213497"/>
    <w:rsid w:val="00213548"/>
    <w:rsid w:val="00213B8A"/>
    <w:rsid w:val="00213E24"/>
    <w:rsid w:val="002141D5"/>
    <w:rsid w:val="00214203"/>
    <w:rsid w:val="00214381"/>
    <w:rsid w:val="00214A96"/>
    <w:rsid w:val="00214C21"/>
    <w:rsid w:val="00214DC0"/>
    <w:rsid w:val="00214DCE"/>
    <w:rsid w:val="00215267"/>
    <w:rsid w:val="002153C1"/>
    <w:rsid w:val="00215853"/>
    <w:rsid w:val="00216480"/>
    <w:rsid w:val="002166B8"/>
    <w:rsid w:val="0021682B"/>
    <w:rsid w:val="00216841"/>
    <w:rsid w:val="00216A1B"/>
    <w:rsid w:val="00216E74"/>
    <w:rsid w:val="00216EF4"/>
    <w:rsid w:val="00217337"/>
    <w:rsid w:val="00217521"/>
    <w:rsid w:val="00217B89"/>
    <w:rsid w:val="00217E52"/>
    <w:rsid w:val="002202FD"/>
    <w:rsid w:val="00220392"/>
    <w:rsid w:val="0022062D"/>
    <w:rsid w:val="00220A45"/>
    <w:rsid w:val="00220ADA"/>
    <w:rsid w:val="00220D69"/>
    <w:rsid w:val="00220EF5"/>
    <w:rsid w:val="00221078"/>
    <w:rsid w:val="00221083"/>
    <w:rsid w:val="002210B1"/>
    <w:rsid w:val="0022113B"/>
    <w:rsid w:val="0022138E"/>
    <w:rsid w:val="002214A4"/>
    <w:rsid w:val="00221622"/>
    <w:rsid w:val="00221AC0"/>
    <w:rsid w:val="00221B0C"/>
    <w:rsid w:val="00221E4D"/>
    <w:rsid w:val="00221F7F"/>
    <w:rsid w:val="002225DE"/>
    <w:rsid w:val="002225FA"/>
    <w:rsid w:val="00222952"/>
    <w:rsid w:val="00222968"/>
    <w:rsid w:val="00222BC0"/>
    <w:rsid w:val="00222DBD"/>
    <w:rsid w:val="00223AD4"/>
    <w:rsid w:val="00223C49"/>
    <w:rsid w:val="00223DE1"/>
    <w:rsid w:val="00223ED8"/>
    <w:rsid w:val="00224004"/>
    <w:rsid w:val="002240D5"/>
    <w:rsid w:val="002245D8"/>
    <w:rsid w:val="00224775"/>
    <w:rsid w:val="00224A69"/>
    <w:rsid w:val="00224CC0"/>
    <w:rsid w:val="00224E4D"/>
    <w:rsid w:val="002251E6"/>
    <w:rsid w:val="002256CA"/>
    <w:rsid w:val="0022586B"/>
    <w:rsid w:val="00225C5B"/>
    <w:rsid w:val="002263F2"/>
    <w:rsid w:val="00226500"/>
    <w:rsid w:val="002266B9"/>
    <w:rsid w:val="002266D6"/>
    <w:rsid w:val="00226767"/>
    <w:rsid w:val="002268CA"/>
    <w:rsid w:val="00226B72"/>
    <w:rsid w:val="00226D7E"/>
    <w:rsid w:val="00227E27"/>
    <w:rsid w:val="0023004B"/>
    <w:rsid w:val="00230247"/>
    <w:rsid w:val="002304DC"/>
    <w:rsid w:val="00230FB9"/>
    <w:rsid w:val="00231144"/>
    <w:rsid w:val="0023131C"/>
    <w:rsid w:val="002326D9"/>
    <w:rsid w:val="002327C1"/>
    <w:rsid w:val="0023322F"/>
    <w:rsid w:val="00233388"/>
    <w:rsid w:val="002338C1"/>
    <w:rsid w:val="0023395F"/>
    <w:rsid w:val="00233CF1"/>
    <w:rsid w:val="0023447B"/>
    <w:rsid w:val="0023454B"/>
    <w:rsid w:val="002347E8"/>
    <w:rsid w:val="00235177"/>
    <w:rsid w:val="0023539F"/>
    <w:rsid w:val="002355F7"/>
    <w:rsid w:val="00235738"/>
    <w:rsid w:val="00235A1C"/>
    <w:rsid w:val="00235C7D"/>
    <w:rsid w:val="00235DA0"/>
    <w:rsid w:val="00235DB7"/>
    <w:rsid w:val="00235DD2"/>
    <w:rsid w:val="00235DD7"/>
    <w:rsid w:val="0023613A"/>
    <w:rsid w:val="00236150"/>
    <w:rsid w:val="002364BF"/>
    <w:rsid w:val="00236F7D"/>
    <w:rsid w:val="002373DE"/>
    <w:rsid w:val="00237474"/>
    <w:rsid w:val="0023762D"/>
    <w:rsid w:val="00237747"/>
    <w:rsid w:val="00237770"/>
    <w:rsid w:val="00237A4D"/>
    <w:rsid w:val="00237F24"/>
    <w:rsid w:val="002403EA"/>
    <w:rsid w:val="0024064D"/>
    <w:rsid w:val="002407E5"/>
    <w:rsid w:val="00240837"/>
    <w:rsid w:val="0024089C"/>
    <w:rsid w:val="002408AB"/>
    <w:rsid w:val="00240BC5"/>
    <w:rsid w:val="00240D78"/>
    <w:rsid w:val="00240DBF"/>
    <w:rsid w:val="002416E7"/>
    <w:rsid w:val="00241705"/>
    <w:rsid w:val="002417DA"/>
    <w:rsid w:val="00241EC8"/>
    <w:rsid w:val="0024265B"/>
    <w:rsid w:val="002428D9"/>
    <w:rsid w:val="00242BF0"/>
    <w:rsid w:val="00242D68"/>
    <w:rsid w:val="00243008"/>
    <w:rsid w:val="002430C0"/>
    <w:rsid w:val="00243744"/>
    <w:rsid w:val="00243C97"/>
    <w:rsid w:val="00243CB7"/>
    <w:rsid w:val="0024436C"/>
    <w:rsid w:val="002449B8"/>
    <w:rsid w:val="00244AB3"/>
    <w:rsid w:val="00244E1F"/>
    <w:rsid w:val="00244F34"/>
    <w:rsid w:val="0024552F"/>
    <w:rsid w:val="00245A03"/>
    <w:rsid w:val="00246416"/>
    <w:rsid w:val="0024659A"/>
    <w:rsid w:val="002467C0"/>
    <w:rsid w:val="002467D7"/>
    <w:rsid w:val="00246E3C"/>
    <w:rsid w:val="00246E87"/>
    <w:rsid w:val="0024715B"/>
    <w:rsid w:val="00247211"/>
    <w:rsid w:val="002472E1"/>
    <w:rsid w:val="00247633"/>
    <w:rsid w:val="002478A3"/>
    <w:rsid w:val="00250064"/>
    <w:rsid w:val="00250204"/>
    <w:rsid w:val="0025048D"/>
    <w:rsid w:val="00250503"/>
    <w:rsid w:val="00250854"/>
    <w:rsid w:val="0025085E"/>
    <w:rsid w:val="00250E9D"/>
    <w:rsid w:val="0025129C"/>
    <w:rsid w:val="0025138A"/>
    <w:rsid w:val="0025174F"/>
    <w:rsid w:val="00252178"/>
    <w:rsid w:val="00252313"/>
    <w:rsid w:val="00252588"/>
    <w:rsid w:val="002525FA"/>
    <w:rsid w:val="00252674"/>
    <w:rsid w:val="00252818"/>
    <w:rsid w:val="002528FE"/>
    <w:rsid w:val="0025312F"/>
    <w:rsid w:val="0025342D"/>
    <w:rsid w:val="0025389E"/>
    <w:rsid w:val="002539E4"/>
    <w:rsid w:val="00253E55"/>
    <w:rsid w:val="00253ED7"/>
    <w:rsid w:val="00253FBC"/>
    <w:rsid w:val="002542E7"/>
    <w:rsid w:val="00254379"/>
    <w:rsid w:val="00254802"/>
    <w:rsid w:val="002548D2"/>
    <w:rsid w:val="00254B7E"/>
    <w:rsid w:val="00254C14"/>
    <w:rsid w:val="00254D2E"/>
    <w:rsid w:val="00254F39"/>
    <w:rsid w:val="0025537C"/>
    <w:rsid w:val="0025552B"/>
    <w:rsid w:val="0025554C"/>
    <w:rsid w:val="00255617"/>
    <w:rsid w:val="00255641"/>
    <w:rsid w:val="0025588E"/>
    <w:rsid w:val="00256128"/>
    <w:rsid w:val="002562D5"/>
    <w:rsid w:val="002564CC"/>
    <w:rsid w:val="002564F3"/>
    <w:rsid w:val="00256598"/>
    <w:rsid w:val="002568C1"/>
    <w:rsid w:val="002569C2"/>
    <w:rsid w:val="00256E4F"/>
    <w:rsid w:val="00257001"/>
    <w:rsid w:val="002570B6"/>
    <w:rsid w:val="002578CD"/>
    <w:rsid w:val="00257D11"/>
    <w:rsid w:val="00257EA1"/>
    <w:rsid w:val="002600D2"/>
    <w:rsid w:val="002601A1"/>
    <w:rsid w:val="0026052F"/>
    <w:rsid w:val="00260694"/>
    <w:rsid w:val="00260C2D"/>
    <w:rsid w:val="00260E3D"/>
    <w:rsid w:val="00260EBF"/>
    <w:rsid w:val="00261258"/>
    <w:rsid w:val="002619F9"/>
    <w:rsid w:val="00261ABA"/>
    <w:rsid w:val="00261BE4"/>
    <w:rsid w:val="00261D7F"/>
    <w:rsid w:val="00262349"/>
    <w:rsid w:val="002624AA"/>
    <w:rsid w:val="002628A1"/>
    <w:rsid w:val="00262950"/>
    <w:rsid w:val="00262A1C"/>
    <w:rsid w:val="00262A5F"/>
    <w:rsid w:val="00262BAE"/>
    <w:rsid w:val="00262CFE"/>
    <w:rsid w:val="00262D75"/>
    <w:rsid w:val="00262DD8"/>
    <w:rsid w:val="002632FF"/>
    <w:rsid w:val="0026381D"/>
    <w:rsid w:val="00263989"/>
    <w:rsid w:val="002639C5"/>
    <w:rsid w:val="00263EE0"/>
    <w:rsid w:val="00264217"/>
    <w:rsid w:val="0026466D"/>
    <w:rsid w:val="00264A04"/>
    <w:rsid w:val="00264E10"/>
    <w:rsid w:val="00264EA9"/>
    <w:rsid w:val="0026512A"/>
    <w:rsid w:val="00265532"/>
    <w:rsid w:val="00265721"/>
    <w:rsid w:val="00265782"/>
    <w:rsid w:val="002657D6"/>
    <w:rsid w:val="002659A6"/>
    <w:rsid w:val="00265A85"/>
    <w:rsid w:val="00265E6D"/>
    <w:rsid w:val="002664B6"/>
    <w:rsid w:val="00266599"/>
    <w:rsid w:val="00266B68"/>
    <w:rsid w:val="002670EC"/>
    <w:rsid w:val="002673D1"/>
    <w:rsid w:val="00267793"/>
    <w:rsid w:val="0026798F"/>
    <w:rsid w:val="002709F7"/>
    <w:rsid w:val="00270E02"/>
    <w:rsid w:val="00271378"/>
    <w:rsid w:val="0027137C"/>
    <w:rsid w:val="00271B45"/>
    <w:rsid w:val="00271C65"/>
    <w:rsid w:val="00271CF2"/>
    <w:rsid w:val="00271E54"/>
    <w:rsid w:val="0027201D"/>
    <w:rsid w:val="0027232E"/>
    <w:rsid w:val="002726BE"/>
    <w:rsid w:val="002729AB"/>
    <w:rsid w:val="00272A3B"/>
    <w:rsid w:val="0027327C"/>
    <w:rsid w:val="002739EB"/>
    <w:rsid w:val="00273C15"/>
    <w:rsid w:val="00273CD2"/>
    <w:rsid w:val="00273CFB"/>
    <w:rsid w:val="00273F4C"/>
    <w:rsid w:val="002742DE"/>
    <w:rsid w:val="0027435B"/>
    <w:rsid w:val="002743A9"/>
    <w:rsid w:val="00274D7A"/>
    <w:rsid w:val="00274F60"/>
    <w:rsid w:val="0027526F"/>
    <w:rsid w:val="00275DB2"/>
    <w:rsid w:val="00275E42"/>
    <w:rsid w:val="002765E6"/>
    <w:rsid w:val="0027664D"/>
    <w:rsid w:val="00276751"/>
    <w:rsid w:val="002769E8"/>
    <w:rsid w:val="00276A51"/>
    <w:rsid w:val="00276B7A"/>
    <w:rsid w:val="002771C0"/>
    <w:rsid w:val="00277781"/>
    <w:rsid w:val="002778F6"/>
    <w:rsid w:val="00277D06"/>
    <w:rsid w:val="00277F53"/>
    <w:rsid w:val="00277FAB"/>
    <w:rsid w:val="00280094"/>
    <w:rsid w:val="0028021E"/>
    <w:rsid w:val="00280244"/>
    <w:rsid w:val="00280410"/>
    <w:rsid w:val="00280463"/>
    <w:rsid w:val="00280685"/>
    <w:rsid w:val="00280CFD"/>
    <w:rsid w:val="00280F8C"/>
    <w:rsid w:val="002811B4"/>
    <w:rsid w:val="00281885"/>
    <w:rsid w:val="00281F85"/>
    <w:rsid w:val="00282407"/>
    <w:rsid w:val="0028241B"/>
    <w:rsid w:val="002827A2"/>
    <w:rsid w:val="00282CC5"/>
    <w:rsid w:val="0028318C"/>
    <w:rsid w:val="0028354A"/>
    <w:rsid w:val="00283B7E"/>
    <w:rsid w:val="00283E84"/>
    <w:rsid w:val="00283F65"/>
    <w:rsid w:val="0028464B"/>
    <w:rsid w:val="00284973"/>
    <w:rsid w:val="00284CAD"/>
    <w:rsid w:val="00284D40"/>
    <w:rsid w:val="00284DDD"/>
    <w:rsid w:val="0028517B"/>
    <w:rsid w:val="002851B5"/>
    <w:rsid w:val="0028549B"/>
    <w:rsid w:val="002854B2"/>
    <w:rsid w:val="00285BF2"/>
    <w:rsid w:val="00285C10"/>
    <w:rsid w:val="00285D82"/>
    <w:rsid w:val="00285F84"/>
    <w:rsid w:val="0028600C"/>
    <w:rsid w:val="0028620D"/>
    <w:rsid w:val="00286358"/>
    <w:rsid w:val="00286544"/>
    <w:rsid w:val="0028671A"/>
    <w:rsid w:val="00286877"/>
    <w:rsid w:val="00286C9C"/>
    <w:rsid w:val="00286CFA"/>
    <w:rsid w:val="0028725E"/>
    <w:rsid w:val="00287CE8"/>
    <w:rsid w:val="00287DBE"/>
    <w:rsid w:val="00287E1E"/>
    <w:rsid w:val="002902E7"/>
    <w:rsid w:val="0029035C"/>
    <w:rsid w:val="00290A28"/>
    <w:rsid w:val="00290AF2"/>
    <w:rsid w:val="00290CCF"/>
    <w:rsid w:val="002912F5"/>
    <w:rsid w:val="002914E6"/>
    <w:rsid w:val="002921A7"/>
    <w:rsid w:val="002923EC"/>
    <w:rsid w:val="00292CFF"/>
    <w:rsid w:val="00292D24"/>
    <w:rsid w:val="00292E08"/>
    <w:rsid w:val="00292F79"/>
    <w:rsid w:val="00293A23"/>
    <w:rsid w:val="00293B5B"/>
    <w:rsid w:val="00294060"/>
    <w:rsid w:val="002940EA"/>
    <w:rsid w:val="00294321"/>
    <w:rsid w:val="002945CA"/>
    <w:rsid w:val="002947AB"/>
    <w:rsid w:val="00294AFE"/>
    <w:rsid w:val="002954F5"/>
    <w:rsid w:val="002957C8"/>
    <w:rsid w:val="00295A41"/>
    <w:rsid w:val="00295B3B"/>
    <w:rsid w:val="00295DB1"/>
    <w:rsid w:val="00295FA9"/>
    <w:rsid w:val="002960DA"/>
    <w:rsid w:val="0029612C"/>
    <w:rsid w:val="002961C3"/>
    <w:rsid w:val="00296288"/>
    <w:rsid w:val="002964D5"/>
    <w:rsid w:val="002966CB"/>
    <w:rsid w:val="00296A84"/>
    <w:rsid w:val="00296B44"/>
    <w:rsid w:val="00296E18"/>
    <w:rsid w:val="00296FB0"/>
    <w:rsid w:val="00297302"/>
    <w:rsid w:val="0029732B"/>
    <w:rsid w:val="0029735A"/>
    <w:rsid w:val="002977D7"/>
    <w:rsid w:val="002978C3"/>
    <w:rsid w:val="00297928"/>
    <w:rsid w:val="00297DF5"/>
    <w:rsid w:val="00297F8A"/>
    <w:rsid w:val="002A005E"/>
    <w:rsid w:val="002A0572"/>
    <w:rsid w:val="002A1475"/>
    <w:rsid w:val="002A14E7"/>
    <w:rsid w:val="002A18D7"/>
    <w:rsid w:val="002A1930"/>
    <w:rsid w:val="002A1A16"/>
    <w:rsid w:val="002A1A8D"/>
    <w:rsid w:val="002A2A16"/>
    <w:rsid w:val="002A2B74"/>
    <w:rsid w:val="002A2E10"/>
    <w:rsid w:val="002A2F75"/>
    <w:rsid w:val="002A3345"/>
    <w:rsid w:val="002A3661"/>
    <w:rsid w:val="002A369E"/>
    <w:rsid w:val="002A39AD"/>
    <w:rsid w:val="002A4036"/>
    <w:rsid w:val="002A4622"/>
    <w:rsid w:val="002A48BB"/>
    <w:rsid w:val="002A4B5D"/>
    <w:rsid w:val="002A4B91"/>
    <w:rsid w:val="002A4D30"/>
    <w:rsid w:val="002A4E52"/>
    <w:rsid w:val="002A4EBB"/>
    <w:rsid w:val="002A5108"/>
    <w:rsid w:val="002A54C2"/>
    <w:rsid w:val="002A5A40"/>
    <w:rsid w:val="002A5AF1"/>
    <w:rsid w:val="002A5B2A"/>
    <w:rsid w:val="002A5C3A"/>
    <w:rsid w:val="002A5D59"/>
    <w:rsid w:val="002A5FD3"/>
    <w:rsid w:val="002A5FDF"/>
    <w:rsid w:val="002A6050"/>
    <w:rsid w:val="002A6074"/>
    <w:rsid w:val="002A639D"/>
    <w:rsid w:val="002A6443"/>
    <w:rsid w:val="002A64B4"/>
    <w:rsid w:val="002A66B0"/>
    <w:rsid w:val="002A69DB"/>
    <w:rsid w:val="002A6EF5"/>
    <w:rsid w:val="002A7273"/>
    <w:rsid w:val="002A756F"/>
    <w:rsid w:val="002A7A31"/>
    <w:rsid w:val="002A7B13"/>
    <w:rsid w:val="002A7F3D"/>
    <w:rsid w:val="002B00B1"/>
    <w:rsid w:val="002B01F4"/>
    <w:rsid w:val="002B0561"/>
    <w:rsid w:val="002B06FF"/>
    <w:rsid w:val="002B0907"/>
    <w:rsid w:val="002B0AE7"/>
    <w:rsid w:val="002B0B70"/>
    <w:rsid w:val="002B10A0"/>
    <w:rsid w:val="002B1551"/>
    <w:rsid w:val="002B1736"/>
    <w:rsid w:val="002B189B"/>
    <w:rsid w:val="002B1AD2"/>
    <w:rsid w:val="002B20F1"/>
    <w:rsid w:val="002B292C"/>
    <w:rsid w:val="002B2BDD"/>
    <w:rsid w:val="002B2DCD"/>
    <w:rsid w:val="002B300D"/>
    <w:rsid w:val="002B30A7"/>
    <w:rsid w:val="002B33DC"/>
    <w:rsid w:val="002B345C"/>
    <w:rsid w:val="002B39CA"/>
    <w:rsid w:val="002B3E5C"/>
    <w:rsid w:val="002B3F04"/>
    <w:rsid w:val="002B4A97"/>
    <w:rsid w:val="002B4AF2"/>
    <w:rsid w:val="002B4EAE"/>
    <w:rsid w:val="002B4F24"/>
    <w:rsid w:val="002B5079"/>
    <w:rsid w:val="002B535B"/>
    <w:rsid w:val="002B56AD"/>
    <w:rsid w:val="002B58FE"/>
    <w:rsid w:val="002B5C26"/>
    <w:rsid w:val="002B5C8C"/>
    <w:rsid w:val="002B5F29"/>
    <w:rsid w:val="002B6449"/>
    <w:rsid w:val="002B6AE1"/>
    <w:rsid w:val="002B6F15"/>
    <w:rsid w:val="002B7E2C"/>
    <w:rsid w:val="002C01E3"/>
    <w:rsid w:val="002C03C6"/>
    <w:rsid w:val="002C06F2"/>
    <w:rsid w:val="002C09FC"/>
    <w:rsid w:val="002C0E56"/>
    <w:rsid w:val="002C1133"/>
    <w:rsid w:val="002C12B3"/>
    <w:rsid w:val="002C13D2"/>
    <w:rsid w:val="002C18B3"/>
    <w:rsid w:val="002C2017"/>
    <w:rsid w:val="002C216F"/>
    <w:rsid w:val="002C2389"/>
    <w:rsid w:val="002C3108"/>
    <w:rsid w:val="002C372F"/>
    <w:rsid w:val="002C3A84"/>
    <w:rsid w:val="002C3C5A"/>
    <w:rsid w:val="002C4983"/>
    <w:rsid w:val="002C4B20"/>
    <w:rsid w:val="002C53C1"/>
    <w:rsid w:val="002C5694"/>
    <w:rsid w:val="002C56C7"/>
    <w:rsid w:val="002C5747"/>
    <w:rsid w:val="002C5AA3"/>
    <w:rsid w:val="002C5C30"/>
    <w:rsid w:val="002C5C59"/>
    <w:rsid w:val="002C6133"/>
    <w:rsid w:val="002C6279"/>
    <w:rsid w:val="002C63A0"/>
    <w:rsid w:val="002C64D4"/>
    <w:rsid w:val="002C66D3"/>
    <w:rsid w:val="002C6D76"/>
    <w:rsid w:val="002C6F17"/>
    <w:rsid w:val="002C7159"/>
    <w:rsid w:val="002C71F0"/>
    <w:rsid w:val="002C78D3"/>
    <w:rsid w:val="002C7C72"/>
    <w:rsid w:val="002C7DCC"/>
    <w:rsid w:val="002D00B5"/>
    <w:rsid w:val="002D02FD"/>
    <w:rsid w:val="002D0CB6"/>
    <w:rsid w:val="002D1016"/>
    <w:rsid w:val="002D155D"/>
    <w:rsid w:val="002D190B"/>
    <w:rsid w:val="002D1EA9"/>
    <w:rsid w:val="002D25A4"/>
    <w:rsid w:val="002D275D"/>
    <w:rsid w:val="002D29DE"/>
    <w:rsid w:val="002D2AB7"/>
    <w:rsid w:val="002D2B43"/>
    <w:rsid w:val="002D2C67"/>
    <w:rsid w:val="002D31DF"/>
    <w:rsid w:val="002D3211"/>
    <w:rsid w:val="002D3722"/>
    <w:rsid w:val="002D445B"/>
    <w:rsid w:val="002D4626"/>
    <w:rsid w:val="002D4BA6"/>
    <w:rsid w:val="002D4FC8"/>
    <w:rsid w:val="002D5490"/>
    <w:rsid w:val="002D56CE"/>
    <w:rsid w:val="002D57B2"/>
    <w:rsid w:val="002D58C3"/>
    <w:rsid w:val="002D58D1"/>
    <w:rsid w:val="002D59A7"/>
    <w:rsid w:val="002D5B8A"/>
    <w:rsid w:val="002D612D"/>
    <w:rsid w:val="002D640E"/>
    <w:rsid w:val="002D680F"/>
    <w:rsid w:val="002D687A"/>
    <w:rsid w:val="002D693C"/>
    <w:rsid w:val="002D71D5"/>
    <w:rsid w:val="002D76C5"/>
    <w:rsid w:val="002D7756"/>
    <w:rsid w:val="002D7B8C"/>
    <w:rsid w:val="002D7C9E"/>
    <w:rsid w:val="002D7D84"/>
    <w:rsid w:val="002D7E39"/>
    <w:rsid w:val="002E011D"/>
    <w:rsid w:val="002E026F"/>
    <w:rsid w:val="002E0812"/>
    <w:rsid w:val="002E08F5"/>
    <w:rsid w:val="002E09C6"/>
    <w:rsid w:val="002E0BAF"/>
    <w:rsid w:val="002E12C8"/>
    <w:rsid w:val="002E145F"/>
    <w:rsid w:val="002E17AA"/>
    <w:rsid w:val="002E1A18"/>
    <w:rsid w:val="002E1F73"/>
    <w:rsid w:val="002E2119"/>
    <w:rsid w:val="002E22B0"/>
    <w:rsid w:val="002E27DB"/>
    <w:rsid w:val="002E2848"/>
    <w:rsid w:val="002E284A"/>
    <w:rsid w:val="002E28DC"/>
    <w:rsid w:val="002E2CDB"/>
    <w:rsid w:val="002E2D41"/>
    <w:rsid w:val="002E33A3"/>
    <w:rsid w:val="002E3B64"/>
    <w:rsid w:val="002E403D"/>
    <w:rsid w:val="002E415E"/>
    <w:rsid w:val="002E41F4"/>
    <w:rsid w:val="002E41FE"/>
    <w:rsid w:val="002E450F"/>
    <w:rsid w:val="002E4C71"/>
    <w:rsid w:val="002E4EB0"/>
    <w:rsid w:val="002E5009"/>
    <w:rsid w:val="002E536F"/>
    <w:rsid w:val="002E5642"/>
    <w:rsid w:val="002E59FC"/>
    <w:rsid w:val="002E5B16"/>
    <w:rsid w:val="002E5B2D"/>
    <w:rsid w:val="002E5E67"/>
    <w:rsid w:val="002E607A"/>
    <w:rsid w:val="002E615F"/>
    <w:rsid w:val="002E6233"/>
    <w:rsid w:val="002E674B"/>
    <w:rsid w:val="002E7251"/>
    <w:rsid w:val="002E7530"/>
    <w:rsid w:val="002E7741"/>
    <w:rsid w:val="002E7A05"/>
    <w:rsid w:val="002E7C69"/>
    <w:rsid w:val="002F0429"/>
    <w:rsid w:val="002F045A"/>
    <w:rsid w:val="002F0727"/>
    <w:rsid w:val="002F0821"/>
    <w:rsid w:val="002F0D04"/>
    <w:rsid w:val="002F0D92"/>
    <w:rsid w:val="002F115F"/>
    <w:rsid w:val="002F18C2"/>
    <w:rsid w:val="002F1A9E"/>
    <w:rsid w:val="002F1D5F"/>
    <w:rsid w:val="002F2926"/>
    <w:rsid w:val="002F29AF"/>
    <w:rsid w:val="002F2E09"/>
    <w:rsid w:val="002F2EC1"/>
    <w:rsid w:val="002F2FD2"/>
    <w:rsid w:val="002F3117"/>
    <w:rsid w:val="002F328B"/>
    <w:rsid w:val="002F328F"/>
    <w:rsid w:val="002F3419"/>
    <w:rsid w:val="002F36C6"/>
    <w:rsid w:val="002F38B1"/>
    <w:rsid w:val="002F3929"/>
    <w:rsid w:val="002F3F78"/>
    <w:rsid w:val="002F43AE"/>
    <w:rsid w:val="002F4AFB"/>
    <w:rsid w:val="002F564E"/>
    <w:rsid w:val="002F577C"/>
    <w:rsid w:val="002F585E"/>
    <w:rsid w:val="002F5C5C"/>
    <w:rsid w:val="002F5CB2"/>
    <w:rsid w:val="002F5D17"/>
    <w:rsid w:val="002F61B8"/>
    <w:rsid w:val="002F64FD"/>
    <w:rsid w:val="002F698E"/>
    <w:rsid w:val="002F6C86"/>
    <w:rsid w:val="002F6EB2"/>
    <w:rsid w:val="002F6F78"/>
    <w:rsid w:val="002F71EF"/>
    <w:rsid w:val="002F7255"/>
    <w:rsid w:val="002F75AD"/>
    <w:rsid w:val="002F76D5"/>
    <w:rsid w:val="002F7A26"/>
    <w:rsid w:val="002F7CA4"/>
    <w:rsid w:val="002F7E97"/>
    <w:rsid w:val="003004CD"/>
    <w:rsid w:val="00300835"/>
    <w:rsid w:val="003009E7"/>
    <w:rsid w:val="00300B28"/>
    <w:rsid w:val="00301252"/>
    <w:rsid w:val="0030127E"/>
    <w:rsid w:val="003013CB"/>
    <w:rsid w:val="00301644"/>
    <w:rsid w:val="00301742"/>
    <w:rsid w:val="00301A3E"/>
    <w:rsid w:val="00301B93"/>
    <w:rsid w:val="00301FAE"/>
    <w:rsid w:val="0030265F"/>
    <w:rsid w:val="00303172"/>
    <w:rsid w:val="003032ED"/>
    <w:rsid w:val="0030335F"/>
    <w:rsid w:val="00303763"/>
    <w:rsid w:val="003038F9"/>
    <w:rsid w:val="00303BF1"/>
    <w:rsid w:val="00303CEE"/>
    <w:rsid w:val="00303F12"/>
    <w:rsid w:val="00304223"/>
    <w:rsid w:val="00304711"/>
    <w:rsid w:val="00304B17"/>
    <w:rsid w:val="00304DD9"/>
    <w:rsid w:val="00304F3B"/>
    <w:rsid w:val="0030550F"/>
    <w:rsid w:val="0030555B"/>
    <w:rsid w:val="00305C25"/>
    <w:rsid w:val="00305E8A"/>
    <w:rsid w:val="00305F28"/>
    <w:rsid w:val="00306374"/>
    <w:rsid w:val="00306C45"/>
    <w:rsid w:val="00306D57"/>
    <w:rsid w:val="00306D83"/>
    <w:rsid w:val="003072CF"/>
    <w:rsid w:val="00307844"/>
    <w:rsid w:val="00307A5B"/>
    <w:rsid w:val="00307CC0"/>
    <w:rsid w:val="00307DBD"/>
    <w:rsid w:val="00307F75"/>
    <w:rsid w:val="00310061"/>
    <w:rsid w:val="003102D4"/>
    <w:rsid w:val="00310356"/>
    <w:rsid w:val="003104FD"/>
    <w:rsid w:val="0031092F"/>
    <w:rsid w:val="00310A38"/>
    <w:rsid w:val="00310D38"/>
    <w:rsid w:val="00310FE0"/>
    <w:rsid w:val="00311533"/>
    <w:rsid w:val="00311C58"/>
    <w:rsid w:val="00311F11"/>
    <w:rsid w:val="003121AB"/>
    <w:rsid w:val="003125FE"/>
    <w:rsid w:val="00312C79"/>
    <w:rsid w:val="00312D8C"/>
    <w:rsid w:val="00312ED7"/>
    <w:rsid w:val="00312EFE"/>
    <w:rsid w:val="00312F03"/>
    <w:rsid w:val="00312F8A"/>
    <w:rsid w:val="00313033"/>
    <w:rsid w:val="0031330D"/>
    <w:rsid w:val="003133AD"/>
    <w:rsid w:val="003133D4"/>
    <w:rsid w:val="00313804"/>
    <w:rsid w:val="00313F06"/>
    <w:rsid w:val="0031407F"/>
    <w:rsid w:val="00314B26"/>
    <w:rsid w:val="00314C0B"/>
    <w:rsid w:val="0031528F"/>
    <w:rsid w:val="00315379"/>
    <w:rsid w:val="003153B6"/>
    <w:rsid w:val="003153DF"/>
    <w:rsid w:val="0031547C"/>
    <w:rsid w:val="003154D2"/>
    <w:rsid w:val="00315569"/>
    <w:rsid w:val="00315730"/>
    <w:rsid w:val="003158F6"/>
    <w:rsid w:val="0031592D"/>
    <w:rsid w:val="0031596E"/>
    <w:rsid w:val="00315DF1"/>
    <w:rsid w:val="00316210"/>
    <w:rsid w:val="003162FA"/>
    <w:rsid w:val="00316728"/>
    <w:rsid w:val="00316B06"/>
    <w:rsid w:val="00316CA1"/>
    <w:rsid w:val="00316F69"/>
    <w:rsid w:val="0031716B"/>
    <w:rsid w:val="00317196"/>
    <w:rsid w:val="003171D3"/>
    <w:rsid w:val="003172D0"/>
    <w:rsid w:val="0031750F"/>
    <w:rsid w:val="003175D6"/>
    <w:rsid w:val="003176A0"/>
    <w:rsid w:val="00317798"/>
    <w:rsid w:val="0031788E"/>
    <w:rsid w:val="00317F62"/>
    <w:rsid w:val="003203FF"/>
    <w:rsid w:val="00320512"/>
    <w:rsid w:val="0032057C"/>
    <w:rsid w:val="00320E6B"/>
    <w:rsid w:val="003217B2"/>
    <w:rsid w:val="003218BA"/>
    <w:rsid w:val="00321BC8"/>
    <w:rsid w:val="00321E90"/>
    <w:rsid w:val="00322274"/>
    <w:rsid w:val="00322848"/>
    <w:rsid w:val="00322C4E"/>
    <w:rsid w:val="00322EDB"/>
    <w:rsid w:val="00322FF4"/>
    <w:rsid w:val="00323407"/>
    <w:rsid w:val="00323976"/>
    <w:rsid w:val="00323F63"/>
    <w:rsid w:val="003241A9"/>
    <w:rsid w:val="003246DA"/>
    <w:rsid w:val="00324CB8"/>
    <w:rsid w:val="00324F92"/>
    <w:rsid w:val="003252BA"/>
    <w:rsid w:val="003259F8"/>
    <w:rsid w:val="00325BEE"/>
    <w:rsid w:val="00325D27"/>
    <w:rsid w:val="00325EC4"/>
    <w:rsid w:val="0032611A"/>
    <w:rsid w:val="00326689"/>
    <w:rsid w:val="003266CC"/>
    <w:rsid w:val="00326E8C"/>
    <w:rsid w:val="003274CE"/>
    <w:rsid w:val="003277B5"/>
    <w:rsid w:val="00327921"/>
    <w:rsid w:val="00327BE0"/>
    <w:rsid w:val="0033014F"/>
    <w:rsid w:val="003302A3"/>
    <w:rsid w:val="003306FD"/>
    <w:rsid w:val="00331400"/>
    <w:rsid w:val="00331455"/>
    <w:rsid w:val="003315A9"/>
    <w:rsid w:val="0033167D"/>
    <w:rsid w:val="003316BB"/>
    <w:rsid w:val="00331AEB"/>
    <w:rsid w:val="00331BC5"/>
    <w:rsid w:val="00331CDE"/>
    <w:rsid w:val="00331DE4"/>
    <w:rsid w:val="00331DF8"/>
    <w:rsid w:val="00331E20"/>
    <w:rsid w:val="003326D0"/>
    <w:rsid w:val="0033276A"/>
    <w:rsid w:val="00332909"/>
    <w:rsid w:val="0033353B"/>
    <w:rsid w:val="00333543"/>
    <w:rsid w:val="00333866"/>
    <w:rsid w:val="00334158"/>
    <w:rsid w:val="003343E4"/>
    <w:rsid w:val="0033448A"/>
    <w:rsid w:val="003344EA"/>
    <w:rsid w:val="003347FA"/>
    <w:rsid w:val="003348C2"/>
    <w:rsid w:val="003349D4"/>
    <w:rsid w:val="00334A1F"/>
    <w:rsid w:val="00334CA9"/>
    <w:rsid w:val="00334F6A"/>
    <w:rsid w:val="00335242"/>
    <w:rsid w:val="0033533C"/>
    <w:rsid w:val="003355EC"/>
    <w:rsid w:val="003356F5"/>
    <w:rsid w:val="00335779"/>
    <w:rsid w:val="0033587D"/>
    <w:rsid w:val="003358A2"/>
    <w:rsid w:val="00335D23"/>
    <w:rsid w:val="00336185"/>
    <w:rsid w:val="00336471"/>
    <w:rsid w:val="003366E4"/>
    <w:rsid w:val="00336EE1"/>
    <w:rsid w:val="0033716C"/>
    <w:rsid w:val="00337372"/>
    <w:rsid w:val="003373A2"/>
    <w:rsid w:val="003375BB"/>
    <w:rsid w:val="003376A0"/>
    <w:rsid w:val="003377F0"/>
    <w:rsid w:val="00337940"/>
    <w:rsid w:val="00337DA2"/>
    <w:rsid w:val="0034007C"/>
    <w:rsid w:val="00340095"/>
    <w:rsid w:val="003406EB"/>
    <w:rsid w:val="00340A11"/>
    <w:rsid w:val="00340FE7"/>
    <w:rsid w:val="0034128F"/>
    <w:rsid w:val="003416B9"/>
    <w:rsid w:val="00341DC8"/>
    <w:rsid w:val="00342558"/>
    <w:rsid w:val="0034255E"/>
    <w:rsid w:val="0034291A"/>
    <w:rsid w:val="00342E92"/>
    <w:rsid w:val="0034324B"/>
    <w:rsid w:val="0034352D"/>
    <w:rsid w:val="003435E5"/>
    <w:rsid w:val="00343639"/>
    <w:rsid w:val="00343816"/>
    <w:rsid w:val="00343B82"/>
    <w:rsid w:val="00343F75"/>
    <w:rsid w:val="00343FD2"/>
    <w:rsid w:val="00344710"/>
    <w:rsid w:val="003448F8"/>
    <w:rsid w:val="003449BC"/>
    <w:rsid w:val="00344A2E"/>
    <w:rsid w:val="00344E2F"/>
    <w:rsid w:val="00345022"/>
    <w:rsid w:val="003450F9"/>
    <w:rsid w:val="0034516C"/>
    <w:rsid w:val="003451A3"/>
    <w:rsid w:val="003456BD"/>
    <w:rsid w:val="00345782"/>
    <w:rsid w:val="00345C3E"/>
    <w:rsid w:val="00345E32"/>
    <w:rsid w:val="00346028"/>
    <w:rsid w:val="00346492"/>
    <w:rsid w:val="00346566"/>
    <w:rsid w:val="00347056"/>
    <w:rsid w:val="0034723F"/>
    <w:rsid w:val="0034745F"/>
    <w:rsid w:val="0034765D"/>
    <w:rsid w:val="00347C31"/>
    <w:rsid w:val="00347C68"/>
    <w:rsid w:val="00350360"/>
    <w:rsid w:val="0035043A"/>
    <w:rsid w:val="0035077E"/>
    <w:rsid w:val="003507CE"/>
    <w:rsid w:val="00350AA9"/>
    <w:rsid w:val="00350BD6"/>
    <w:rsid w:val="00350C2E"/>
    <w:rsid w:val="00350C6F"/>
    <w:rsid w:val="00351166"/>
    <w:rsid w:val="003512E7"/>
    <w:rsid w:val="00351382"/>
    <w:rsid w:val="00351585"/>
    <w:rsid w:val="003515FE"/>
    <w:rsid w:val="00351843"/>
    <w:rsid w:val="0035189B"/>
    <w:rsid w:val="00351C0E"/>
    <w:rsid w:val="00351C7E"/>
    <w:rsid w:val="00351CED"/>
    <w:rsid w:val="00351DE4"/>
    <w:rsid w:val="00351FC0"/>
    <w:rsid w:val="00352110"/>
    <w:rsid w:val="00352132"/>
    <w:rsid w:val="00352142"/>
    <w:rsid w:val="00352460"/>
    <w:rsid w:val="003526B7"/>
    <w:rsid w:val="003528BC"/>
    <w:rsid w:val="003529FB"/>
    <w:rsid w:val="00352B3C"/>
    <w:rsid w:val="00352D82"/>
    <w:rsid w:val="00353322"/>
    <w:rsid w:val="0035340B"/>
    <w:rsid w:val="00353780"/>
    <w:rsid w:val="003537EE"/>
    <w:rsid w:val="003538F2"/>
    <w:rsid w:val="00353C32"/>
    <w:rsid w:val="00353FC0"/>
    <w:rsid w:val="003540EE"/>
    <w:rsid w:val="00354354"/>
    <w:rsid w:val="0035481D"/>
    <w:rsid w:val="003549A1"/>
    <w:rsid w:val="00354C57"/>
    <w:rsid w:val="00354E1D"/>
    <w:rsid w:val="00355321"/>
    <w:rsid w:val="003556B1"/>
    <w:rsid w:val="00355773"/>
    <w:rsid w:val="00355E50"/>
    <w:rsid w:val="00355EEF"/>
    <w:rsid w:val="0035600F"/>
    <w:rsid w:val="003563EF"/>
    <w:rsid w:val="003564F8"/>
    <w:rsid w:val="00356546"/>
    <w:rsid w:val="00356A4C"/>
    <w:rsid w:val="00356C03"/>
    <w:rsid w:val="00357203"/>
    <w:rsid w:val="003574D5"/>
    <w:rsid w:val="0035778F"/>
    <w:rsid w:val="003577DF"/>
    <w:rsid w:val="00357935"/>
    <w:rsid w:val="00357A8E"/>
    <w:rsid w:val="00357DC5"/>
    <w:rsid w:val="00357E32"/>
    <w:rsid w:val="0036010C"/>
    <w:rsid w:val="003601B2"/>
    <w:rsid w:val="003601F1"/>
    <w:rsid w:val="003602D8"/>
    <w:rsid w:val="00360406"/>
    <w:rsid w:val="0036040A"/>
    <w:rsid w:val="0036091E"/>
    <w:rsid w:val="00360945"/>
    <w:rsid w:val="00361002"/>
    <w:rsid w:val="0036106E"/>
    <w:rsid w:val="0036113E"/>
    <w:rsid w:val="003613CD"/>
    <w:rsid w:val="00361672"/>
    <w:rsid w:val="003618F1"/>
    <w:rsid w:val="00361C7D"/>
    <w:rsid w:val="00361C7F"/>
    <w:rsid w:val="00361DB7"/>
    <w:rsid w:val="00361E33"/>
    <w:rsid w:val="00361FCB"/>
    <w:rsid w:val="00362281"/>
    <w:rsid w:val="00362420"/>
    <w:rsid w:val="00362E7B"/>
    <w:rsid w:val="00363096"/>
    <w:rsid w:val="003630CC"/>
    <w:rsid w:val="003631A8"/>
    <w:rsid w:val="0036345D"/>
    <w:rsid w:val="00363866"/>
    <w:rsid w:val="0036386F"/>
    <w:rsid w:val="00363A63"/>
    <w:rsid w:val="00363B65"/>
    <w:rsid w:val="00363DE1"/>
    <w:rsid w:val="00364092"/>
    <w:rsid w:val="0036426F"/>
    <w:rsid w:val="00364453"/>
    <w:rsid w:val="0036446D"/>
    <w:rsid w:val="003644D4"/>
    <w:rsid w:val="003648EC"/>
    <w:rsid w:val="00364C30"/>
    <w:rsid w:val="00364C50"/>
    <w:rsid w:val="0036542A"/>
    <w:rsid w:val="00365938"/>
    <w:rsid w:val="00365B1B"/>
    <w:rsid w:val="00365EDC"/>
    <w:rsid w:val="00365F97"/>
    <w:rsid w:val="0036607B"/>
    <w:rsid w:val="00366384"/>
    <w:rsid w:val="00366714"/>
    <w:rsid w:val="003669DD"/>
    <w:rsid w:val="00366DD9"/>
    <w:rsid w:val="0036739D"/>
    <w:rsid w:val="003673A4"/>
    <w:rsid w:val="0036750B"/>
    <w:rsid w:val="00367988"/>
    <w:rsid w:val="00367CCD"/>
    <w:rsid w:val="0037019B"/>
    <w:rsid w:val="003701BF"/>
    <w:rsid w:val="00370516"/>
    <w:rsid w:val="00370B1C"/>
    <w:rsid w:val="00370E9C"/>
    <w:rsid w:val="00370F66"/>
    <w:rsid w:val="0037150A"/>
    <w:rsid w:val="00371517"/>
    <w:rsid w:val="00371CB6"/>
    <w:rsid w:val="00371DCB"/>
    <w:rsid w:val="00372061"/>
    <w:rsid w:val="00372828"/>
    <w:rsid w:val="00372901"/>
    <w:rsid w:val="00372A1C"/>
    <w:rsid w:val="00372A40"/>
    <w:rsid w:val="00372B06"/>
    <w:rsid w:val="00372FAE"/>
    <w:rsid w:val="00373356"/>
    <w:rsid w:val="0037413F"/>
    <w:rsid w:val="00374184"/>
    <w:rsid w:val="00374516"/>
    <w:rsid w:val="003745CC"/>
    <w:rsid w:val="0037462D"/>
    <w:rsid w:val="003747E0"/>
    <w:rsid w:val="00374990"/>
    <w:rsid w:val="00374BCF"/>
    <w:rsid w:val="00374C16"/>
    <w:rsid w:val="003752E5"/>
    <w:rsid w:val="003752E7"/>
    <w:rsid w:val="00375457"/>
    <w:rsid w:val="00375F66"/>
    <w:rsid w:val="003761BD"/>
    <w:rsid w:val="003764E6"/>
    <w:rsid w:val="003766AE"/>
    <w:rsid w:val="00376763"/>
    <w:rsid w:val="00376845"/>
    <w:rsid w:val="00376891"/>
    <w:rsid w:val="00376C0B"/>
    <w:rsid w:val="00377274"/>
    <w:rsid w:val="00377568"/>
    <w:rsid w:val="00377690"/>
    <w:rsid w:val="003777AA"/>
    <w:rsid w:val="00377911"/>
    <w:rsid w:val="00377A53"/>
    <w:rsid w:val="00377D0B"/>
    <w:rsid w:val="003801AA"/>
    <w:rsid w:val="00380272"/>
    <w:rsid w:val="00380305"/>
    <w:rsid w:val="00380306"/>
    <w:rsid w:val="003807A7"/>
    <w:rsid w:val="00380B6E"/>
    <w:rsid w:val="00380BF4"/>
    <w:rsid w:val="00380C0F"/>
    <w:rsid w:val="00380CD0"/>
    <w:rsid w:val="00380E37"/>
    <w:rsid w:val="00380ECD"/>
    <w:rsid w:val="00380F3C"/>
    <w:rsid w:val="00380F78"/>
    <w:rsid w:val="00381397"/>
    <w:rsid w:val="00381B91"/>
    <w:rsid w:val="00381C3A"/>
    <w:rsid w:val="00381C51"/>
    <w:rsid w:val="003823D7"/>
    <w:rsid w:val="0038359B"/>
    <w:rsid w:val="00383E60"/>
    <w:rsid w:val="00383E63"/>
    <w:rsid w:val="0038411B"/>
    <w:rsid w:val="0038472E"/>
    <w:rsid w:val="00384B16"/>
    <w:rsid w:val="00384F75"/>
    <w:rsid w:val="0038503E"/>
    <w:rsid w:val="003854A4"/>
    <w:rsid w:val="003859A1"/>
    <w:rsid w:val="00385B01"/>
    <w:rsid w:val="00385C31"/>
    <w:rsid w:val="00385EB0"/>
    <w:rsid w:val="00385F13"/>
    <w:rsid w:val="00385FD6"/>
    <w:rsid w:val="00386050"/>
    <w:rsid w:val="003860D2"/>
    <w:rsid w:val="003860D3"/>
    <w:rsid w:val="00386476"/>
    <w:rsid w:val="003865C8"/>
    <w:rsid w:val="00386712"/>
    <w:rsid w:val="00386B57"/>
    <w:rsid w:val="00387740"/>
    <w:rsid w:val="00387AB5"/>
    <w:rsid w:val="00387E42"/>
    <w:rsid w:val="00387F93"/>
    <w:rsid w:val="0039034E"/>
    <w:rsid w:val="003904E5"/>
    <w:rsid w:val="00390AD6"/>
    <w:rsid w:val="00390FDA"/>
    <w:rsid w:val="003913FD"/>
    <w:rsid w:val="00391AD8"/>
    <w:rsid w:val="003921CE"/>
    <w:rsid w:val="003922F6"/>
    <w:rsid w:val="00392421"/>
    <w:rsid w:val="003924BD"/>
    <w:rsid w:val="0039260D"/>
    <w:rsid w:val="00392B45"/>
    <w:rsid w:val="00392B78"/>
    <w:rsid w:val="00392DF8"/>
    <w:rsid w:val="0039303B"/>
    <w:rsid w:val="0039303C"/>
    <w:rsid w:val="003933B6"/>
    <w:rsid w:val="00393597"/>
    <w:rsid w:val="0039366C"/>
    <w:rsid w:val="00393877"/>
    <w:rsid w:val="00393D60"/>
    <w:rsid w:val="00394009"/>
    <w:rsid w:val="00394778"/>
    <w:rsid w:val="003949A3"/>
    <w:rsid w:val="00394B11"/>
    <w:rsid w:val="003951E4"/>
    <w:rsid w:val="003953AE"/>
    <w:rsid w:val="003954BC"/>
    <w:rsid w:val="00395803"/>
    <w:rsid w:val="003959A5"/>
    <w:rsid w:val="003959F9"/>
    <w:rsid w:val="00395FB2"/>
    <w:rsid w:val="00396334"/>
    <w:rsid w:val="0039659F"/>
    <w:rsid w:val="00396D89"/>
    <w:rsid w:val="00396F67"/>
    <w:rsid w:val="003970D9"/>
    <w:rsid w:val="0039749C"/>
    <w:rsid w:val="0039785B"/>
    <w:rsid w:val="00397C86"/>
    <w:rsid w:val="003A0372"/>
    <w:rsid w:val="003A03CA"/>
    <w:rsid w:val="003A0642"/>
    <w:rsid w:val="003A0978"/>
    <w:rsid w:val="003A0A5E"/>
    <w:rsid w:val="003A0AB8"/>
    <w:rsid w:val="003A0BAD"/>
    <w:rsid w:val="003A0DA9"/>
    <w:rsid w:val="003A0F35"/>
    <w:rsid w:val="003A1278"/>
    <w:rsid w:val="003A13ED"/>
    <w:rsid w:val="003A16B0"/>
    <w:rsid w:val="003A176F"/>
    <w:rsid w:val="003A197A"/>
    <w:rsid w:val="003A1AD3"/>
    <w:rsid w:val="003A1BA3"/>
    <w:rsid w:val="003A1CD0"/>
    <w:rsid w:val="003A2172"/>
    <w:rsid w:val="003A2E7D"/>
    <w:rsid w:val="003A33FE"/>
    <w:rsid w:val="003A3490"/>
    <w:rsid w:val="003A37FE"/>
    <w:rsid w:val="003A3C73"/>
    <w:rsid w:val="003A3DA8"/>
    <w:rsid w:val="003A44E1"/>
    <w:rsid w:val="003A45C7"/>
    <w:rsid w:val="003A4807"/>
    <w:rsid w:val="003A4A1B"/>
    <w:rsid w:val="003A4AA2"/>
    <w:rsid w:val="003A4E73"/>
    <w:rsid w:val="003A50F5"/>
    <w:rsid w:val="003A53F7"/>
    <w:rsid w:val="003A5684"/>
    <w:rsid w:val="003A5A2C"/>
    <w:rsid w:val="003A5BC0"/>
    <w:rsid w:val="003A5C5E"/>
    <w:rsid w:val="003A5D45"/>
    <w:rsid w:val="003A6780"/>
    <w:rsid w:val="003A6B9D"/>
    <w:rsid w:val="003A6D7B"/>
    <w:rsid w:val="003A6E84"/>
    <w:rsid w:val="003A7143"/>
    <w:rsid w:val="003A7302"/>
    <w:rsid w:val="003A736C"/>
    <w:rsid w:val="003A74E3"/>
    <w:rsid w:val="003A79BE"/>
    <w:rsid w:val="003A7D1B"/>
    <w:rsid w:val="003A7DF5"/>
    <w:rsid w:val="003B00C8"/>
    <w:rsid w:val="003B0968"/>
    <w:rsid w:val="003B0A4D"/>
    <w:rsid w:val="003B12ED"/>
    <w:rsid w:val="003B20BC"/>
    <w:rsid w:val="003B2222"/>
    <w:rsid w:val="003B2736"/>
    <w:rsid w:val="003B27EE"/>
    <w:rsid w:val="003B2A94"/>
    <w:rsid w:val="003B3400"/>
    <w:rsid w:val="003B3562"/>
    <w:rsid w:val="003B3874"/>
    <w:rsid w:val="003B3EED"/>
    <w:rsid w:val="003B46CF"/>
    <w:rsid w:val="003B4728"/>
    <w:rsid w:val="003B48CD"/>
    <w:rsid w:val="003B4A24"/>
    <w:rsid w:val="003B4B00"/>
    <w:rsid w:val="003B4C7A"/>
    <w:rsid w:val="003B4C98"/>
    <w:rsid w:val="003B4E51"/>
    <w:rsid w:val="003B4E90"/>
    <w:rsid w:val="003B4EB8"/>
    <w:rsid w:val="003B543E"/>
    <w:rsid w:val="003B5953"/>
    <w:rsid w:val="003B68D0"/>
    <w:rsid w:val="003B6DE3"/>
    <w:rsid w:val="003B70C4"/>
    <w:rsid w:val="003B7126"/>
    <w:rsid w:val="003B730E"/>
    <w:rsid w:val="003B73D5"/>
    <w:rsid w:val="003B7409"/>
    <w:rsid w:val="003B7654"/>
    <w:rsid w:val="003B7671"/>
    <w:rsid w:val="003B771B"/>
    <w:rsid w:val="003B7889"/>
    <w:rsid w:val="003B7B35"/>
    <w:rsid w:val="003B7EFB"/>
    <w:rsid w:val="003C0045"/>
    <w:rsid w:val="003C0124"/>
    <w:rsid w:val="003C0832"/>
    <w:rsid w:val="003C0BA8"/>
    <w:rsid w:val="003C0DE3"/>
    <w:rsid w:val="003C0F5F"/>
    <w:rsid w:val="003C162F"/>
    <w:rsid w:val="003C1857"/>
    <w:rsid w:val="003C1B8B"/>
    <w:rsid w:val="003C225A"/>
    <w:rsid w:val="003C283B"/>
    <w:rsid w:val="003C2A05"/>
    <w:rsid w:val="003C2C8C"/>
    <w:rsid w:val="003C2E5E"/>
    <w:rsid w:val="003C32C1"/>
    <w:rsid w:val="003C363B"/>
    <w:rsid w:val="003C3C07"/>
    <w:rsid w:val="003C3D58"/>
    <w:rsid w:val="003C4AB2"/>
    <w:rsid w:val="003C4D89"/>
    <w:rsid w:val="003C4F6A"/>
    <w:rsid w:val="003C528B"/>
    <w:rsid w:val="003C5391"/>
    <w:rsid w:val="003C5419"/>
    <w:rsid w:val="003C562E"/>
    <w:rsid w:val="003C598B"/>
    <w:rsid w:val="003C64C0"/>
    <w:rsid w:val="003C6778"/>
    <w:rsid w:val="003C6D68"/>
    <w:rsid w:val="003C6E1A"/>
    <w:rsid w:val="003C70C8"/>
    <w:rsid w:val="003C729C"/>
    <w:rsid w:val="003C7439"/>
    <w:rsid w:val="003C74C3"/>
    <w:rsid w:val="003C7CF8"/>
    <w:rsid w:val="003D084B"/>
    <w:rsid w:val="003D087F"/>
    <w:rsid w:val="003D0A8E"/>
    <w:rsid w:val="003D0E4A"/>
    <w:rsid w:val="003D0F22"/>
    <w:rsid w:val="003D0F69"/>
    <w:rsid w:val="003D1221"/>
    <w:rsid w:val="003D15F2"/>
    <w:rsid w:val="003D18EB"/>
    <w:rsid w:val="003D1AA4"/>
    <w:rsid w:val="003D1C73"/>
    <w:rsid w:val="003D2144"/>
    <w:rsid w:val="003D22F9"/>
    <w:rsid w:val="003D2320"/>
    <w:rsid w:val="003D2ADB"/>
    <w:rsid w:val="003D2BF3"/>
    <w:rsid w:val="003D2F6F"/>
    <w:rsid w:val="003D3B19"/>
    <w:rsid w:val="003D3CD2"/>
    <w:rsid w:val="003D3F85"/>
    <w:rsid w:val="003D4190"/>
    <w:rsid w:val="003D43DC"/>
    <w:rsid w:val="003D4675"/>
    <w:rsid w:val="003D4798"/>
    <w:rsid w:val="003D481C"/>
    <w:rsid w:val="003D4910"/>
    <w:rsid w:val="003D4AF6"/>
    <w:rsid w:val="003D4CBF"/>
    <w:rsid w:val="003D4CF8"/>
    <w:rsid w:val="003D516C"/>
    <w:rsid w:val="003D5910"/>
    <w:rsid w:val="003D5B1C"/>
    <w:rsid w:val="003D5FE1"/>
    <w:rsid w:val="003D6A53"/>
    <w:rsid w:val="003D6B8A"/>
    <w:rsid w:val="003D6BBB"/>
    <w:rsid w:val="003D6BE5"/>
    <w:rsid w:val="003D6D46"/>
    <w:rsid w:val="003D7072"/>
    <w:rsid w:val="003D72A0"/>
    <w:rsid w:val="003D72C9"/>
    <w:rsid w:val="003D7AF2"/>
    <w:rsid w:val="003D7E9A"/>
    <w:rsid w:val="003D7FCF"/>
    <w:rsid w:val="003E0752"/>
    <w:rsid w:val="003E09D6"/>
    <w:rsid w:val="003E0A73"/>
    <w:rsid w:val="003E0EAA"/>
    <w:rsid w:val="003E1182"/>
    <w:rsid w:val="003E1856"/>
    <w:rsid w:val="003E18E1"/>
    <w:rsid w:val="003E1A2D"/>
    <w:rsid w:val="003E1B8F"/>
    <w:rsid w:val="003E231C"/>
    <w:rsid w:val="003E24B0"/>
    <w:rsid w:val="003E278D"/>
    <w:rsid w:val="003E2F13"/>
    <w:rsid w:val="003E2F5B"/>
    <w:rsid w:val="003E3206"/>
    <w:rsid w:val="003E3236"/>
    <w:rsid w:val="003E366E"/>
    <w:rsid w:val="003E3815"/>
    <w:rsid w:val="003E3AC8"/>
    <w:rsid w:val="003E4763"/>
    <w:rsid w:val="003E4A41"/>
    <w:rsid w:val="003E4BDA"/>
    <w:rsid w:val="003E53D2"/>
    <w:rsid w:val="003E5608"/>
    <w:rsid w:val="003E59C8"/>
    <w:rsid w:val="003E70F2"/>
    <w:rsid w:val="003E7322"/>
    <w:rsid w:val="003E78D3"/>
    <w:rsid w:val="003E7B70"/>
    <w:rsid w:val="003E7E0C"/>
    <w:rsid w:val="003E7F6A"/>
    <w:rsid w:val="003F00D7"/>
    <w:rsid w:val="003F0153"/>
    <w:rsid w:val="003F016C"/>
    <w:rsid w:val="003F07BA"/>
    <w:rsid w:val="003F0ABB"/>
    <w:rsid w:val="003F0AE3"/>
    <w:rsid w:val="003F0B75"/>
    <w:rsid w:val="003F0C2E"/>
    <w:rsid w:val="003F0CCA"/>
    <w:rsid w:val="003F0E2C"/>
    <w:rsid w:val="003F0E51"/>
    <w:rsid w:val="003F1159"/>
    <w:rsid w:val="003F1299"/>
    <w:rsid w:val="003F152B"/>
    <w:rsid w:val="003F1837"/>
    <w:rsid w:val="003F224E"/>
    <w:rsid w:val="003F2367"/>
    <w:rsid w:val="003F283A"/>
    <w:rsid w:val="003F2A53"/>
    <w:rsid w:val="003F2D05"/>
    <w:rsid w:val="003F30F6"/>
    <w:rsid w:val="003F3274"/>
    <w:rsid w:val="003F37F3"/>
    <w:rsid w:val="003F3B5A"/>
    <w:rsid w:val="003F3D03"/>
    <w:rsid w:val="003F3D3B"/>
    <w:rsid w:val="003F3E20"/>
    <w:rsid w:val="003F406D"/>
    <w:rsid w:val="003F41E2"/>
    <w:rsid w:val="003F4679"/>
    <w:rsid w:val="003F4BCF"/>
    <w:rsid w:val="003F4DF2"/>
    <w:rsid w:val="003F4ECB"/>
    <w:rsid w:val="003F509A"/>
    <w:rsid w:val="003F5263"/>
    <w:rsid w:val="003F5312"/>
    <w:rsid w:val="003F5709"/>
    <w:rsid w:val="003F575C"/>
    <w:rsid w:val="003F5E4E"/>
    <w:rsid w:val="003F612A"/>
    <w:rsid w:val="003F639D"/>
    <w:rsid w:val="003F67F9"/>
    <w:rsid w:val="003F6BF3"/>
    <w:rsid w:val="003F6F07"/>
    <w:rsid w:val="003F7081"/>
    <w:rsid w:val="003F783D"/>
    <w:rsid w:val="003F7CAA"/>
    <w:rsid w:val="00400600"/>
    <w:rsid w:val="0040075E"/>
    <w:rsid w:val="00400B54"/>
    <w:rsid w:val="00401153"/>
    <w:rsid w:val="00401845"/>
    <w:rsid w:val="00401C08"/>
    <w:rsid w:val="0040209B"/>
    <w:rsid w:val="00402276"/>
    <w:rsid w:val="0040264C"/>
    <w:rsid w:val="00402818"/>
    <w:rsid w:val="00402AD6"/>
    <w:rsid w:val="00402AEA"/>
    <w:rsid w:val="00402FBF"/>
    <w:rsid w:val="004030A0"/>
    <w:rsid w:val="004032B2"/>
    <w:rsid w:val="00403A27"/>
    <w:rsid w:val="00403A55"/>
    <w:rsid w:val="00403CA1"/>
    <w:rsid w:val="00403D81"/>
    <w:rsid w:val="00403E34"/>
    <w:rsid w:val="00403F76"/>
    <w:rsid w:val="00403FBC"/>
    <w:rsid w:val="004040C2"/>
    <w:rsid w:val="0040429A"/>
    <w:rsid w:val="00404511"/>
    <w:rsid w:val="0040477D"/>
    <w:rsid w:val="00404CE5"/>
    <w:rsid w:val="00404EDD"/>
    <w:rsid w:val="00404F71"/>
    <w:rsid w:val="00404FFD"/>
    <w:rsid w:val="0040505E"/>
    <w:rsid w:val="00405270"/>
    <w:rsid w:val="00405AD4"/>
    <w:rsid w:val="00405C9E"/>
    <w:rsid w:val="00405D32"/>
    <w:rsid w:val="00405D74"/>
    <w:rsid w:val="00406195"/>
    <w:rsid w:val="004066F9"/>
    <w:rsid w:val="004067F8"/>
    <w:rsid w:val="00406926"/>
    <w:rsid w:val="00406C27"/>
    <w:rsid w:val="00406CE9"/>
    <w:rsid w:val="00406FEF"/>
    <w:rsid w:val="00407588"/>
    <w:rsid w:val="00407C04"/>
    <w:rsid w:val="0041002B"/>
    <w:rsid w:val="00410829"/>
    <w:rsid w:val="00410B61"/>
    <w:rsid w:val="00410F24"/>
    <w:rsid w:val="00410FD5"/>
    <w:rsid w:val="00411665"/>
    <w:rsid w:val="00411850"/>
    <w:rsid w:val="00411B5C"/>
    <w:rsid w:val="00412166"/>
    <w:rsid w:val="00412225"/>
    <w:rsid w:val="00412302"/>
    <w:rsid w:val="004127CE"/>
    <w:rsid w:val="00412884"/>
    <w:rsid w:val="0041295D"/>
    <w:rsid w:val="00412DAB"/>
    <w:rsid w:val="00412E1F"/>
    <w:rsid w:val="00413087"/>
    <w:rsid w:val="004131E2"/>
    <w:rsid w:val="004132E6"/>
    <w:rsid w:val="00413A38"/>
    <w:rsid w:val="00413E14"/>
    <w:rsid w:val="0041417A"/>
    <w:rsid w:val="00414397"/>
    <w:rsid w:val="0041471D"/>
    <w:rsid w:val="00414F46"/>
    <w:rsid w:val="0041533F"/>
    <w:rsid w:val="004155CE"/>
    <w:rsid w:val="004157D1"/>
    <w:rsid w:val="00415848"/>
    <w:rsid w:val="004159B7"/>
    <w:rsid w:val="00415B3B"/>
    <w:rsid w:val="00415B65"/>
    <w:rsid w:val="00415C1D"/>
    <w:rsid w:val="00415C80"/>
    <w:rsid w:val="00416134"/>
    <w:rsid w:val="00416261"/>
    <w:rsid w:val="00416373"/>
    <w:rsid w:val="00416690"/>
    <w:rsid w:val="00416BDD"/>
    <w:rsid w:val="00416DA6"/>
    <w:rsid w:val="004173F1"/>
    <w:rsid w:val="004174BC"/>
    <w:rsid w:val="00417659"/>
    <w:rsid w:val="00417802"/>
    <w:rsid w:val="00417B03"/>
    <w:rsid w:val="00417EC9"/>
    <w:rsid w:val="00420068"/>
    <w:rsid w:val="004201B5"/>
    <w:rsid w:val="004207AA"/>
    <w:rsid w:val="00420CB7"/>
    <w:rsid w:val="00421048"/>
    <w:rsid w:val="00421227"/>
    <w:rsid w:val="004212D0"/>
    <w:rsid w:val="004213EF"/>
    <w:rsid w:val="004215DA"/>
    <w:rsid w:val="00421602"/>
    <w:rsid w:val="00421CAF"/>
    <w:rsid w:val="00422214"/>
    <w:rsid w:val="00422284"/>
    <w:rsid w:val="00422965"/>
    <w:rsid w:val="00422B08"/>
    <w:rsid w:val="00422FDE"/>
    <w:rsid w:val="004233DC"/>
    <w:rsid w:val="00423611"/>
    <w:rsid w:val="00423739"/>
    <w:rsid w:val="00423DA1"/>
    <w:rsid w:val="00424390"/>
    <w:rsid w:val="004245E2"/>
    <w:rsid w:val="00424708"/>
    <w:rsid w:val="004247E3"/>
    <w:rsid w:val="004252F6"/>
    <w:rsid w:val="0042549D"/>
    <w:rsid w:val="0042550A"/>
    <w:rsid w:val="00425526"/>
    <w:rsid w:val="0042555A"/>
    <w:rsid w:val="004259C2"/>
    <w:rsid w:val="00425E3D"/>
    <w:rsid w:val="00425F7E"/>
    <w:rsid w:val="004260CE"/>
    <w:rsid w:val="004266B6"/>
    <w:rsid w:val="00426B63"/>
    <w:rsid w:val="004272D9"/>
    <w:rsid w:val="00427766"/>
    <w:rsid w:val="00427A61"/>
    <w:rsid w:val="00427B21"/>
    <w:rsid w:val="00427D24"/>
    <w:rsid w:val="00427E92"/>
    <w:rsid w:val="004301E6"/>
    <w:rsid w:val="0043069A"/>
    <w:rsid w:val="00430748"/>
    <w:rsid w:val="00430754"/>
    <w:rsid w:val="00431581"/>
    <w:rsid w:val="00431742"/>
    <w:rsid w:val="004322CA"/>
    <w:rsid w:val="00432378"/>
    <w:rsid w:val="004329B8"/>
    <w:rsid w:val="00432F49"/>
    <w:rsid w:val="00432F5B"/>
    <w:rsid w:val="00432F62"/>
    <w:rsid w:val="00432FB4"/>
    <w:rsid w:val="00433356"/>
    <w:rsid w:val="004333E6"/>
    <w:rsid w:val="004335C9"/>
    <w:rsid w:val="00433D1A"/>
    <w:rsid w:val="00433DDC"/>
    <w:rsid w:val="00433FFC"/>
    <w:rsid w:val="0043427F"/>
    <w:rsid w:val="00434A46"/>
    <w:rsid w:val="00434BD0"/>
    <w:rsid w:val="00434CAF"/>
    <w:rsid w:val="00434F27"/>
    <w:rsid w:val="00434F96"/>
    <w:rsid w:val="004353BD"/>
    <w:rsid w:val="00435473"/>
    <w:rsid w:val="00435774"/>
    <w:rsid w:val="0043599E"/>
    <w:rsid w:val="00435D5E"/>
    <w:rsid w:val="0043646A"/>
    <w:rsid w:val="00436470"/>
    <w:rsid w:val="00436616"/>
    <w:rsid w:val="004368E7"/>
    <w:rsid w:val="0043692D"/>
    <w:rsid w:val="00436D98"/>
    <w:rsid w:val="00436E3A"/>
    <w:rsid w:val="00436EA2"/>
    <w:rsid w:val="00437084"/>
    <w:rsid w:val="004372B9"/>
    <w:rsid w:val="00437383"/>
    <w:rsid w:val="004373A3"/>
    <w:rsid w:val="0043778F"/>
    <w:rsid w:val="004379A5"/>
    <w:rsid w:val="00437AF2"/>
    <w:rsid w:val="00437D93"/>
    <w:rsid w:val="004400C1"/>
    <w:rsid w:val="0044056F"/>
    <w:rsid w:val="004405D7"/>
    <w:rsid w:val="004406F3"/>
    <w:rsid w:val="004408B1"/>
    <w:rsid w:val="004408F7"/>
    <w:rsid w:val="0044094D"/>
    <w:rsid w:val="00440A82"/>
    <w:rsid w:val="00440C1B"/>
    <w:rsid w:val="00440C22"/>
    <w:rsid w:val="00440ECB"/>
    <w:rsid w:val="00441262"/>
    <w:rsid w:val="00441A7E"/>
    <w:rsid w:val="00441B23"/>
    <w:rsid w:val="00441EDF"/>
    <w:rsid w:val="00442051"/>
    <w:rsid w:val="0044239D"/>
    <w:rsid w:val="004423A7"/>
    <w:rsid w:val="004426B3"/>
    <w:rsid w:val="00442762"/>
    <w:rsid w:val="0044286D"/>
    <w:rsid w:val="00442973"/>
    <w:rsid w:val="004429C6"/>
    <w:rsid w:val="004429DE"/>
    <w:rsid w:val="004431FA"/>
    <w:rsid w:val="0044327F"/>
    <w:rsid w:val="00443353"/>
    <w:rsid w:val="004433A2"/>
    <w:rsid w:val="004433B4"/>
    <w:rsid w:val="004435E5"/>
    <w:rsid w:val="00443B29"/>
    <w:rsid w:val="00443B83"/>
    <w:rsid w:val="00443C70"/>
    <w:rsid w:val="00443F70"/>
    <w:rsid w:val="004440F5"/>
    <w:rsid w:val="0044428A"/>
    <w:rsid w:val="004442D6"/>
    <w:rsid w:val="00444601"/>
    <w:rsid w:val="0044468D"/>
    <w:rsid w:val="0044472D"/>
    <w:rsid w:val="004447BD"/>
    <w:rsid w:val="004447FB"/>
    <w:rsid w:val="00444921"/>
    <w:rsid w:val="004449C9"/>
    <w:rsid w:val="0044502A"/>
    <w:rsid w:val="004451B2"/>
    <w:rsid w:val="0044540C"/>
    <w:rsid w:val="00445D19"/>
    <w:rsid w:val="00445E02"/>
    <w:rsid w:val="00445F2E"/>
    <w:rsid w:val="00445F60"/>
    <w:rsid w:val="00445FDB"/>
    <w:rsid w:val="00446181"/>
    <w:rsid w:val="0044624A"/>
    <w:rsid w:val="00446680"/>
    <w:rsid w:val="00446B16"/>
    <w:rsid w:val="00446BCF"/>
    <w:rsid w:val="00446CC7"/>
    <w:rsid w:val="00446DCE"/>
    <w:rsid w:val="00447A17"/>
    <w:rsid w:val="00447A2A"/>
    <w:rsid w:val="00447AE4"/>
    <w:rsid w:val="00447C20"/>
    <w:rsid w:val="00447F62"/>
    <w:rsid w:val="0045070A"/>
    <w:rsid w:val="004507C1"/>
    <w:rsid w:val="00450ADD"/>
    <w:rsid w:val="00450B1F"/>
    <w:rsid w:val="00450F75"/>
    <w:rsid w:val="00450FE5"/>
    <w:rsid w:val="00451237"/>
    <w:rsid w:val="00451619"/>
    <w:rsid w:val="004517F8"/>
    <w:rsid w:val="00451A85"/>
    <w:rsid w:val="00451F0C"/>
    <w:rsid w:val="00452156"/>
    <w:rsid w:val="00452312"/>
    <w:rsid w:val="0045231B"/>
    <w:rsid w:val="0045258C"/>
    <w:rsid w:val="00452660"/>
    <w:rsid w:val="00452A91"/>
    <w:rsid w:val="00452AC2"/>
    <w:rsid w:val="00452BD9"/>
    <w:rsid w:val="00452C75"/>
    <w:rsid w:val="00452C76"/>
    <w:rsid w:val="004531C8"/>
    <w:rsid w:val="004534DF"/>
    <w:rsid w:val="004534EE"/>
    <w:rsid w:val="004537A2"/>
    <w:rsid w:val="00453A9A"/>
    <w:rsid w:val="00453C09"/>
    <w:rsid w:val="00453C42"/>
    <w:rsid w:val="00453DB8"/>
    <w:rsid w:val="00453EC8"/>
    <w:rsid w:val="00453F12"/>
    <w:rsid w:val="00453F91"/>
    <w:rsid w:val="00453FE7"/>
    <w:rsid w:val="00454060"/>
    <w:rsid w:val="0045458A"/>
    <w:rsid w:val="00454752"/>
    <w:rsid w:val="0045485A"/>
    <w:rsid w:val="0045488B"/>
    <w:rsid w:val="00454B36"/>
    <w:rsid w:val="00454C92"/>
    <w:rsid w:val="00454FD6"/>
    <w:rsid w:val="004554CB"/>
    <w:rsid w:val="004558A0"/>
    <w:rsid w:val="004558F4"/>
    <w:rsid w:val="00456105"/>
    <w:rsid w:val="004565B7"/>
    <w:rsid w:val="004565D4"/>
    <w:rsid w:val="00456CC4"/>
    <w:rsid w:val="00456EB1"/>
    <w:rsid w:val="00457458"/>
    <w:rsid w:val="004575E9"/>
    <w:rsid w:val="00457918"/>
    <w:rsid w:val="00457ADC"/>
    <w:rsid w:val="00457BB6"/>
    <w:rsid w:val="00457DF4"/>
    <w:rsid w:val="00457F1D"/>
    <w:rsid w:val="00460018"/>
    <w:rsid w:val="0046046F"/>
    <w:rsid w:val="00460818"/>
    <w:rsid w:val="00460C5C"/>
    <w:rsid w:val="00460D0E"/>
    <w:rsid w:val="00460E9A"/>
    <w:rsid w:val="00460F52"/>
    <w:rsid w:val="0046175B"/>
    <w:rsid w:val="004619A9"/>
    <w:rsid w:val="004619BD"/>
    <w:rsid w:val="00461E19"/>
    <w:rsid w:val="00461EC5"/>
    <w:rsid w:val="004620F3"/>
    <w:rsid w:val="0046212B"/>
    <w:rsid w:val="00462407"/>
    <w:rsid w:val="004625D0"/>
    <w:rsid w:val="0046261C"/>
    <w:rsid w:val="0046269A"/>
    <w:rsid w:val="004626E8"/>
    <w:rsid w:val="004629BA"/>
    <w:rsid w:val="004629F8"/>
    <w:rsid w:val="00462AD7"/>
    <w:rsid w:val="00462EF2"/>
    <w:rsid w:val="004632E0"/>
    <w:rsid w:val="00463580"/>
    <w:rsid w:val="00463588"/>
    <w:rsid w:val="004644A2"/>
    <w:rsid w:val="004645C6"/>
    <w:rsid w:val="0046484A"/>
    <w:rsid w:val="00464A6D"/>
    <w:rsid w:val="00464D61"/>
    <w:rsid w:val="00465188"/>
    <w:rsid w:val="0046532D"/>
    <w:rsid w:val="00465490"/>
    <w:rsid w:val="00465502"/>
    <w:rsid w:val="00465A1B"/>
    <w:rsid w:val="00465A65"/>
    <w:rsid w:val="00465B2E"/>
    <w:rsid w:val="00465D60"/>
    <w:rsid w:val="00466063"/>
    <w:rsid w:val="004665AE"/>
    <w:rsid w:val="004666E1"/>
    <w:rsid w:val="00466826"/>
    <w:rsid w:val="004669AC"/>
    <w:rsid w:val="004669B7"/>
    <w:rsid w:val="00466A10"/>
    <w:rsid w:val="00466AB8"/>
    <w:rsid w:val="00466B1B"/>
    <w:rsid w:val="00467198"/>
    <w:rsid w:val="00467718"/>
    <w:rsid w:val="004678F7"/>
    <w:rsid w:val="00467EE8"/>
    <w:rsid w:val="00467F61"/>
    <w:rsid w:val="00470363"/>
    <w:rsid w:val="0047048F"/>
    <w:rsid w:val="0047074B"/>
    <w:rsid w:val="004707A0"/>
    <w:rsid w:val="00470A0E"/>
    <w:rsid w:val="00470C4D"/>
    <w:rsid w:val="00470E4D"/>
    <w:rsid w:val="0047146D"/>
    <w:rsid w:val="00471C55"/>
    <w:rsid w:val="00471E6D"/>
    <w:rsid w:val="0047211C"/>
    <w:rsid w:val="00472132"/>
    <w:rsid w:val="004723C6"/>
    <w:rsid w:val="00472524"/>
    <w:rsid w:val="0047267F"/>
    <w:rsid w:val="00472A2F"/>
    <w:rsid w:val="0047321F"/>
    <w:rsid w:val="00473399"/>
    <w:rsid w:val="00473478"/>
    <w:rsid w:val="00473686"/>
    <w:rsid w:val="00473F15"/>
    <w:rsid w:val="004742C9"/>
    <w:rsid w:val="004742CA"/>
    <w:rsid w:val="0047438D"/>
    <w:rsid w:val="00474B33"/>
    <w:rsid w:val="004750E8"/>
    <w:rsid w:val="0047546C"/>
    <w:rsid w:val="00475B1B"/>
    <w:rsid w:val="00475B40"/>
    <w:rsid w:val="00476344"/>
    <w:rsid w:val="004763FB"/>
    <w:rsid w:val="004767BE"/>
    <w:rsid w:val="004768B7"/>
    <w:rsid w:val="00476C74"/>
    <w:rsid w:val="00476E77"/>
    <w:rsid w:val="0047705C"/>
    <w:rsid w:val="004770F3"/>
    <w:rsid w:val="0047741C"/>
    <w:rsid w:val="00477584"/>
    <w:rsid w:val="00477BCC"/>
    <w:rsid w:val="004802E4"/>
    <w:rsid w:val="0048049A"/>
    <w:rsid w:val="004806FF"/>
    <w:rsid w:val="004807F5"/>
    <w:rsid w:val="00480831"/>
    <w:rsid w:val="00480A11"/>
    <w:rsid w:val="00480CC8"/>
    <w:rsid w:val="00480E0B"/>
    <w:rsid w:val="00480E94"/>
    <w:rsid w:val="00480FAA"/>
    <w:rsid w:val="004810B3"/>
    <w:rsid w:val="00481564"/>
    <w:rsid w:val="0048164F"/>
    <w:rsid w:val="004816AF"/>
    <w:rsid w:val="0048179F"/>
    <w:rsid w:val="00481C75"/>
    <w:rsid w:val="00482242"/>
    <w:rsid w:val="004822BB"/>
    <w:rsid w:val="0048233D"/>
    <w:rsid w:val="00482411"/>
    <w:rsid w:val="004824C2"/>
    <w:rsid w:val="0048260F"/>
    <w:rsid w:val="004826A4"/>
    <w:rsid w:val="00482808"/>
    <w:rsid w:val="00482830"/>
    <w:rsid w:val="004828FE"/>
    <w:rsid w:val="00482AB1"/>
    <w:rsid w:val="00482AF9"/>
    <w:rsid w:val="00482DEF"/>
    <w:rsid w:val="004833CE"/>
    <w:rsid w:val="00483568"/>
    <w:rsid w:val="004836B3"/>
    <w:rsid w:val="0048373C"/>
    <w:rsid w:val="00483926"/>
    <w:rsid w:val="00483AB9"/>
    <w:rsid w:val="00483AE7"/>
    <w:rsid w:val="00483CAF"/>
    <w:rsid w:val="00483DD0"/>
    <w:rsid w:val="00483F87"/>
    <w:rsid w:val="00483F93"/>
    <w:rsid w:val="004841A4"/>
    <w:rsid w:val="004841EE"/>
    <w:rsid w:val="0048442E"/>
    <w:rsid w:val="00484B31"/>
    <w:rsid w:val="00484C8A"/>
    <w:rsid w:val="00484D92"/>
    <w:rsid w:val="00484E34"/>
    <w:rsid w:val="0048510D"/>
    <w:rsid w:val="004856EE"/>
    <w:rsid w:val="00485A3D"/>
    <w:rsid w:val="00485C46"/>
    <w:rsid w:val="00485C6F"/>
    <w:rsid w:val="00485E58"/>
    <w:rsid w:val="00485F88"/>
    <w:rsid w:val="00485FDB"/>
    <w:rsid w:val="004861DF"/>
    <w:rsid w:val="00486561"/>
    <w:rsid w:val="004867E5"/>
    <w:rsid w:val="00486A38"/>
    <w:rsid w:val="00486B7D"/>
    <w:rsid w:val="00486C1D"/>
    <w:rsid w:val="0048761E"/>
    <w:rsid w:val="004878C1"/>
    <w:rsid w:val="00487CB6"/>
    <w:rsid w:val="00487F70"/>
    <w:rsid w:val="00490406"/>
    <w:rsid w:val="004909C8"/>
    <w:rsid w:val="00490B11"/>
    <w:rsid w:val="00491217"/>
    <w:rsid w:val="004913F7"/>
    <w:rsid w:val="0049189A"/>
    <w:rsid w:val="00491961"/>
    <w:rsid w:val="00491CBC"/>
    <w:rsid w:val="0049246C"/>
    <w:rsid w:val="0049250B"/>
    <w:rsid w:val="00492587"/>
    <w:rsid w:val="0049279D"/>
    <w:rsid w:val="004927E4"/>
    <w:rsid w:val="00492808"/>
    <w:rsid w:val="00492842"/>
    <w:rsid w:val="00492A3B"/>
    <w:rsid w:val="00492BE1"/>
    <w:rsid w:val="00492FBA"/>
    <w:rsid w:val="0049324E"/>
    <w:rsid w:val="00493657"/>
    <w:rsid w:val="0049386F"/>
    <w:rsid w:val="00493ABC"/>
    <w:rsid w:val="00493AEB"/>
    <w:rsid w:val="00493DE8"/>
    <w:rsid w:val="0049408B"/>
    <w:rsid w:val="00494124"/>
    <w:rsid w:val="0049432D"/>
    <w:rsid w:val="004944E1"/>
    <w:rsid w:val="0049463F"/>
    <w:rsid w:val="00494901"/>
    <w:rsid w:val="004952E6"/>
    <w:rsid w:val="004958AA"/>
    <w:rsid w:val="00495F72"/>
    <w:rsid w:val="0049629A"/>
    <w:rsid w:val="0049662D"/>
    <w:rsid w:val="00496779"/>
    <w:rsid w:val="004967E6"/>
    <w:rsid w:val="004967F7"/>
    <w:rsid w:val="00496E41"/>
    <w:rsid w:val="00497146"/>
    <w:rsid w:val="00497769"/>
    <w:rsid w:val="00497C2B"/>
    <w:rsid w:val="00497CB0"/>
    <w:rsid w:val="00497F9F"/>
    <w:rsid w:val="004A0045"/>
    <w:rsid w:val="004A0257"/>
    <w:rsid w:val="004A025C"/>
    <w:rsid w:val="004A02DB"/>
    <w:rsid w:val="004A037B"/>
    <w:rsid w:val="004A07EB"/>
    <w:rsid w:val="004A0881"/>
    <w:rsid w:val="004A08D5"/>
    <w:rsid w:val="004A1002"/>
    <w:rsid w:val="004A1044"/>
    <w:rsid w:val="004A1244"/>
    <w:rsid w:val="004A12C6"/>
    <w:rsid w:val="004A13AA"/>
    <w:rsid w:val="004A1613"/>
    <w:rsid w:val="004A1700"/>
    <w:rsid w:val="004A17A1"/>
    <w:rsid w:val="004A1907"/>
    <w:rsid w:val="004A1985"/>
    <w:rsid w:val="004A21BF"/>
    <w:rsid w:val="004A250E"/>
    <w:rsid w:val="004A2B17"/>
    <w:rsid w:val="004A2B2D"/>
    <w:rsid w:val="004A2BE0"/>
    <w:rsid w:val="004A2E50"/>
    <w:rsid w:val="004A2F6F"/>
    <w:rsid w:val="004A3139"/>
    <w:rsid w:val="004A3289"/>
    <w:rsid w:val="004A3310"/>
    <w:rsid w:val="004A346D"/>
    <w:rsid w:val="004A3531"/>
    <w:rsid w:val="004A3945"/>
    <w:rsid w:val="004A409C"/>
    <w:rsid w:val="004A44E6"/>
    <w:rsid w:val="004A45B2"/>
    <w:rsid w:val="004A4860"/>
    <w:rsid w:val="004A4A35"/>
    <w:rsid w:val="004A4C80"/>
    <w:rsid w:val="004A4F87"/>
    <w:rsid w:val="004A5276"/>
    <w:rsid w:val="004A552E"/>
    <w:rsid w:val="004A55C9"/>
    <w:rsid w:val="004A571E"/>
    <w:rsid w:val="004A57A9"/>
    <w:rsid w:val="004A582C"/>
    <w:rsid w:val="004A5AC3"/>
    <w:rsid w:val="004A5B05"/>
    <w:rsid w:val="004A5B6F"/>
    <w:rsid w:val="004A634B"/>
    <w:rsid w:val="004A69BF"/>
    <w:rsid w:val="004A6B05"/>
    <w:rsid w:val="004A6DBF"/>
    <w:rsid w:val="004A6DD0"/>
    <w:rsid w:val="004A6E06"/>
    <w:rsid w:val="004A7076"/>
    <w:rsid w:val="004A7A94"/>
    <w:rsid w:val="004A7EEA"/>
    <w:rsid w:val="004B005F"/>
    <w:rsid w:val="004B015D"/>
    <w:rsid w:val="004B0263"/>
    <w:rsid w:val="004B02D7"/>
    <w:rsid w:val="004B03F5"/>
    <w:rsid w:val="004B048B"/>
    <w:rsid w:val="004B05F9"/>
    <w:rsid w:val="004B0755"/>
    <w:rsid w:val="004B0776"/>
    <w:rsid w:val="004B0AB7"/>
    <w:rsid w:val="004B0F87"/>
    <w:rsid w:val="004B1782"/>
    <w:rsid w:val="004B18D1"/>
    <w:rsid w:val="004B1EA9"/>
    <w:rsid w:val="004B2305"/>
    <w:rsid w:val="004B241C"/>
    <w:rsid w:val="004B250C"/>
    <w:rsid w:val="004B2BF7"/>
    <w:rsid w:val="004B2D84"/>
    <w:rsid w:val="004B3147"/>
    <w:rsid w:val="004B3385"/>
    <w:rsid w:val="004B3399"/>
    <w:rsid w:val="004B3774"/>
    <w:rsid w:val="004B3FA0"/>
    <w:rsid w:val="004B3FFF"/>
    <w:rsid w:val="004B41C4"/>
    <w:rsid w:val="004B42EE"/>
    <w:rsid w:val="004B4430"/>
    <w:rsid w:val="004B4588"/>
    <w:rsid w:val="004B4C13"/>
    <w:rsid w:val="004B4F48"/>
    <w:rsid w:val="004B5217"/>
    <w:rsid w:val="004B5453"/>
    <w:rsid w:val="004B547A"/>
    <w:rsid w:val="004B54F7"/>
    <w:rsid w:val="004B55FC"/>
    <w:rsid w:val="004B583B"/>
    <w:rsid w:val="004B588D"/>
    <w:rsid w:val="004B6051"/>
    <w:rsid w:val="004B60A3"/>
    <w:rsid w:val="004B6694"/>
    <w:rsid w:val="004B6791"/>
    <w:rsid w:val="004B6BA4"/>
    <w:rsid w:val="004B6DF2"/>
    <w:rsid w:val="004B6F53"/>
    <w:rsid w:val="004B70F1"/>
    <w:rsid w:val="004B720B"/>
    <w:rsid w:val="004B75CF"/>
    <w:rsid w:val="004B799C"/>
    <w:rsid w:val="004B7B77"/>
    <w:rsid w:val="004B7C27"/>
    <w:rsid w:val="004B7C6B"/>
    <w:rsid w:val="004B7CFB"/>
    <w:rsid w:val="004C0319"/>
    <w:rsid w:val="004C04B9"/>
    <w:rsid w:val="004C05C2"/>
    <w:rsid w:val="004C081F"/>
    <w:rsid w:val="004C0B18"/>
    <w:rsid w:val="004C0E3A"/>
    <w:rsid w:val="004C1055"/>
    <w:rsid w:val="004C1134"/>
    <w:rsid w:val="004C2110"/>
    <w:rsid w:val="004C23A3"/>
    <w:rsid w:val="004C292C"/>
    <w:rsid w:val="004C2E40"/>
    <w:rsid w:val="004C2EDE"/>
    <w:rsid w:val="004C30E7"/>
    <w:rsid w:val="004C38EA"/>
    <w:rsid w:val="004C3BAF"/>
    <w:rsid w:val="004C3DFC"/>
    <w:rsid w:val="004C41F6"/>
    <w:rsid w:val="004C494C"/>
    <w:rsid w:val="004C4A67"/>
    <w:rsid w:val="004C4D13"/>
    <w:rsid w:val="004C5306"/>
    <w:rsid w:val="004C5994"/>
    <w:rsid w:val="004C5DB4"/>
    <w:rsid w:val="004C5DB5"/>
    <w:rsid w:val="004C5E97"/>
    <w:rsid w:val="004C5E9C"/>
    <w:rsid w:val="004C5F4A"/>
    <w:rsid w:val="004C61AD"/>
    <w:rsid w:val="004C61DF"/>
    <w:rsid w:val="004C6CC4"/>
    <w:rsid w:val="004C73B7"/>
    <w:rsid w:val="004C7D7D"/>
    <w:rsid w:val="004C7D9B"/>
    <w:rsid w:val="004D0501"/>
    <w:rsid w:val="004D0CB9"/>
    <w:rsid w:val="004D0D57"/>
    <w:rsid w:val="004D0E1E"/>
    <w:rsid w:val="004D102B"/>
    <w:rsid w:val="004D13C2"/>
    <w:rsid w:val="004D161E"/>
    <w:rsid w:val="004D1783"/>
    <w:rsid w:val="004D2A59"/>
    <w:rsid w:val="004D2CCB"/>
    <w:rsid w:val="004D2DCC"/>
    <w:rsid w:val="004D2F95"/>
    <w:rsid w:val="004D3247"/>
    <w:rsid w:val="004D355C"/>
    <w:rsid w:val="004D3677"/>
    <w:rsid w:val="004D37E8"/>
    <w:rsid w:val="004D3908"/>
    <w:rsid w:val="004D4143"/>
    <w:rsid w:val="004D423D"/>
    <w:rsid w:val="004D425C"/>
    <w:rsid w:val="004D4FF2"/>
    <w:rsid w:val="004D5009"/>
    <w:rsid w:val="004D5224"/>
    <w:rsid w:val="004D5313"/>
    <w:rsid w:val="004D565A"/>
    <w:rsid w:val="004D5C1A"/>
    <w:rsid w:val="004D5C9D"/>
    <w:rsid w:val="004D5CC0"/>
    <w:rsid w:val="004D5D05"/>
    <w:rsid w:val="004D6506"/>
    <w:rsid w:val="004D6858"/>
    <w:rsid w:val="004D734D"/>
    <w:rsid w:val="004D76F5"/>
    <w:rsid w:val="004D79F5"/>
    <w:rsid w:val="004D7C26"/>
    <w:rsid w:val="004D7F31"/>
    <w:rsid w:val="004D7F9E"/>
    <w:rsid w:val="004D7FC2"/>
    <w:rsid w:val="004E0518"/>
    <w:rsid w:val="004E05B0"/>
    <w:rsid w:val="004E0CDE"/>
    <w:rsid w:val="004E0FA3"/>
    <w:rsid w:val="004E1051"/>
    <w:rsid w:val="004E107A"/>
    <w:rsid w:val="004E12F8"/>
    <w:rsid w:val="004E1698"/>
    <w:rsid w:val="004E1850"/>
    <w:rsid w:val="004E2858"/>
    <w:rsid w:val="004E2A4E"/>
    <w:rsid w:val="004E2A75"/>
    <w:rsid w:val="004E3074"/>
    <w:rsid w:val="004E3261"/>
    <w:rsid w:val="004E3523"/>
    <w:rsid w:val="004E37E0"/>
    <w:rsid w:val="004E3D4E"/>
    <w:rsid w:val="004E4596"/>
    <w:rsid w:val="004E47EF"/>
    <w:rsid w:val="004E59C7"/>
    <w:rsid w:val="004E5A23"/>
    <w:rsid w:val="004E5A9E"/>
    <w:rsid w:val="004E5C22"/>
    <w:rsid w:val="004E6117"/>
    <w:rsid w:val="004E6159"/>
    <w:rsid w:val="004E617B"/>
    <w:rsid w:val="004E62B1"/>
    <w:rsid w:val="004E62E2"/>
    <w:rsid w:val="004E62E3"/>
    <w:rsid w:val="004E6572"/>
    <w:rsid w:val="004E66AA"/>
    <w:rsid w:val="004E74B4"/>
    <w:rsid w:val="004E7BAA"/>
    <w:rsid w:val="004F0115"/>
    <w:rsid w:val="004F0142"/>
    <w:rsid w:val="004F0147"/>
    <w:rsid w:val="004F02D1"/>
    <w:rsid w:val="004F02D5"/>
    <w:rsid w:val="004F0657"/>
    <w:rsid w:val="004F084A"/>
    <w:rsid w:val="004F0D62"/>
    <w:rsid w:val="004F1123"/>
    <w:rsid w:val="004F1151"/>
    <w:rsid w:val="004F127F"/>
    <w:rsid w:val="004F14BE"/>
    <w:rsid w:val="004F17D9"/>
    <w:rsid w:val="004F1961"/>
    <w:rsid w:val="004F1BFB"/>
    <w:rsid w:val="004F231A"/>
    <w:rsid w:val="004F2440"/>
    <w:rsid w:val="004F2541"/>
    <w:rsid w:val="004F2659"/>
    <w:rsid w:val="004F2998"/>
    <w:rsid w:val="004F2FD3"/>
    <w:rsid w:val="004F377F"/>
    <w:rsid w:val="004F3940"/>
    <w:rsid w:val="004F3E26"/>
    <w:rsid w:val="004F3EC7"/>
    <w:rsid w:val="004F4B72"/>
    <w:rsid w:val="004F5006"/>
    <w:rsid w:val="004F52DA"/>
    <w:rsid w:val="004F52EE"/>
    <w:rsid w:val="004F540E"/>
    <w:rsid w:val="004F591A"/>
    <w:rsid w:val="004F5927"/>
    <w:rsid w:val="004F5E38"/>
    <w:rsid w:val="004F63B9"/>
    <w:rsid w:val="004F67AB"/>
    <w:rsid w:val="004F6CAB"/>
    <w:rsid w:val="004F6CDA"/>
    <w:rsid w:val="004F6F15"/>
    <w:rsid w:val="004F6F4E"/>
    <w:rsid w:val="004F74DB"/>
    <w:rsid w:val="004F79B1"/>
    <w:rsid w:val="004F79C9"/>
    <w:rsid w:val="004F7E2D"/>
    <w:rsid w:val="00500140"/>
    <w:rsid w:val="0050036D"/>
    <w:rsid w:val="0050056D"/>
    <w:rsid w:val="005006ED"/>
    <w:rsid w:val="005008C6"/>
    <w:rsid w:val="00500A7E"/>
    <w:rsid w:val="00500C27"/>
    <w:rsid w:val="00501097"/>
    <w:rsid w:val="0050114C"/>
    <w:rsid w:val="00501B8C"/>
    <w:rsid w:val="00501C65"/>
    <w:rsid w:val="00501E78"/>
    <w:rsid w:val="00502206"/>
    <w:rsid w:val="00502288"/>
    <w:rsid w:val="00502E24"/>
    <w:rsid w:val="00503014"/>
    <w:rsid w:val="00503019"/>
    <w:rsid w:val="00503232"/>
    <w:rsid w:val="00503279"/>
    <w:rsid w:val="00503290"/>
    <w:rsid w:val="0050335B"/>
    <w:rsid w:val="00503689"/>
    <w:rsid w:val="0050390E"/>
    <w:rsid w:val="005039AF"/>
    <w:rsid w:val="00503B00"/>
    <w:rsid w:val="00503DCA"/>
    <w:rsid w:val="00504113"/>
    <w:rsid w:val="00504129"/>
    <w:rsid w:val="00504146"/>
    <w:rsid w:val="005041F4"/>
    <w:rsid w:val="005046AB"/>
    <w:rsid w:val="005046AE"/>
    <w:rsid w:val="005046D2"/>
    <w:rsid w:val="0050477E"/>
    <w:rsid w:val="005048D6"/>
    <w:rsid w:val="00504B9D"/>
    <w:rsid w:val="00504EA7"/>
    <w:rsid w:val="00505079"/>
    <w:rsid w:val="005052C0"/>
    <w:rsid w:val="00505786"/>
    <w:rsid w:val="00505AD2"/>
    <w:rsid w:val="00505B72"/>
    <w:rsid w:val="00505CB0"/>
    <w:rsid w:val="00505F30"/>
    <w:rsid w:val="005065AF"/>
    <w:rsid w:val="00506865"/>
    <w:rsid w:val="00506CEE"/>
    <w:rsid w:val="00507843"/>
    <w:rsid w:val="00507B2A"/>
    <w:rsid w:val="00510450"/>
    <w:rsid w:val="005107DA"/>
    <w:rsid w:val="00510873"/>
    <w:rsid w:val="005108E4"/>
    <w:rsid w:val="00510B45"/>
    <w:rsid w:val="00510C58"/>
    <w:rsid w:val="00510E70"/>
    <w:rsid w:val="00510EE0"/>
    <w:rsid w:val="005114D6"/>
    <w:rsid w:val="00511517"/>
    <w:rsid w:val="00511558"/>
    <w:rsid w:val="005115E3"/>
    <w:rsid w:val="005119AB"/>
    <w:rsid w:val="00511F4E"/>
    <w:rsid w:val="0051218E"/>
    <w:rsid w:val="005121CD"/>
    <w:rsid w:val="005121F0"/>
    <w:rsid w:val="005122C4"/>
    <w:rsid w:val="00512441"/>
    <w:rsid w:val="005127A3"/>
    <w:rsid w:val="005127BD"/>
    <w:rsid w:val="005127D7"/>
    <w:rsid w:val="00512889"/>
    <w:rsid w:val="00512AE1"/>
    <w:rsid w:val="00512CB2"/>
    <w:rsid w:val="00512FC7"/>
    <w:rsid w:val="005130AD"/>
    <w:rsid w:val="005136FC"/>
    <w:rsid w:val="00513713"/>
    <w:rsid w:val="005137AD"/>
    <w:rsid w:val="00513982"/>
    <w:rsid w:val="00513D39"/>
    <w:rsid w:val="00513DAC"/>
    <w:rsid w:val="00513F72"/>
    <w:rsid w:val="00514675"/>
    <w:rsid w:val="005148F9"/>
    <w:rsid w:val="005149F2"/>
    <w:rsid w:val="005153B7"/>
    <w:rsid w:val="005153E8"/>
    <w:rsid w:val="00515939"/>
    <w:rsid w:val="00515E3E"/>
    <w:rsid w:val="00516153"/>
    <w:rsid w:val="005161CD"/>
    <w:rsid w:val="00516750"/>
    <w:rsid w:val="00516A21"/>
    <w:rsid w:val="00517316"/>
    <w:rsid w:val="005173A9"/>
    <w:rsid w:val="00517436"/>
    <w:rsid w:val="005175DC"/>
    <w:rsid w:val="00517672"/>
    <w:rsid w:val="00517D95"/>
    <w:rsid w:val="00520313"/>
    <w:rsid w:val="0052092D"/>
    <w:rsid w:val="005209EA"/>
    <w:rsid w:val="00520A6E"/>
    <w:rsid w:val="00520CD2"/>
    <w:rsid w:val="00521729"/>
    <w:rsid w:val="00521785"/>
    <w:rsid w:val="00521821"/>
    <w:rsid w:val="0052187B"/>
    <w:rsid w:val="00521FD8"/>
    <w:rsid w:val="0052214A"/>
    <w:rsid w:val="00522646"/>
    <w:rsid w:val="0052275F"/>
    <w:rsid w:val="00522776"/>
    <w:rsid w:val="00522971"/>
    <w:rsid w:val="005230C7"/>
    <w:rsid w:val="00523238"/>
    <w:rsid w:val="00523F2D"/>
    <w:rsid w:val="005245E9"/>
    <w:rsid w:val="005245FE"/>
    <w:rsid w:val="00524A69"/>
    <w:rsid w:val="00524AB7"/>
    <w:rsid w:val="00524C2A"/>
    <w:rsid w:val="00524F8D"/>
    <w:rsid w:val="005256B4"/>
    <w:rsid w:val="00525951"/>
    <w:rsid w:val="00525E1F"/>
    <w:rsid w:val="005261B1"/>
    <w:rsid w:val="0052660A"/>
    <w:rsid w:val="00526722"/>
    <w:rsid w:val="00526730"/>
    <w:rsid w:val="00526AA1"/>
    <w:rsid w:val="00526B98"/>
    <w:rsid w:val="00526C11"/>
    <w:rsid w:val="00526D1C"/>
    <w:rsid w:val="00527081"/>
    <w:rsid w:val="005271F1"/>
    <w:rsid w:val="00527875"/>
    <w:rsid w:val="00527D28"/>
    <w:rsid w:val="00527FA1"/>
    <w:rsid w:val="00530053"/>
    <w:rsid w:val="00530059"/>
    <w:rsid w:val="0053017A"/>
    <w:rsid w:val="00530B53"/>
    <w:rsid w:val="00530D01"/>
    <w:rsid w:val="0053111F"/>
    <w:rsid w:val="005312B6"/>
    <w:rsid w:val="00531684"/>
    <w:rsid w:val="005319AC"/>
    <w:rsid w:val="00531A43"/>
    <w:rsid w:val="00531CFE"/>
    <w:rsid w:val="00531F78"/>
    <w:rsid w:val="00531FC6"/>
    <w:rsid w:val="0053275A"/>
    <w:rsid w:val="00533235"/>
    <w:rsid w:val="005337AB"/>
    <w:rsid w:val="00533B25"/>
    <w:rsid w:val="00533B73"/>
    <w:rsid w:val="00533CFF"/>
    <w:rsid w:val="005343E6"/>
    <w:rsid w:val="0053472D"/>
    <w:rsid w:val="00534B93"/>
    <w:rsid w:val="00534BEA"/>
    <w:rsid w:val="00535390"/>
    <w:rsid w:val="00535EA3"/>
    <w:rsid w:val="00535FAE"/>
    <w:rsid w:val="005367A5"/>
    <w:rsid w:val="00536855"/>
    <w:rsid w:val="00536B3F"/>
    <w:rsid w:val="00536B96"/>
    <w:rsid w:val="00536DA8"/>
    <w:rsid w:val="00536DCF"/>
    <w:rsid w:val="005373CC"/>
    <w:rsid w:val="005374A7"/>
    <w:rsid w:val="005375CC"/>
    <w:rsid w:val="005375E8"/>
    <w:rsid w:val="00537F90"/>
    <w:rsid w:val="00540275"/>
    <w:rsid w:val="005402C7"/>
    <w:rsid w:val="00540340"/>
    <w:rsid w:val="0054034A"/>
    <w:rsid w:val="00540397"/>
    <w:rsid w:val="0054041F"/>
    <w:rsid w:val="00540522"/>
    <w:rsid w:val="00540A21"/>
    <w:rsid w:val="005413B0"/>
    <w:rsid w:val="005417A1"/>
    <w:rsid w:val="005419D5"/>
    <w:rsid w:val="00541EEA"/>
    <w:rsid w:val="00541F15"/>
    <w:rsid w:val="005420D1"/>
    <w:rsid w:val="005421D3"/>
    <w:rsid w:val="005424B5"/>
    <w:rsid w:val="005426EA"/>
    <w:rsid w:val="00542A0E"/>
    <w:rsid w:val="00542D6B"/>
    <w:rsid w:val="00542DC0"/>
    <w:rsid w:val="005432DA"/>
    <w:rsid w:val="00543816"/>
    <w:rsid w:val="00543CF5"/>
    <w:rsid w:val="00543F22"/>
    <w:rsid w:val="00544215"/>
    <w:rsid w:val="00544266"/>
    <w:rsid w:val="005445F9"/>
    <w:rsid w:val="00544B9F"/>
    <w:rsid w:val="00544BED"/>
    <w:rsid w:val="00545915"/>
    <w:rsid w:val="00545C1D"/>
    <w:rsid w:val="0054632E"/>
    <w:rsid w:val="00546696"/>
    <w:rsid w:val="00546E94"/>
    <w:rsid w:val="0054727F"/>
    <w:rsid w:val="005475C9"/>
    <w:rsid w:val="005479C6"/>
    <w:rsid w:val="00547A9D"/>
    <w:rsid w:val="00547C27"/>
    <w:rsid w:val="00547D02"/>
    <w:rsid w:val="00547D58"/>
    <w:rsid w:val="00550539"/>
    <w:rsid w:val="0055079B"/>
    <w:rsid w:val="005508F7"/>
    <w:rsid w:val="005510E5"/>
    <w:rsid w:val="005518EE"/>
    <w:rsid w:val="00551B0A"/>
    <w:rsid w:val="005523BD"/>
    <w:rsid w:val="005529F1"/>
    <w:rsid w:val="00552B98"/>
    <w:rsid w:val="00552C1E"/>
    <w:rsid w:val="00553143"/>
    <w:rsid w:val="0055329E"/>
    <w:rsid w:val="005532A0"/>
    <w:rsid w:val="00553893"/>
    <w:rsid w:val="00553B38"/>
    <w:rsid w:val="00553B73"/>
    <w:rsid w:val="0055477E"/>
    <w:rsid w:val="00554A65"/>
    <w:rsid w:val="00554E95"/>
    <w:rsid w:val="005552B3"/>
    <w:rsid w:val="00555330"/>
    <w:rsid w:val="005553F1"/>
    <w:rsid w:val="0055582D"/>
    <w:rsid w:val="00555A94"/>
    <w:rsid w:val="00556009"/>
    <w:rsid w:val="005560A8"/>
    <w:rsid w:val="005560AB"/>
    <w:rsid w:val="0055617D"/>
    <w:rsid w:val="0055638E"/>
    <w:rsid w:val="00556FA4"/>
    <w:rsid w:val="00556FEE"/>
    <w:rsid w:val="00557101"/>
    <w:rsid w:val="005571AA"/>
    <w:rsid w:val="005571D7"/>
    <w:rsid w:val="00557485"/>
    <w:rsid w:val="005576E7"/>
    <w:rsid w:val="005577FD"/>
    <w:rsid w:val="00557862"/>
    <w:rsid w:val="00557950"/>
    <w:rsid w:val="00557AEB"/>
    <w:rsid w:val="00557D00"/>
    <w:rsid w:val="00560465"/>
    <w:rsid w:val="0056097A"/>
    <w:rsid w:val="00562142"/>
    <w:rsid w:val="00562253"/>
    <w:rsid w:val="00562453"/>
    <w:rsid w:val="005625A3"/>
    <w:rsid w:val="005628EC"/>
    <w:rsid w:val="00562B4D"/>
    <w:rsid w:val="00562BB6"/>
    <w:rsid w:val="00562CB5"/>
    <w:rsid w:val="00563098"/>
    <w:rsid w:val="00563548"/>
    <w:rsid w:val="00563757"/>
    <w:rsid w:val="00563A29"/>
    <w:rsid w:val="00563E26"/>
    <w:rsid w:val="005643A2"/>
    <w:rsid w:val="00564A5D"/>
    <w:rsid w:val="00564B13"/>
    <w:rsid w:val="00564F92"/>
    <w:rsid w:val="00565547"/>
    <w:rsid w:val="00565761"/>
    <w:rsid w:val="0056578B"/>
    <w:rsid w:val="00565E11"/>
    <w:rsid w:val="00566140"/>
    <w:rsid w:val="005664BA"/>
    <w:rsid w:val="0056664F"/>
    <w:rsid w:val="005666C0"/>
    <w:rsid w:val="0056672D"/>
    <w:rsid w:val="005667EF"/>
    <w:rsid w:val="005669BF"/>
    <w:rsid w:val="00566B4D"/>
    <w:rsid w:val="00566E8D"/>
    <w:rsid w:val="00566EC8"/>
    <w:rsid w:val="005672C9"/>
    <w:rsid w:val="005674EB"/>
    <w:rsid w:val="00567D34"/>
    <w:rsid w:val="00567DF0"/>
    <w:rsid w:val="005704A6"/>
    <w:rsid w:val="005708E4"/>
    <w:rsid w:val="00570BA7"/>
    <w:rsid w:val="00570DC6"/>
    <w:rsid w:val="005710FC"/>
    <w:rsid w:val="005710FD"/>
    <w:rsid w:val="00571428"/>
    <w:rsid w:val="0057148D"/>
    <w:rsid w:val="00571634"/>
    <w:rsid w:val="005716C7"/>
    <w:rsid w:val="005718F1"/>
    <w:rsid w:val="00571916"/>
    <w:rsid w:val="005719B4"/>
    <w:rsid w:val="005719DD"/>
    <w:rsid w:val="00571B2D"/>
    <w:rsid w:val="00571C65"/>
    <w:rsid w:val="00571CC8"/>
    <w:rsid w:val="00571DFE"/>
    <w:rsid w:val="0057228B"/>
    <w:rsid w:val="005725F7"/>
    <w:rsid w:val="00572981"/>
    <w:rsid w:val="00572A15"/>
    <w:rsid w:val="00572D30"/>
    <w:rsid w:val="0057311E"/>
    <w:rsid w:val="00573232"/>
    <w:rsid w:val="0057349F"/>
    <w:rsid w:val="0057430B"/>
    <w:rsid w:val="00574520"/>
    <w:rsid w:val="0057460F"/>
    <w:rsid w:val="00574F0B"/>
    <w:rsid w:val="00575134"/>
    <w:rsid w:val="005758F0"/>
    <w:rsid w:val="00576073"/>
    <w:rsid w:val="005760B7"/>
    <w:rsid w:val="00576768"/>
    <w:rsid w:val="00576904"/>
    <w:rsid w:val="00576C64"/>
    <w:rsid w:val="00576C96"/>
    <w:rsid w:val="00576D38"/>
    <w:rsid w:val="00576E0A"/>
    <w:rsid w:val="00576EC2"/>
    <w:rsid w:val="0057707D"/>
    <w:rsid w:val="00577080"/>
    <w:rsid w:val="0057715C"/>
    <w:rsid w:val="005774F9"/>
    <w:rsid w:val="00577872"/>
    <w:rsid w:val="00580520"/>
    <w:rsid w:val="00580789"/>
    <w:rsid w:val="0058087A"/>
    <w:rsid w:val="00580BE2"/>
    <w:rsid w:val="00580E27"/>
    <w:rsid w:val="00580FCE"/>
    <w:rsid w:val="0058111F"/>
    <w:rsid w:val="005814FB"/>
    <w:rsid w:val="00581658"/>
    <w:rsid w:val="005818E1"/>
    <w:rsid w:val="0058195B"/>
    <w:rsid w:val="005819ED"/>
    <w:rsid w:val="00581E41"/>
    <w:rsid w:val="00581E75"/>
    <w:rsid w:val="00582060"/>
    <w:rsid w:val="005820EB"/>
    <w:rsid w:val="00582371"/>
    <w:rsid w:val="0058280B"/>
    <w:rsid w:val="00582970"/>
    <w:rsid w:val="00582ABC"/>
    <w:rsid w:val="00582B59"/>
    <w:rsid w:val="00582C30"/>
    <w:rsid w:val="0058309A"/>
    <w:rsid w:val="0058329C"/>
    <w:rsid w:val="0058346A"/>
    <w:rsid w:val="005835FA"/>
    <w:rsid w:val="00583770"/>
    <w:rsid w:val="00583D92"/>
    <w:rsid w:val="00583FF6"/>
    <w:rsid w:val="005840E0"/>
    <w:rsid w:val="0058451D"/>
    <w:rsid w:val="00584781"/>
    <w:rsid w:val="005848B7"/>
    <w:rsid w:val="00584A66"/>
    <w:rsid w:val="00584CD6"/>
    <w:rsid w:val="00584E6A"/>
    <w:rsid w:val="00584F5A"/>
    <w:rsid w:val="00585340"/>
    <w:rsid w:val="005857EC"/>
    <w:rsid w:val="00585A3F"/>
    <w:rsid w:val="00585B75"/>
    <w:rsid w:val="00585B94"/>
    <w:rsid w:val="00585D51"/>
    <w:rsid w:val="00585EAD"/>
    <w:rsid w:val="00586034"/>
    <w:rsid w:val="00586234"/>
    <w:rsid w:val="005864D6"/>
    <w:rsid w:val="00586941"/>
    <w:rsid w:val="00586C63"/>
    <w:rsid w:val="00586C8F"/>
    <w:rsid w:val="00586D26"/>
    <w:rsid w:val="00586D69"/>
    <w:rsid w:val="00587002"/>
    <w:rsid w:val="00587129"/>
    <w:rsid w:val="00587475"/>
    <w:rsid w:val="00587B37"/>
    <w:rsid w:val="0059008A"/>
    <w:rsid w:val="00590445"/>
    <w:rsid w:val="00590AE4"/>
    <w:rsid w:val="00590EBA"/>
    <w:rsid w:val="005910A6"/>
    <w:rsid w:val="0059119F"/>
    <w:rsid w:val="0059120B"/>
    <w:rsid w:val="005912BC"/>
    <w:rsid w:val="005913EB"/>
    <w:rsid w:val="0059153A"/>
    <w:rsid w:val="00591620"/>
    <w:rsid w:val="005919B3"/>
    <w:rsid w:val="00591BDA"/>
    <w:rsid w:val="00591C55"/>
    <w:rsid w:val="0059255E"/>
    <w:rsid w:val="0059269E"/>
    <w:rsid w:val="00592783"/>
    <w:rsid w:val="00592BD7"/>
    <w:rsid w:val="00592EDD"/>
    <w:rsid w:val="00592FA6"/>
    <w:rsid w:val="00593A38"/>
    <w:rsid w:val="00593A86"/>
    <w:rsid w:val="00593C62"/>
    <w:rsid w:val="00594597"/>
    <w:rsid w:val="00594626"/>
    <w:rsid w:val="00594882"/>
    <w:rsid w:val="00594B35"/>
    <w:rsid w:val="00594B82"/>
    <w:rsid w:val="00594FD7"/>
    <w:rsid w:val="005950CF"/>
    <w:rsid w:val="0059530B"/>
    <w:rsid w:val="00596033"/>
    <w:rsid w:val="00596193"/>
    <w:rsid w:val="00596648"/>
    <w:rsid w:val="0059685C"/>
    <w:rsid w:val="00597244"/>
    <w:rsid w:val="005975F9"/>
    <w:rsid w:val="005976F6"/>
    <w:rsid w:val="005979A6"/>
    <w:rsid w:val="00597F78"/>
    <w:rsid w:val="005A041A"/>
    <w:rsid w:val="005A047F"/>
    <w:rsid w:val="005A0512"/>
    <w:rsid w:val="005A06DF"/>
    <w:rsid w:val="005A0DDD"/>
    <w:rsid w:val="005A0E05"/>
    <w:rsid w:val="005A0E5A"/>
    <w:rsid w:val="005A10AC"/>
    <w:rsid w:val="005A18C5"/>
    <w:rsid w:val="005A1B11"/>
    <w:rsid w:val="005A1B22"/>
    <w:rsid w:val="005A1CF9"/>
    <w:rsid w:val="005A1E69"/>
    <w:rsid w:val="005A219E"/>
    <w:rsid w:val="005A2387"/>
    <w:rsid w:val="005A3C98"/>
    <w:rsid w:val="005A3D9D"/>
    <w:rsid w:val="005A3E1D"/>
    <w:rsid w:val="005A4089"/>
    <w:rsid w:val="005A4116"/>
    <w:rsid w:val="005A43CB"/>
    <w:rsid w:val="005A4430"/>
    <w:rsid w:val="005A4435"/>
    <w:rsid w:val="005A4C96"/>
    <w:rsid w:val="005A4CC8"/>
    <w:rsid w:val="005A4E88"/>
    <w:rsid w:val="005A51BE"/>
    <w:rsid w:val="005A5287"/>
    <w:rsid w:val="005A557D"/>
    <w:rsid w:val="005A6236"/>
    <w:rsid w:val="005A65C6"/>
    <w:rsid w:val="005A6C0D"/>
    <w:rsid w:val="005A7167"/>
    <w:rsid w:val="005A730D"/>
    <w:rsid w:val="005A73E8"/>
    <w:rsid w:val="005A784B"/>
    <w:rsid w:val="005A7B28"/>
    <w:rsid w:val="005B0371"/>
    <w:rsid w:val="005B04E6"/>
    <w:rsid w:val="005B08DE"/>
    <w:rsid w:val="005B0D70"/>
    <w:rsid w:val="005B1006"/>
    <w:rsid w:val="005B15BE"/>
    <w:rsid w:val="005B1646"/>
    <w:rsid w:val="005B22C2"/>
    <w:rsid w:val="005B22FE"/>
    <w:rsid w:val="005B286F"/>
    <w:rsid w:val="005B28BA"/>
    <w:rsid w:val="005B31C8"/>
    <w:rsid w:val="005B3AE4"/>
    <w:rsid w:val="005B3B03"/>
    <w:rsid w:val="005B3CE8"/>
    <w:rsid w:val="005B3F88"/>
    <w:rsid w:val="005B3FC2"/>
    <w:rsid w:val="005B4121"/>
    <w:rsid w:val="005B426E"/>
    <w:rsid w:val="005B42FD"/>
    <w:rsid w:val="005B4884"/>
    <w:rsid w:val="005B512C"/>
    <w:rsid w:val="005B52D8"/>
    <w:rsid w:val="005B53CE"/>
    <w:rsid w:val="005B543E"/>
    <w:rsid w:val="005B5604"/>
    <w:rsid w:val="005B5672"/>
    <w:rsid w:val="005B58BE"/>
    <w:rsid w:val="005B58E2"/>
    <w:rsid w:val="005B5AB4"/>
    <w:rsid w:val="005B5B1F"/>
    <w:rsid w:val="005B5B26"/>
    <w:rsid w:val="005B603C"/>
    <w:rsid w:val="005B641C"/>
    <w:rsid w:val="005B67BC"/>
    <w:rsid w:val="005B6B34"/>
    <w:rsid w:val="005B70E9"/>
    <w:rsid w:val="005B775E"/>
    <w:rsid w:val="005B78C2"/>
    <w:rsid w:val="005B7F1D"/>
    <w:rsid w:val="005C0445"/>
    <w:rsid w:val="005C0659"/>
    <w:rsid w:val="005C0CAB"/>
    <w:rsid w:val="005C1074"/>
    <w:rsid w:val="005C155B"/>
    <w:rsid w:val="005C1791"/>
    <w:rsid w:val="005C1AA7"/>
    <w:rsid w:val="005C1C81"/>
    <w:rsid w:val="005C20F3"/>
    <w:rsid w:val="005C2353"/>
    <w:rsid w:val="005C25EA"/>
    <w:rsid w:val="005C27B8"/>
    <w:rsid w:val="005C2D80"/>
    <w:rsid w:val="005C2DF6"/>
    <w:rsid w:val="005C2EDB"/>
    <w:rsid w:val="005C2F53"/>
    <w:rsid w:val="005C3175"/>
    <w:rsid w:val="005C328E"/>
    <w:rsid w:val="005C3336"/>
    <w:rsid w:val="005C3C3A"/>
    <w:rsid w:val="005C42CB"/>
    <w:rsid w:val="005C432A"/>
    <w:rsid w:val="005C43EC"/>
    <w:rsid w:val="005C47BF"/>
    <w:rsid w:val="005C4E2D"/>
    <w:rsid w:val="005C4EFA"/>
    <w:rsid w:val="005C5338"/>
    <w:rsid w:val="005C567E"/>
    <w:rsid w:val="005C56D5"/>
    <w:rsid w:val="005C5855"/>
    <w:rsid w:val="005C5BC3"/>
    <w:rsid w:val="005C5CB8"/>
    <w:rsid w:val="005C6334"/>
    <w:rsid w:val="005C639D"/>
    <w:rsid w:val="005C63B9"/>
    <w:rsid w:val="005C65FA"/>
    <w:rsid w:val="005C6A4D"/>
    <w:rsid w:val="005C6E05"/>
    <w:rsid w:val="005C6E6D"/>
    <w:rsid w:val="005C6F11"/>
    <w:rsid w:val="005C6FBE"/>
    <w:rsid w:val="005C7031"/>
    <w:rsid w:val="005C742D"/>
    <w:rsid w:val="005C7493"/>
    <w:rsid w:val="005C7750"/>
    <w:rsid w:val="005C7D4A"/>
    <w:rsid w:val="005C7E60"/>
    <w:rsid w:val="005C7F0F"/>
    <w:rsid w:val="005C7F46"/>
    <w:rsid w:val="005D0367"/>
    <w:rsid w:val="005D0617"/>
    <w:rsid w:val="005D0651"/>
    <w:rsid w:val="005D08CD"/>
    <w:rsid w:val="005D0BFC"/>
    <w:rsid w:val="005D0E81"/>
    <w:rsid w:val="005D10A7"/>
    <w:rsid w:val="005D11F0"/>
    <w:rsid w:val="005D18C7"/>
    <w:rsid w:val="005D1998"/>
    <w:rsid w:val="005D19EE"/>
    <w:rsid w:val="005D1B36"/>
    <w:rsid w:val="005D1C1A"/>
    <w:rsid w:val="005D1D7D"/>
    <w:rsid w:val="005D24E9"/>
    <w:rsid w:val="005D25CE"/>
    <w:rsid w:val="005D27B3"/>
    <w:rsid w:val="005D28B1"/>
    <w:rsid w:val="005D28C5"/>
    <w:rsid w:val="005D294D"/>
    <w:rsid w:val="005D298D"/>
    <w:rsid w:val="005D2C55"/>
    <w:rsid w:val="005D3121"/>
    <w:rsid w:val="005D3280"/>
    <w:rsid w:val="005D334C"/>
    <w:rsid w:val="005D3856"/>
    <w:rsid w:val="005D391B"/>
    <w:rsid w:val="005D3E4B"/>
    <w:rsid w:val="005D3EC8"/>
    <w:rsid w:val="005D40B8"/>
    <w:rsid w:val="005D4277"/>
    <w:rsid w:val="005D47F9"/>
    <w:rsid w:val="005D4941"/>
    <w:rsid w:val="005D4A2D"/>
    <w:rsid w:val="005D4C9A"/>
    <w:rsid w:val="005D51D9"/>
    <w:rsid w:val="005D5314"/>
    <w:rsid w:val="005D53F4"/>
    <w:rsid w:val="005D5680"/>
    <w:rsid w:val="005D5686"/>
    <w:rsid w:val="005D5752"/>
    <w:rsid w:val="005D5782"/>
    <w:rsid w:val="005D57AE"/>
    <w:rsid w:val="005D5884"/>
    <w:rsid w:val="005D5C6A"/>
    <w:rsid w:val="005D5D5A"/>
    <w:rsid w:val="005D675C"/>
    <w:rsid w:val="005D692D"/>
    <w:rsid w:val="005D69C2"/>
    <w:rsid w:val="005D6EAE"/>
    <w:rsid w:val="005D714C"/>
    <w:rsid w:val="005D765C"/>
    <w:rsid w:val="005D7A76"/>
    <w:rsid w:val="005D7BD0"/>
    <w:rsid w:val="005E008D"/>
    <w:rsid w:val="005E010C"/>
    <w:rsid w:val="005E0427"/>
    <w:rsid w:val="005E0898"/>
    <w:rsid w:val="005E1113"/>
    <w:rsid w:val="005E129E"/>
    <w:rsid w:val="005E137A"/>
    <w:rsid w:val="005E1553"/>
    <w:rsid w:val="005E17EC"/>
    <w:rsid w:val="005E186B"/>
    <w:rsid w:val="005E1BAA"/>
    <w:rsid w:val="005E1CBF"/>
    <w:rsid w:val="005E1D93"/>
    <w:rsid w:val="005E1E5B"/>
    <w:rsid w:val="005E2093"/>
    <w:rsid w:val="005E20F3"/>
    <w:rsid w:val="005E2776"/>
    <w:rsid w:val="005E2889"/>
    <w:rsid w:val="005E2A3C"/>
    <w:rsid w:val="005E2A66"/>
    <w:rsid w:val="005E2EC0"/>
    <w:rsid w:val="005E308B"/>
    <w:rsid w:val="005E34C4"/>
    <w:rsid w:val="005E358D"/>
    <w:rsid w:val="005E3BAD"/>
    <w:rsid w:val="005E3C72"/>
    <w:rsid w:val="005E4136"/>
    <w:rsid w:val="005E41A4"/>
    <w:rsid w:val="005E4491"/>
    <w:rsid w:val="005E4747"/>
    <w:rsid w:val="005E4A09"/>
    <w:rsid w:val="005E4D14"/>
    <w:rsid w:val="005E4D2A"/>
    <w:rsid w:val="005E4D97"/>
    <w:rsid w:val="005E5A12"/>
    <w:rsid w:val="005E5FFC"/>
    <w:rsid w:val="005E5FFD"/>
    <w:rsid w:val="005E6197"/>
    <w:rsid w:val="005E656C"/>
    <w:rsid w:val="005E6823"/>
    <w:rsid w:val="005E697B"/>
    <w:rsid w:val="005E69A1"/>
    <w:rsid w:val="005E6A1D"/>
    <w:rsid w:val="005E72B8"/>
    <w:rsid w:val="005E750E"/>
    <w:rsid w:val="005E7538"/>
    <w:rsid w:val="005E76EC"/>
    <w:rsid w:val="005E7939"/>
    <w:rsid w:val="005E7A20"/>
    <w:rsid w:val="005E7DA1"/>
    <w:rsid w:val="005F018C"/>
    <w:rsid w:val="005F01BC"/>
    <w:rsid w:val="005F0379"/>
    <w:rsid w:val="005F04D3"/>
    <w:rsid w:val="005F06AC"/>
    <w:rsid w:val="005F14B8"/>
    <w:rsid w:val="005F1D87"/>
    <w:rsid w:val="005F2033"/>
    <w:rsid w:val="005F2729"/>
    <w:rsid w:val="005F29E3"/>
    <w:rsid w:val="005F336A"/>
    <w:rsid w:val="005F349E"/>
    <w:rsid w:val="005F38B2"/>
    <w:rsid w:val="005F3BCF"/>
    <w:rsid w:val="005F474E"/>
    <w:rsid w:val="005F4B1E"/>
    <w:rsid w:val="005F4D47"/>
    <w:rsid w:val="005F5172"/>
    <w:rsid w:val="005F595D"/>
    <w:rsid w:val="005F5C35"/>
    <w:rsid w:val="005F5C57"/>
    <w:rsid w:val="005F5EA2"/>
    <w:rsid w:val="005F5EC6"/>
    <w:rsid w:val="005F6790"/>
    <w:rsid w:val="005F6865"/>
    <w:rsid w:val="005F6938"/>
    <w:rsid w:val="005F6B61"/>
    <w:rsid w:val="005F7236"/>
    <w:rsid w:val="005F76DA"/>
    <w:rsid w:val="005F78B4"/>
    <w:rsid w:val="005F7BA8"/>
    <w:rsid w:val="00601517"/>
    <w:rsid w:val="00601557"/>
    <w:rsid w:val="006016F5"/>
    <w:rsid w:val="006017E8"/>
    <w:rsid w:val="00601FE2"/>
    <w:rsid w:val="006026B0"/>
    <w:rsid w:val="00602716"/>
    <w:rsid w:val="0060273B"/>
    <w:rsid w:val="00602A37"/>
    <w:rsid w:val="00602CAD"/>
    <w:rsid w:val="00602E3C"/>
    <w:rsid w:val="006035AE"/>
    <w:rsid w:val="006036F1"/>
    <w:rsid w:val="006037E0"/>
    <w:rsid w:val="006038CC"/>
    <w:rsid w:val="00603C4E"/>
    <w:rsid w:val="00603ECC"/>
    <w:rsid w:val="00604369"/>
    <w:rsid w:val="00604559"/>
    <w:rsid w:val="006047F6"/>
    <w:rsid w:val="00604856"/>
    <w:rsid w:val="00604A82"/>
    <w:rsid w:val="00604CB0"/>
    <w:rsid w:val="00604CEE"/>
    <w:rsid w:val="00604F1F"/>
    <w:rsid w:val="0060509A"/>
    <w:rsid w:val="006051E6"/>
    <w:rsid w:val="006052B0"/>
    <w:rsid w:val="006057A8"/>
    <w:rsid w:val="0060588B"/>
    <w:rsid w:val="0060592F"/>
    <w:rsid w:val="00605A0A"/>
    <w:rsid w:val="00605ABF"/>
    <w:rsid w:val="00605EA1"/>
    <w:rsid w:val="00606248"/>
    <w:rsid w:val="006062DC"/>
    <w:rsid w:val="006065CC"/>
    <w:rsid w:val="00606683"/>
    <w:rsid w:val="006071CC"/>
    <w:rsid w:val="00607205"/>
    <w:rsid w:val="006073BB"/>
    <w:rsid w:val="0060742A"/>
    <w:rsid w:val="006075B8"/>
    <w:rsid w:val="0060764C"/>
    <w:rsid w:val="00607D1C"/>
    <w:rsid w:val="00607D8F"/>
    <w:rsid w:val="0061043F"/>
    <w:rsid w:val="00610BD0"/>
    <w:rsid w:val="00610CD3"/>
    <w:rsid w:val="00610D04"/>
    <w:rsid w:val="00610D3E"/>
    <w:rsid w:val="00610D92"/>
    <w:rsid w:val="00610FB7"/>
    <w:rsid w:val="0061128B"/>
    <w:rsid w:val="006114AC"/>
    <w:rsid w:val="006115EE"/>
    <w:rsid w:val="00612136"/>
    <w:rsid w:val="006122E3"/>
    <w:rsid w:val="006122EB"/>
    <w:rsid w:val="006122ED"/>
    <w:rsid w:val="0061232D"/>
    <w:rsid w:val="00612877"/>
    <w:rsid w:val="006131D2"/>
    <w:rsid w:val="0061359A"/>
    <w:rsid w:val="0061361C"/>
    <w:rsid w:val="00613CE7"/>
    <w:rsid w:val="00613DE8"/>
    <w:rsid w:val="006140A8"/>
    <w:rsid w:val="00614B0A"/>
    <w:rsid w:val="00614D83"/>
    <w:rsid w:val="00614EAD"/>
    <w:rsid w:val="00615451"/>
    <w:rsid w:val="00615636"/>
    <w:rsid w:val="006156C3"/>
    <w:rsid w:val="0061573E"/>
    <w:rsid w:val="00615792"/>
    <w:rsid w:val="006159FE"/>
    <w:rsid w:val="00615F84"/>
    <w:rsid w:val="006164C6"/>
    <w:rsid w:val="006164EA"/>
    <w:rsid w:val="006165CD"/>
    <w:rsid w:val="00616706"/>
    <w:rsid w:val="0061678C"/>
    <w:rsid w:val="00616945"/>
    <w:rsid w:val="00616CDC"/>
    <w:rsid w:val="00616EEA"/>
    <w:rsid w:val="006174F4"/>
    <w:rsid w:val="00617652"/>
    <w:rsid w:val="006202A4"/>
    <w:rsid w:val="006208F6"/>
    <w:rsid w:val="00620E39"/>
    <w:rsid w:val="006213A0"/>
    <w:rsid w:val="006217B5"/>
    <w:rsid w:val="00621BDD"/>
    <w:rsid w:val="00622191"/>
    <w:rsid w:val="00622238"/>
    <w:rsid w:val="00622340"/>
    <w:rsid w:val="00622693"/>
    <w:rsid w:val="006229DE"/>
    <w:rsid w:val="00622C4B"/>
    <w:rsid w:val="0062302C"/>
    <w:rsid w:val="0062310F"/>
    <w:rsid w:val="006232DD"/>
    <w:rsid w:val="006232E8"/>
    <w:rsid w:val="0062331D"/>
    <w:rsid w:val="006233B6"/>
    <w:rsid w:val="00623712"/>
    <w:rsid w:val="00623846"/>
    <w:rsid w:val="006239E1"/>
    <w:rsid w:val="0062438E"/>
    <w:rsid w:val="006243C9"/>
    <w:rsid w:val="00624B9C"/>
    <w:rsid w:val="00624E3A"/>
    <w:rsid w:val="00624EBE"/>
    <w:rsid w:val="006253E6"/>
    <w:rsid w:val="006255F8"/>
    <w:rsid w:val="00625B13"/>
    <w:rsid w:val="00625BFA"/>
    <w:rsid w:val="00626172"/>
    <w:rsid w:val="00626244"/>
    <w:rsid w:val="0062678D"/>
    <w:rsid w:val="00626A51"/>
    <w:rsid w:val="00626B80"/>
    <w:rsid w:val="00626F5E"/>
    <w:rsid w:val="006273C7"/>
    <w:rsid w:val="006276DD"/>
    <w:rsid w:val="00627C9A"/>
    <w:rsid w:val="006305C1"/>
    <w:rsid w:val="00630712"/>
    <w:rsid w:val="006308B7"/>
    <w:rsid w:val="006311C1"/>
    <w:rsid w:val="00631A79"/>
    <w:rsid w:val="00631B10"/>
    <w:rsid w:val="006326AB"/>
    <w:rsid w:val="00632DDA"/>
    <w:rsid w:val="0063361B"/>
    <w:rsid w:val="00633F0F"/>
    <w:rsid w:val="0063420D"/>
    <w:rsid w:val="00634942"/>
    <w:rsid w:val="00636159"/>
    <w:rsid w:val="006362E4"/>
    <w:rsid w:val="006367B7"/>
    <w:rsid w:val="006368CD"/>
    <w:rsid w:val="00636C0F"/>
    <w:rsid w:val="00637434"/>
    <w:rsid w:val="0063757D"/>
    <w:rsid w:val="006375D8"/>
    <w:rsid w:val="0063765A"/>
    <w:rsid w:val="006378ED"/>
    <w:rsid w:val="0063795A"/>
    <w:rsid w:val="00637BA8"/>
    <w:rsid w:val="00637E01"/>
    <w:rsid w:val="00637FB1"/>
    <w:rsid w:val="00640041"/>
    <w:rsid w:val="006402C3"/>
    <w:rsid w:val="00640585"/>
    <w:rsid w:val="006406A0"/>
    <w:rsid w:val="00640860"/>
    <w:rsid w:val="00640BBF"/>
    <w:rsid w:val="00640CA6"/>
    <w:rsid w:val="00640EC8"/>
    <w:rsid w:val="0064113C"/>
    <w:rsid w:val="0064117C"/>
    <w:rsid w:val="00641315"/>
    <w:rsid w:val="0064160C"/>
    <w:rsid w:val="00641861"/>
    <w:rsid w:val="006421CE"/>
    <w:rsid w:val="0064246E"/>
    <w:rsid w:val="006427D2"/>
    <w:rsid w:val="00642860"/>
    <w:rsid w:val="00642A10"/>
    <w:rsid w:val="00642AD7"/>
    <w:rsid w:val="00642F22"/>
    <w:rsid w:val="00643150"/>
    <w:rsid w:val="00644066"/>
    <w:rsid w:val="006441DB"/>
    <w:rsid w:val="00644611"/>
    <w:rsid w:val="00644741"/>
    <w:rsid w:val="00644803"/>
    <w:rsid w:val="006448EC"/>
    <w:rsid w:val="00644B45"/>
    <w:rsid w:val="006450D8"/>
    <w:rsid w:val="00645465"/>
    <w:rsid w:val="00645A9B"/>
    <w:rsid w:val="00645D11"/>
    <w:rsid w:val="00645D48"/>
    <w:rsid w:val="00645E0F"/>
    <w:rsid w:val="00645E41"/>
    <w:rsid w:val="00645EDD"/>
    <w:rsid w:val="00645FC7"/>
    <w:rsid w:val="006469DF"/>
    <w:rsid w:val="00646B67"/>
    <w:rsid w:val="00646E0D"/>
    <w:rsid w:val="00647161"/>
    <w:rsid w:val="0064742D"/>
    <w:rsid w:val="00647495"/>
    <w:rsid w:val="00647538"/>
    <w:rsid w:val="00647757"/>
    <w:rsid w:val="0064777C"/>
    <w:rsid w:val="00647AE4"/>
    <w:rsid w:val="00650161"/>
    <w:rsid w:val="006501DD"/>
    <w:rsid w:val="006503D2"/>
    <w:rsid w:val="006504CF"/>
    <w:rsid w:val="006508AD"/>
    <w:rsid w:val="00650BFB"/>
    <w:rsid w:val="00650F38"/>
    <w:rsid w:val="00650F58"/>
    <w:rsid w:val="00650F59"/>
    <w:rsid w:val="00651305"/>
    <w:rsid w:val="00651371"/>
    <w:rsid w:val="006514D6"/>
    <w:rsid w:val="006515B6"/>
    <w:rsid w:val="00651772"/>
    <w:rsid w:val="006517F2"/>
    <w:rsid w:val="0065197C"/>
    <w:rsid w:val="00651A82"/>
    <w:rsid w:val="00651D24"/>
    <w:rsid w:val="00651F88"/>
    <w:rsid w:val="00652104"/>
    <w:rsid w:val="0065229F"/>
    <w:rsid w:val="006523BD"/>
    <w:rsid w:val="00652695"/>
    <w:rsid w:val="0065314B"/>
    <w:rsid w:val="00653990"/>
    <w:rsid w:val="00653A4C"/>
    <w:rsid w:val="00653CA0"/>
    <w:rsid w:val="0065430C"/>
    <w:rsid w:val="0065432D"/>
    <w:rsid w:val="0065467D"/>
    <w:rsid w:val="0065493B"/>
    <w:rsid w:val="006549F0"/>
    <w:rsid w:val="00654AFA"/>
    <w:rsid w:val="00654D81"/>
    <w:rsid w:val="00654DC5"/>
    <w:rsid w:val="00655136"/>
    <w:rsid w:val="0065513D"/>
    <w:rsid w:val="00655A2E"/>
    <w:rsid w:val="00655EDA"/>
    <w:rsid w:val="0065603B"/>
    <w:rsid w:val="00656168"/>
    <w:rsid w:val="006567A4"/>
    <w:rsid w:val="00656B32"/>
    <w:rsid w:val="006571F7"/>
    <w:rsid w:val="006572D9"/>
    <w:rsid w:val="006575D2"/>
    <w:rsid w:val="00657F51"/>
    <w:rsid w:val="00657FD9"/>
    <w:rsid w:val="0066012F"/>
    <w:rsid w:val="00660187"/>
    <w:rsid w:val="00660421"/>
    <w:rsid w:val="0066054D"/>
    <w:rsid w:val="00660558"/>
    <w:rsid w:val="00660AF8"/>
    <w:rsid w:val="00660B97"/>
    <w:rsid w:val="00661064"/>
    <w:rsid w:val="006611C5"/>
    <w:rsid w:val="0066150B"/>
    <w:rsid w:val="006618BE"/>
    <w:rsid w:val="00661A2A"/>
    <w:rsid w:val="00661E8A"/>
    <w:rsid w:val="00661EF2"/>
    <w:rsid w:val="00662098"/>
    <w:rsid w:val="00662B89"/>
    <w:rsid w:val="00663176"/>
    <w:rsid w:val="00663205"/>
    <w:rsid w:val="0066326E"/>
    <w:rsid w:val="00663436"/>
    <w:rsid w:val="006634E6"/>
    <w:rsid w:val="006635DE"/>
    <w:rsid w:val="00663B07"/>
    <w:rsid w:val="00663DB7"/>
    <w:rsid w:val="00664209"/>
    <w:rsid w:val="006646D0"/>
    <w:rsid w:val="00664808"/>
    <w:rsid w:val="00664959"/>
    <w:rsid w:val="00665048"/>
    <w:rsid w:val="0066533F"/>
    <w:rsid w:val="00665417"/>
    <w:rsid w:val="00665551"/>
    <w:rsid w:val="00665599"/>
    <w:rsid w:val="00665F6D"/>
    <w:rsid w:val="00666318"/>
    <w:rsid w:val="006665DC"/>
    <w:rsid w:val="0066662E"/>
    <w:rsid w:val="00666B8A"/>
    <w:rsid w:val="0066750E"/>
    <w:rsid w:val="006675ED"/>
    <w:rsid w:val="00667637"/>
    <w:rsid w:val="00667683"/>
    <w:rsid w:val="00667B65"/>
    <w:rsid w:val="00667F50"/>
    <w:rsid w:val="0067039D"/>
    <w:rsid w:val="00670656"/>
    <w:rsid w:val="00670A12"/>
    <w:rsid w:val="00670C3C"/>
    <w:rsid w:val="00670EF6"/>
    <w:rsid w:val="00670F35"/>
    <w:rsid w:val="00671027"/>
    <w:rsid w:val="0067119E"/>
    <w:rsid w:val="0067121A"/>
    <w:rsid w:val="006714EA"/>
    <w:rsid w:val="0067152C"/>
    <w:rsid w:val="006715DE"/>
    <w:rsid w:val="00671D7E"/>
    <w:rsid w:val="006721BD"/>
    <w:rsid w:val="006724A5"/>
    <w:rsid w:val="00672937"/>
    <w:rsid w:val="00673018"/>
    <w:rsid w:val="006730D6"/>
    <w:rsid w:val="006737C1"/>
    <w:rsid w:val="006737C9"/>
    <w:rsid w:val="00673A5C"/>
    <w:rsid w:val="00673E24"/>
    <w:rsid w:val="0067402B"/>
    <w:rsid w:val="00674166"/>
    <w:rsid w:val="006743BB"/>
    <w:rsid w:val="0067440B"/>
    <w:rsid w:val="0067442B"/>
    <w:rsid w:val="00674490"/>
    <w:rsid w:val="006745C0"/>
    <w:rsid w:val="00674876"/>
    <w:rsid w:val="00674A7C"/>
    <w:rsid w:val="00674C30"/>
    <w:rsid w:val="00674E8C"/>
    <w:rsid w:val="006752C8"/>
    <w:rsid w:val="0067609E"/>
    <w:rsid w:val="00676199"/>
    <w:rsid w:val="006761DE"/>
    <w:rsid w:val="00676307"/>
    <w:rsid w:val="006768A2"/>
    <w:rsid w:val="00676F70"/>
    <w:rsid w:val="00677160"/>
    <w:rsid w:val="0067723E"/>
    <w:rsid w:val="00677329"/>
    <w:rsid w:val="00677A9A"/>
    <w:rsid w:val="00677BDE"/>
    <w:rsid w:val="00677E90"/>
    <w:rsid w:val="00680418"/>
    <w:rsid w:val="00680C66"/>
    <w:rsid w:val="0068113F"/>
    <w:rsid w:val="006811A0"/>
    <w:rsid w:val="0068187F"/>
    <w:rsid w:val="00681FEC"/>
    <w:rsid w:val="00682331"/>
    <w:rsid w:val="00682352"/>
    <w:rsid w:val="006824A2"/>
    <w:rsid w:val="006826C4"/>
    <w:rsid w:val="006827E1"/>
    <w:rsid w:val="00682BAD"/>
    <w:rsid w:val="00682C6B"/>
    <w:rsid w:val="00682FBF"/>
    <w:rsid w:val="0068337A"/>
    <w:rsid w:val="00683A11"/>
    <w:rsid w:val="00683A4D"/>
    <w:rsid w:val="006845AD"/>
    <w:rsid w:val="00684A6A"/>
    <w:rsid w:val="00684AC5"/>
    <w:rsid w:val="00684D90"/>
    <w:rsid w:val="00684DCB"/>
    <w:rsid w:val="00685874"/>
    <w:rsid w:val="00685AC1"/>
    <w:rsid w:val="00685CA2"/>
    <w:rsid w:val="00685DB8"/>
    <w:rsid w:val="006865B7"/>
    <w:rsid w:val="00686621"/>
    <w:rsid w:val="006867CB"/>
    <w:rsid w:val="006867FD"/>
    <w:rsid w:val="0068692E"/>
    <w:rsid w:val="00686E2E"/>
    <w:rsid w:val="00687305"/>
    <w:rsid w:val="00687631"/>
    <w:rsid w:val="006876BC"/>
    <w:rsid w:val="00687710"/>
    <w:rsid w:val="00687BB0"/>
    <w:rsid w:val="00687F38"/>
    <w:rsid w:val="00687F85"/>
    <w:rsid w:val="00687F9B"/>
    <w:rsid w:val="00690001"/>
    <w:rsid w:val="006901DD"/>
    <w:rsid w:val="006904C4"/>
    <w:rsid w:val="0069058A"/>
    <w:rsid w:val="006908C7"/>
    <w:rsid w:val="00690913"/>
    <w:rsid w:val="006909A4"/>
    <w:rsid w:val="00690AB3"/>
    <w:rsid w:val="00690DB9"/>
    <w:rsid w:val="00691279"/>
    <w:rsid w:val="00691545"/>
    <w:rsid w:val="00691581"/>
    <w:rsid w:val="00691EBF"/>
    <w:rsid w:val="00691F04"/>
    <w:rsid w:val="0069219E"/>
    <w:rsid w:val="00692713"/>
    <w:rsid w:val="00692A0C"/>
    <w:rsid w:val="00692B34"/>
    <w:rsid w:val="00692EC4"/>
    <w:rsid w:val="00692FBE"/>
    <w:rsid w:val="00693436"/>
    <w:rsid w:val="00693891"/>
    <w:rsid w:val="00693893"/>
    <w:rsid w:val="006938F5"/>
    <w:rsid w:val="006941FA"/>
    <w:rsid w:val="006942E0"/>
    <w:rsid w:val="006947B5"/>
    <w:rsid w:val="00695700"/>
    <w:rsid w:val="00695FF2"/>
    <w:rsid w:val="0069602F"/>
    <w:rsid w:val="006960C4"/>
    <w:rsid w:val="00696136"/>
    <w:rsid w:val="0069613E"/>
    <w:rsid w:val="006968B9"/>
    <w:rsid w:val="00696CA9"/>
    <w:rsid w:val="00697146"/>
    <w:rsid w:val="006972D9"/>
    <w:rsid w:val="00697975"/>
    <w:rsid w:val="00697BC5"/>
    <w:rsid w:val="00697C12"/>
    <w:rsid w:val="00697CC1"/>
    <w:rsid w:val="006A0093"/>
    <w:rsid w:val="006A0872"/>
    <w:rsid w:val="006A08A3"/>
    <w:rsid w:val="006A0992"/>
    <w:rsid w:val="006A0B98"/>
    <w:rsid w:val="006A0C8F"/>
    <w:rsid w:val="006A0EA7"/>
    <w:rsid w:val="006A107C"/>
    <w:rsid w:val="006A14C0"/>
    <w:rsid w:val="006A17CD"/>
    <w:rsid w:val="006A1844"/>
    <w:rsid w:val="006A1A29"/>
    <w:rsid w:val="006A1DAE"/>
    <w:rsid w:val="006A1ED5"/>
    <w:rsid w:val="006A21C4"/>
    <w:rsid w:val="006A242B"/>
    <w:rsid w:val="006A2441"/>
    <w:rsid w:val="006A24AE"/>
    <w:rsid w:val="006A24BB"/>
    <w:rsid w:val="006A25A5"/>
    <w:rsid w:val="006A282C"/>
    <w:rsid w:val="006A2982"/>
    <w:rsid w:val="006A29A4"/>
    <w:rsid w:val="006A2A3B"/>
    <w:rsid w:val="006A2CE6"/>
    <w:rsid w:val="006A2D69"/>
    <w:rsid w:val="006A3142"/>
    <w:rsid w:val="006A3342"/>
    <w:rsid w:val="006A3AF3"/>
    <w:rsid w:val="006A3CFF"/>
    <w:rsid w:val="006A3DBD"/>
    <w:rsid w:val="006A42C5"/>
    <w:rsid w:val="006A4526"/>
    <w:rsid w:val="006A4A20"/>
    <w:rsid w:val="006A5198"/>
    <w:rsid w:val="006A5204"/>
    <w:rsid w:val="006A5A3C"/>
    <w:rsid w:val="006A5D33"/>
    <w:rsid w:val="006A60B4"/>
    <w:rsid w:val="006A641E"/>
    <w:rsid w:val="006A6A91"/>
    <w:rsid w:val="006A6D2B"/>
    <w:rsid w:val="006A7792"/>
    <w:rsid w:val="006A7801"/>
    <w:rsid w:val="006A7B8B"/>
    <w:rsid w:val="006A7CF2"/>
    <w:rsid w:val="006A7DD3"/>
    <w:rsid w:val="006A7EFF"/>
    <w:rsid w:val="006B0376"/>
    <w:rsid w:val="006B056E"/>
    <w:rsid w:val="006B062A"/>
    <w:rsid w:val="006B092A"/>
    <w:rsid w:val="006B0D82"/>
    <w:rsid w:val="006B10E4"/>
    <w:rsid w:val="006B13A9"/>
    <w:rsid w:val="006B1459"/>
    <w:rsid w:val="006B1620"/>
    <w:rsid w:val="006B17A7"/>
    <w:rsid w:val="006B1B76"/>
    <w:rsid w:val="006B1C42"/>
    <w:rsid w:val="006B1FF0"/>
    <w:rsid w:val="006B20EE"/>
    <w:rsid w:val="006B213C"/>
    <w:rsid w:val="006B22FC"/>
    <w:rsid w:val="006B2348"/>
    <w:rsid w:val="006B2539"/>
    <w:rsid w:val="006B26DD"/>
    <w:rsid w:val="006B2838"/>
    <w:rsid w:val="006B2848"/>
    <w:rsid w:val="006B28C2"/>
    <w:rsid w:val="006B2BED"/>
    <w:rsid w:val="006B324B"/>
    <w:rsid w:val="006B3732"/>
    <w:rsid w:val="006B3867"/>
    <w:rsid w:val="006B3B29"/>
    <w:rsid w:val="006B3E9D"/>
    <w:rsid w:val="006B4059"/>
    <w:rsid w:val="006B40DB"/>
    <w:rsid w:val="006B427B"/>
    <w:rsid w:val="006B4EBD"/>
    <w:rsid w:val="006B52A4"/>
    <w:rsid w:val="006B54F6"/>
    <w:rsid w:val="006B5CEA"/>
    <w:rsid w:val="006B5D03"/>
    <w:rsid w:val="006B60BC"/>
    <w:rsid w:val="006B6289"/>
    <w:rsid w:val="006B65D3"/>
    <w:rsid w:val="006B661A"/>
    <w:rsid w:val="006B68F7"/>
    <w:rsid w:val="006B6B38"/>
    <w:rsid w:val="006B6D6A"/>
    <w:rsid w:val="006B6EE6"/>
    <w:rsid w:val="006B708B"/>
    <w:rsid w:val="006B726C"/>
    <w:rsid w:val="006B748B"/>
    <w:rsid w:val="006B794D"/>
    <w:rsid w:val="006B7ACF"/>
    <w:rsid w:val="006B7BEB"/>
    <w:rsid w:val="006B7F2F"/>
    <w:rsid w:val="006B7F49"/>
    <w:rsid w:val="006C015B"/>
    <w:rsid w:val="006C0168"/>
    <w:rsid w:val="006C077B"/>
    <w:rsid w:val="006C0C91"/>
    <w:rsid w:val="006C10FA"/>
    <w:rsid w:val="006C11DB"/>
    <w:rsid w:val="006C124F"/>
    <w:rsid w:val="006C1356"/>
    <w:rsid w:val="006C172D"/>
    <w:rsid w:val="006C17A4"/>
    <w:rsid w:val="006C19E2"/>
    <w:rsid w:val="006C1C08"/>
    <w:rsid w:val="006C1FB1"/>
    <w:rsid w:val="006C2109"/>
    <w:rsid w:val="006C2229"/>
    <w:rsid w:val="006C2294"/>
    <w:rsid w:val="006C229F"/>
    <w:rsid w:val="006C2337"/>
    <w:rsid w:val="006C2826"/>
    <w:rsid w:val="006C2987"/>
    <w:rsid w:val="006C29D4"/>
    <w:rsid w:val="006C2E96"/>
    <w:rsid w:val="006C3148"/>
    <w:rsid w:val="006C3168"/>
    <w:rsid w:val="006C35F7"/>
    <w:rsid w:val="006C3C47"/>
    <w:rsid w:val="006C3E58"/>
    <w:rsid w:val="006C3FDF"/>
    <w:rsid w:val="006C40F8"/>
    <w:rsid w:val="006C4276"/>
    <w:rsid w:val="006C4344"/>
    <w:rsid w:val="006C43AC"/>
    <w:rsid w:val="006C4542"/>
    <w:rsid w:val="006C4A42"/>
    <w:rsid w:val="006C4AB9"/>
    <w:rsid w:val="006C5359"/>
    <w:rsid w:val="006C56C5"/>
    <w:rsid w:val="006C5759"/>
    <w:rsid w:val="006C5C21"/>
    <w:rsid w:val="006C5C83"/>
    <w:rsid w:val="006C5CCE"/>
    <w:rsid w:val="006C60CD"/>
    <w:rsid w:val="006C60EE"/>
    <w:rsid w:val="006C6182"/>
    <w:rsid w:val="006C6A1B"/>
    <w:rsid w:val="006C6D9C"/>
    <w:rsid w:val="006C6F67"/>
    <w:rsid w:val="006C70F2"/>
    <w:rsid w:val="006C73B2"/>
    <w:rsid w:val="006C747C"/>
    <w:rsid w:val="006C7618"/>
    <w:rsid w:val="006C7662"/>
    <w:rsid w:val="006C76C9"/>
    <w:rsid w:val="006C7960"/>
    <w:rsid w:val="006C79CC"/>
    <w:rsid w:val="006C7C31"/>
    <w:rsid w:val="006C7D7B"/>
    <w:rsid w:val="006C7F10"/>
    <w:rsid w:val="006D01EB"/>
    <w:rsid w:val="006D0259"/>
    <w:rsid w:val="006D04F5"/>
    <w:rsid w:val="006D078E"/>
    <w:rsid w:val="006D08EA"/>
    <w:rsid w:val="006D0D0D"/>
    <w:rsid w:val="006D0D95"/>
    <w:rsid w:val="006D0EF3"/>
    <w:rsid w:val="006D105E"/>
    <w:rsid w:val="006D115C"/>
    <w:rsid w:val="006D1269"/>
    <w:rsid w:val="006D1386"/>
    <w:rsid w:val="006D165E"/>
    <w:rsid w:val="006D1751"/>
    <w:rsid w:val="006D1EC0"/>
    <w:rsid w:val="006D20B6"/>
    <w:rsid w:val="006D20BF"/>
    <w:rsid w:val="006D212D"/>
    <w:rsid w:val="006D24A5"/>
    <w:rsid w:val="006D24DE"/>
    <w:rsid w:val="006D250E"/>
    <w:rsid w:val="006D269B"/>
    <w:rsid w:val="006D2849"/>
    <w:rsid w:val="006D2A13"/>
    <w:rsid w:val="006D2B88"/>
    <w:rsid w:val="006D2C6E"/>
    <w:rsid w:val="006D3149"/>
    <w:rsid w:val="006D393D"/>
    <w:rsid w:val="006D3D9D"/>
    <w:rsid w:val="006D3E3E"/>
    <w:rsid w:val="006D427E"/>
    <w:rsid w:val="006D441D"/>
    <w:rsid w:val="006D476E"/>
    <w:rsid w:val="006D4949"/>
    <w:rsid w:val="006D4D85"/>
    <w:rsid w:val="006D546D"/>
    <w:rsid w:val="006D5CEA"/>
    <w:rsid w:val="006D62B9"/>
    <w:rsid w:val="006D634A"/>
    <w:rsid w:val="006D63BC"/>
    <w:rsid w:val="006D662C"/>
    <w:rsid w:val="006D76A5"/>
    <w:rsid w:val="006D7B8B"/>
    <w:rsid w:val="006D7D41"/>
    <w:rsid w:val="006E0476"/>
    <w:rsid w:val="006E0530"/>
    <w:rsid w:val="006E0B97"/>
    <w:rsid w:val="006E0CAB"/>
    <w:rsid w:val="006E0E96"/>
    <w:rsid w:val="006E1122"/>
    <w:rsid w:val="006E13E3"/>
    <w:rsid w:val="006E1609"/>
    <w:rsid w:val="006E16F3"/>
    <w:rsid w:val="006E180C"/>
    <w:rsid w:val="006E19B0"/>
    <w:rsid w:val="006E1BDA"/>
    <w:rsid w:val="006E1CE4"/>
    <w:rsid w:val="006E1EA1"/>
    <w:rsid w:val="006E1ED0"/>
    <w:rsid w:val="006E208A"/>
    <w:rsid w:val="006E22FD"/>
    <w:rsid w:val="006E2437"/>
    <w:rsid w:val="006E2673"/>
    <w:rsid w:val="006E2753"/>
    <w:rsid w:val="006E2873"/>
    <w:rsid w:val="006E29A8"/>
    <w:rsid w:val="006E2B8C"/>
    <w:rsid w:val="006E2BE8"/>
    <w:rsid w:val="006E3135"/>
    <w:rsid w:val="006E3150"/>
    <w:rsid w:val="006E31B6"/>
    <w:rsid w:val="006E36DB"/>
    <w:rsid w:val="006E36DF"/>
    <w:rsid w:val="006E3720"/>
    <w:rsid w:val="006E386D"/>
    <w:rsid w:val="006E3BD0"/>
    <w:rsid w:val="006E3BFF"/>
    <w:rsid w:val="006E3D22"/>
    <w:rsid w:val="006E4136"/>
    <w:rsid w:val="006E43B8"/>
    <w:rsid w:val="006E46A8"/>
    <w:rsid w:val="006E47CA"/>
    <w:rsid w:val="006E48EF"/>
    <w:rsid w:val="006E4907"/>
    <w:rsid w:val="006E4E9F"/>
    <w:rsid w:val="006E52B1"/>
    <w:rsid w:val="006E555A"/>
    <w:rsid w:val="006E59E4"/>
    <w:rsid w:val="006E63F4"/>
    <w:rsid w:val="006E6858"/>
    <w:rsid w:val="006E685E"/>
    <w:rsid w:val="006E6982"/>
    <w:rsid w:val="006E6C75"/>
    <w:rsid w:val="006E6FF2"/>
    <w:rsid w:val="006E701D"/>
    <w:rsid w:val="006E7307"/>
    <w:rsid w:val="006E7380"/>
    <w:rsid w:val="006E7423"/>
    <w:rsid w:val="006E7517"/>
    <w:rsid w:val="006E7547"/>
    <w:rsid w:val="006E757B"/>
    <w:rsid w:val="006E77C0"/>
    <w:rsid w:val="006E77F6"/>
    <w:rsid w:val="006E7A06"/>
    <w:rsid w:val="006E7CAE"/>
    <w:rsid w:val="006E7DFA"/>
    <w:rsid w:val="006F0247"/>
    <w:rsid w:val="006F02AA"/>
    <w:rsid w:val="006F0923"/>
    <w:rsid w:val="006F1054"/>
    <w:rsid w:val="006F10D8"/>
    <w:rsid w:val="006F1138"/>
    <w:rsid w:val="006F1167"/>
    <w:rsid w:val="006F133B"/>
    <w:rsid w:val="006F161E"/>
    <w:rsid w:val="006F17FE"/>
    <w:rsid w:val="006F1A09"/>
    <w:rsid w:val="006F1C52"/>
    <w:rsid w:val="006F1D6C"/>
    <w:rsid w:val="006F1F00"/>
    <w:rsid w:val="006F25C1"/>
    <w:rsid w:val="006F2800"/>
    <w:rsid w:val="006F2CFC"/>
    <w:rsid w:val="006F2FB2"/>
    <w:rsid w:val="006F3A7D"/>
    <w:rsid w:val="006F3BD0"/>
    <w:rsid w:val="006F3C57"/>
    <w:rsid w:val="006F3F07"/>
    <w:rsid w:val="006F3FB0"/>
    <w:rsid w:val="006F40E3"/>
    <w:rsid w:val="006F4165"/>
    <w:rsid w:val="006F463C"/>
    <w:rsid w:val="006F4B70"/>
    <w:rsid w:val="006F4CC0"/>
    <w:rsid w:val="006F5038"/>
    <w:rsid w:val="006F536A"/>
    <w:rsid w:val="006F5B1A"/>
    <w:rsid w:val="006F5D5E"/>
    <w:rsid w:val="006F5E42"/>
    <w:rsid w:val="006F5FAA"/>
    <w:rsid w:val="006F625D"/>
    <w:rsid w:val="006F68DA"/>
    <w:rsid w:val="006F69A9"/>
    <w:rsid w:val="006F6DF1"/>
    <w:rsid w:val="006F6E22"/>
    <w:rsid w:val="006F74B8"/>
    <w:rsid w:val="006F7823"/>
    <w:rsid w:val="006F7DF2"/>
    <w:rsid w:val="006F7FBA"/>
    <w:rsid w:val="0070094A"/>
    <w:rsid w:val="00700A03"/>
    <w:rsid w:val="00700ABA"/>
    <w:rsid w:val="00700B1C"/>
    <w:rsid w:val="00700BD8"/>
    <w:rsid w:val="00700E43"/>
    <w:rsid w:val="007010C0"/>
    <w:rsid w:val="0070125D"/>
    <w:rsid w:val="00701382"/>
    <w:rsid w:val="007014A7"/>
    <w:rsid w:val="0070153B"/>
    <w:rsid w:val="00701607"/>
    <w:rsid w:val="00701797"/>
    <w:rsid w:val="00701C4D"/>
    <w:rsid w:val="00701C52"/>
    <w:rsid w:val="00701E09"/>
    <w:rsid w:val="00701F77"/>
    <w:rsid w:val="00701FFE"/>
    <w:rsid w:val="0070200E"/>
    <w:rsid w:val="0070203A"/>
    <w:rsid w:val="00702283"/>
    <w:rsid w:val="007023AB"/>
    <w:rsid w:val="0070260A"/>
    <w:rsid w:val="0070264F"/>
    <w:rsid w:val="0070308F"/>
    <w:rsid w:val="007038DC"/>
    <w:rsid w:val="007039AE"/>
    <w:rsid w:val="00703B7C"/>
    <w:rsid w:val="00704040"/>
    <w:rsid w:val="0070444E"/>
    <w:rsid w:val="00704605"/>
    <w:rsid w:val="00704A3D"/>
    <w:rsid w:val="00704ADC"/>
    <w:rsid w:val="00704B39"/>
    <w:rsid w:val="00704BF0"/>
    <w:rsid w:val="00704DD9"/>
    <w:rsid w:val="00704ED9"/>
    <w:rsid w:val="0070521F"/>
    <w:rsid w:val="00705B7B"/>
    <w:rsid w:val="00705FC9"/>
    <w:rsid w:val="0070628A"/>
    <w:rsid w:val="00706825"/>
    <w:rsid w:val="007068DA"/>
    <w:rsid w:val="0070692F"/>
    <w:rsid w:val="007069BF"/>
    <w:rsid w:val="00706BE4"/>
    <w:rsid w:val="00706D68"/>
    <w:rsid w:val="00707116"/>
    <w:rsid w:val="0070722E"/>
    <w:rsid w:val="0070733B"/>
    <w:rsid w:val="007074DC"/>
    <w:rsid w:val="00707A6A"/>
    <w:rsid w:val="0071007D"/>
    <w:rsid w:val="007100B9"/>
    <w:rsid w:val="007100D6"/>
    <w:rsid w:val="00710B37"/>
    <w:rsid w:val="007110C9"/>
    <w:rsid w:val="00711460"/>
    <w:rsid w:val="007115E3"/>
    <w:rsid w:val="00711893"/>
    <w:rsid w:val="0071192D"/>
    <w:rsid w:val="00711CFC"/>
    <w:rsid w:val="00711D64"/>
    <w:rsid w:val="00711D7B"/>
    <w:rsid w:val="00711D8B"/>
    <w:rsid w:val="007121B3"/>
    <w:rsid w:val="00712239"/>
    <w:rsid w:val="007122D0"/>
    <w:rsid w:val="007123C6"/>
    <w:rsid w:val="00712442"/>
    <w:rsid w:val="007125FC"/>
    <w:rsid w:val="00712799"/>
    <w:rsid w:val="007130CC"/>
    <w:rsid w:val="007131A6"/>
    <w:rsid w:val="00713275"/>
    <w:rsid w:val="00713344"/>
    <w:rsid w:val="0071339C"/>
    <w:rsid w:val="00713644"/>
    <w:rsid w:val="00713837"/>
    <w:rsid w:val="0071398F"/>
    <w:rsid w:val="007142AA"/>
    <w:rsid w:val="00714388"/>
    <w:rsid w:val="007144D8"/>
    <w:rsid w:val="007146BD"/>
    <w:rsid w:val="007148CF"/>
    <w:rsid w:val="0071493C"/>
    <w:rsid w:val="00714BA1"/>
    <w:rsid w:val="007151CE"/>
    <w:rsid w:val="00715591"/>
    <w:rsid w:val="0071577B"/>
    <w:rsid w:val="0071589A"/>
    <w:rsid w:val="007158D1"/>
    <w:rsid w:val="007159F7"/>
    <w:rsid w:val="00715F77"/>
    <w:rsid w:val="00716B46"/>
    <w:rsid w:val="00716BCE"/>
    <w:rsid w:val="00717411"/>
    <w:rsid w:val="00717490"/>
    <w:rsid w:val="007175FD"/>
    <w:rsid w:val="00717848"/>
    <w:rsid w:val="00717ABB"/>
    <w:rsid w:val="00717B6F"/>
    <w:rsid w:val="007200C7"/>
    <w:rsid w:val="007203AE"/>
    <w:rsid w:val="007206D7"/>
    <w:rsid w:val="00720722"/>
    <w:rsid w:val="0072079B"/>
    <w:rsid w:val="007208CD"/>
    <w:rsid w:val="00720E80"/>
    <w:rsid w:val="00720F5C"/>
    <w:rsid w:val="00721506"/>
    <w:rsid w:val="00721A9E"/>
    <w:rsid w:val="00721AD4"/>
    <w:rsid w:val="00721C9C"/>
    <w:rsid w:val="00722023"/>
    <w:rsid w:val="00722098"/>
    <w:rsid w:val="007220E7"/>
    <w:rsid w:val="0072212B"/>
    <w:rsid w:val="007223BE"/>
    <w:rsid w:val="00722961"/>
    <w:rsid w:val="00722F22"/>
    <w:rsid w:val="007231CC"/>
    <w:rsid w:val="007232F7"/>
    <w:rsid w:val="00723749"/>
    <w:rsid w:val="00723805"/>
    <w:rsid w:val="0072393D"/>
    <w:rsid w:val="00723DF4"/>
    <w:rsid w:val="00723E4E"/>
    <w:rsid w:val="00723E68"/>
    <w:rsid w:val="00724222"/>
    <w:rsid w:val="0072445A"/>
    <w:rsid w:val="00724720"/>
    <w:rsid w:val="007250C2"/>
    <w:rsid w:val="00725E8F"/>
    <w:rsid w:val="007266F2"/>
    <w:rsid w:val="007267C3"/>
    <w:rsid w:val="00726E7F"/>
    <w:rsid w:val="007275DE"/>
    <w:rsid w:val="0072782F"/>
    <w:rsid w:val="00727975"/>
    <w:rsid w:val="007302FB"/>
    <w:rsid w:val="0073031A"/>
    <w:rsid w:val="0073047C"/>
    <w:rsid w:val="00730BC7"/>
    <w:rsid w:val="00731052"/>
    <w:rsid w:val="00731466"/>
    <w:rsid w:val="00731740"/>
    <w:rsid w:val="00731D5B"/>
    <w:rsid w:val="00732D13"/>
    <w:rsid w:val="00733006"/>
    <w:rsid w:val="00733796"/>
    <w:rsid w:val="007337AD"/>
    <w:rsid w:val="00733B12"/>
    <w:rsid w:val="00733D6A"/>
    <w:rsid w:val="00733DD0"/>
    <w:rsid w:val="00733F97"/>
    <w:rsid w:val="00734283"/>
    <w:rsid w:val="0073454D"/>
    <w:rsid w:val="00734D2D"/>
    <w:rsid w:val="00734FD3"/>
    <w:rsid w:val="00735217"/>
    <w:rsid w:val="0073524E"/>
    <w:rsid w:val="00735783"/>
    <w:rsid w:val="007357A9"/>
    <w:rsid w:val="00735888"/>
    <w:rsid w:val="00735915"/>
    <w:rsid w:val="00735B08"/>
    <w:rsid w:val="007361AF"/>
    <w:rsid w:val="007361F0"/>
    <w:rsid w:val="007363F0"/>
    <w:rsid w:val="007368C9"/>
    <w:rsid w:val="00736E0A"/>
    <w:rsid w:val="0073733A"/>
    <w:rsid w:val="00737410"/>
    <w:rsid w:val="00737A89"/>
    <w:rsid w:val="00737C46"/>
    <w:rsid w:val="00737DDC"/>
    <w:rsid w:val="00740138"/>
    <w:rsid w:val="00740351"/>
    <w:rsid w:val="00740642"/>
    <w:rsid w:val="007408C2"/>
    <w:rsid w:val="00740A80"/>
    <w:rsid w:val="00740C95"/>
    <w:rsid w:val="00740CF5"/>
    <w:rsid w:val="00740D37"/>
    <w:rsid w:val="00740FD8"/>
    <w:rsid w:val="00741361"/>
    <w:rsid w:val="007413E2"/>
    <w:rsid w:val="007417B3"/>
    <w:rsid w:val="00741902"/>
    <w:rsid w:val="0074191B"/>
    <w:rsid w:val="00741ACA"/>
    <w:rsid w:val="00741C34"/>
    <w:rsid w:val="00741EA4"/>
    <w:rsid w:val="00741EEE"/>
    <w:rsid w:val="007422EC"/>
    <w:rsid w:val="007425FA"/>
    <w:rsid w:val="007426F0"/>
    <w:rsid w:val="007427BF"/>
    <w:rsid w:val="00742815"/>
    <w:rsid w:val="00742A4A"/>
    <w:rsid w:val="00743215"/>
    <w:rsid w:val="007436D9"/>
    <w:rsid w:val="00743817"/>
    <w:rsid w:val="00743981"/>
    <w:rsid w:val="007439A5"/>
    <w:rsid w:val="00743C53"/>
    <w:rsid w:val="00743E2C"/>
    <w:rsid w:val="00743EE8"/>
    <w:rsid w:val="0074405B"/>
    <w:rsid w:val="0074518D"/>
    <w:rsid w:val="00745371"/>
    <w:rsid w:val="00745584"/>
    <w:rsid w:val="007455A8"/>
    <w:rsid w:val="007456BD"/>
    <w:rsid w:val="007456F3"/>
    <w:rsid w:val="0074575B"/>
    <w:rsid w:val="00745797"/>
    <w:rsid w:val="00745A7C"/>
    <w:rsid w:val="00745CE2"/>
    <w:rsid w:val="00745F04"/>
    <w:rsid w:val="00745FB3"/>
    <w:rsid w:val="00746222"/>
    <w:rsid w:val="00746924"/>
    <w:rsid w:val="00746AA0"/>
    <w:rsid w:val="00747238"/>
    <w:rsid w:val="00747254"/>
    <w:rsid w:val="0074740B"/>
    <w:rsid w:val="00747BAB"/>
    <w:rsid w:val="00747D17"/>
    <w:rsid w:val="0075007B"/>
    <w:rsid w:val="00750129"/>
    <w:rsid w:val="00750315"/>
    <w:rsid w:val="0075084C"/>
    <w:rsid w:val="00750A9D"/>
    <w:rsid w:val="00750BA9"/>
    <w:rsid w:val="00750CB3"/>
    <w:rsid w:val="00750D81"/>
    <w:rsid w:val="00750FE3"/>
    <w:rsid w:val="0075101D"/>
    <w:rsid w:val="00751070"/>
    <w:rsid w:val="007510C1"/>
    <w:rsid w:val="0075129C"/>
    <w:rsid w:val="0075148A"/>
    <w:rsid w:val="007519D3"/>
    <w:rsid w:val="00751B36"/>
    <w:rsid w:val="00751C4E"/>
    <w:rsid w:val="00751D47"/>
    <w:rsid w:val="00751DD2"/>
    <w:rsid w:val="00752152"/>
    <w:rsid w:val="00752A01"/>
    <w:rsid w:val="00752B8A"/>
    <w:rsid w:val="00752D5D"/>
    <w:rsid w:val="00752E1A"/>
    <w:rsid w:val="00752F07"/>
    <w:rsid w:val="007533E6"/>
    <w:rsid w:val="00753527"/>
    <w:rsid w:val="0075354F"/>
    <w:rsid w:val="00753631"/>
    <w:rsid w:val="00753B65"/>
    <w:rsid w:val="0075430D"/>
    <w:rsid w:val="0075431D"/>
    <w:rsid w:val="007545AD"/>
    <w:rsid w:val="00754E1F"/>
    <w:rsid w:val="00754F76"/>
    <w:rsid w:val="0075504F"/>
    <w:rsid w:val="0075532B"/>
    <w:rsid w:val="00755B62"/>
    <w:rsid w:val="00755E30"/>
    <w:rsid w:val="007569EA"/>
    <w:rsid w:val="00756A3E"/>
    <w:rsid w:val="00756AC7"/>
    <w:rsid w:val="00756ADC"/>
    <w:rsid w:val="00756C4F"/>
    <w:rsid w:val="00756CA7"/>
    <w:rsid w:val="00756CE6"/>
    <w:rsid w:val="00756D9D"/>
    <w:rsid w:val="00757076"/>
    <w:rsid w:val="007570B1"/>
    <w:rsid w:val="0075733F"/>
    <w:rsid w:val="007577EB"/>
    <w:rsid w:val="00757CE0"/>
    <w:rsid w:val="00757CFA"/>
    <w:rsid w:val="00757E51"/>
    <w:rsid w:val="00757EDF"/>
    <w:rsid w:val="00757FDC"/>
    <w:rsid w:val="0076024E"/>
    <w:rsid w:val="007603B5"/>
    <w:rsid w:val="00760558"/>
    <w:rsid w:val="00760648"/>
    <w:rsid w:val="007606B0"/>
    <w:rsid w:val="00760AA1"/>
    <w:rsid w:val="00760B29"/>
    <w:rsid w:val="00760BB6"/>
    <w:rsid w:val="00760CCE"/>
    <w:rsid w:val="00760F13"/>
    <w:rsid w:val="00761713"/>
    <w:rsid w:val="00761797"/>
    <w:rsid w:val="00761FF4"/>
    <w:rsid w:val="00762160"/>
    <w:rsid w:val="00762C84"/>
    <w:rsid w:val="00762ED4"/>
    <w:rsid w:val="00762F1B"/>
    <w:rsid w:val="007638E3"/>
    <w:rsid w:val="00763AB5"/>
    <w:rsid w:val="00763DFC"/>
    <w:rsid w:val="0076474B"/>
    <w:rsid w:val="00765346"/>
    <w:rsid w:val="007654CB"/>
    <w:rsid w:val="007654D9"/>
    <w:rsid w:val="00765A91"/>
    <w:rsid w:val="00765BA5"/>
    <w:rsid w:val="00765FB6"/>
    <w:rsid w:val="0076629F"/>
    <w:rsid w:val="00766838"/>
    <w:rsid w:val="00766966"/>
    <w:rsid w:val="007669E3"/>
    <w:rsid w:val="00766F11"/>
    <w:rsid w:val="0076706C"/>
    <w:rsid w:val="007674EE"/>
    <w:rsid w:val="0076756C"/>
    <w:rsid w:val="00767766"/>
    <w:rsid w:val="00767832"/>
    <w:rsid w:val="00767B47"/>
    <w:rsid w:val="007700DD"/>
    <w:rsid w:val="007700E2"/>
    <w:rsid w:val="0077020F"/>
    <w:rsid w:val="00770A62"/>
    <w:rsid w:val="00770C5B"/>
    <w:rsid w:val="00770CD0"/>
    <w:rsid w:val="00770DAF"/>
    <w:rsid w:val="00771425"/>
    <w:rsid w:val="00771A94"/>
    <w:rsid w:val="00771C86"/>
    <w:rsid w:val="007726D4"/>
    <w:rsid w:val="00772929"/>
    <w:rsid w:val="0077295C"/>
    <w:rsid w:val="00772A32"/>
    <w:rsid w:val="00772AAC"/>
    <w:rsid w:val="0077313C"/>
    <w:rsid w:val="00773508"/>
    <w:rsid w:val="0077397E"/>
    <w:rsid w:val="00773B0B"/>
    <w:rsid w:val="00773BA6"/>
    <w:rsid w:val="00773EB5"/>
    <w:rsid w:val="00773F6D"/>
    <w:rsid w:val="0077406C"/>
    <w:rsid w:val="007745D1"/>
    <w:rsid w:val="007747ED"/>
    <w:rsid w:val="00774C78"/>
    <w:rsid w:val="00774D67"/>
    <w:rsid w:val="00774DE0"/>
    <w:rsid w:val="00774E22"/>
    <w:rsid w:val="0077500F"/>
    <w:rsid w:val="007750E6"/>
    <w:rsid w:val="00775153"/>
    <w:rsid w:val="007751C8"/>
    <w:rsid w:val="00775258"/>
    <w:rsid w:val="0077528E"/>
    <w:rsid w:val="007753B9"/>
    <w:rsid w:val="00775A74"/>
    <w:rsid w:val="007760B8"/>
    <w:rsid w:val="00776123"/>
    <w:rsid w:val="00776245"/>
    <w:rsid w:val="00776545"/>
    <w:rsid w:val="00776967"/>
    <w:rsid w:val="00776C0A"/>
    <w:rsid w:val="00776CB2"/>
    <w:rsid w:val="00776DF6"/>
    <w:rsid w:val="0077725B"/>
    <w:rsid w:val="00777386"/>
    <w:rsid w:val="00777463"/>
    <w:rsid w:val="00777583"/>
    <w:rsid w:val="00777F73"/>
    <w:rsid w:val="00780021"/>
    <w:rsid w:val="007800F7"/>
    <w:rsid w:val="00780367"/>
    <w:rsid w:val="007806E0"/>
    <w:rsid w:val="00780BCA"/>
    <w:rsid w:val="00780CF3"/>
    <w:rsid w:val="00780FD4"/>
    <w:rsid w:val="00781267"/>
    <w:rsid w:val="007812EE"/>
    <w:rsid w:val="007813F1"/>
    <w:rsid w:val="007817BD"/>
    <w:rsid w:val="0078188C"/>
    <w:rsid w:val="0078199D"/>
    <w:rsid w:val="00781CB8"/>
    <w:rsid w:val="00781F4D"/>
    <w:rsid w:val="0078220F"/>
    <w:rsid w:val="0078224F"/>
    <w:rsid w:val="007826AB"/>
    <w:rsid w:val="007827D2"/>
    <w:rsid w:val="00782845"/>
    <w:rsid w:val="007828CA"/>
    <w:rsid w:val="00782C20"/>
    <w:rsid w:val="00782DAB"/>
    <w:rsid w:val="00782DCE"/>
    <w:rsid w:val="00782F00"/>
    <w:rsid w:val="00782F74"/>
    <w:rsid w:val="00783464"/>
    <w:rsid w:val="00783ED6"/>
    <w:rsid w:val="00783FC7"/>
    <w:rsid w:val="0078428E"/>
    <w:rsid w:val="00784327"/>
    <w:rsid w:val="00784ACB"/>
    <w:rsid w:val="0078505B"/>
    <w:rsid w:val="007855FA"/>
    <w:rsid w:val="00785F2A"/>
    <w:rsid w:val="00786276"/>
    <w:rsid w:val="00786382"/>
    <w:rsid w:val="00786624"/>
    <w:rsid w:val="0078696D"/>
    <w:rsid w:val="00786D5E"/>
    <w:rsid w:val="00786D99"/>
    <w:rsid w:val="00786D9B"/>
    <w:rsid w:val="00786FA2"/>
    <w:rsid w:val="00787253"/>
    <w:rsid w:val="00787368"/>
    <w:rsid w:val="0078782E"/>
    <w:rsid w:val="00787843"/>
    <w:rsid w:val="0078797D"/>
    <w:rsid w:val="007879DB"/>
    <w:rsid w:val="00787A89"/>
    <w:rsid w:val="00787BD4"/>
    <w:rsid w:val="007900CE"/>
    <w:rsid w:val="007902D3"/>
    <w:rsid w:val="00790781"/>
    <w:rsid w:val="00790788"/>
    <w:rsid w:val="00790960"/>
    <w:rsid w:val="00790B9C"/>
    <w:rsid w:val="00790BA5"/>
    <w:rsid w:val="00790E3C"/>
    <w:rsid w:val="00790FF8"/>
    <w:rsid w:val="0079125C"/>
    <w:rsid w:val="007912DC"/>
    <w:rsid w:val="00791823"/>
    <w:rsid w:val="00791A5C"/>
    <w:rsid w:val="00791A8D"/>
    <w:rsid w:val="0079251C"/>
    <w:rsid w:val="007927D8"/>
    <w:rsid w:val="00792A0D"/>
    <w:rsid w:val="00792AD7"/>
    <w:rsid w:val="00792BE7"/>
    <w:rsid w:val="00792D5B"/>
    <w:rsid w:val="00792DBB"/>
    <w:rsid w:val="007935DF"/>
    <w:rsid w:val="00793852"/>
    <w:rsid w:val="007939AC"/>
    <w:rsid w:val="00793B08"/>
    <w:rsid w:val="00793D2A"/>
    <w:rsid w:val="0079432C"/>
    <w:rsid w:val="007944C5"/>
    <w:rsid w:val="007946A5"/>
    <w:rsid w:val="00794A46"/>
    <w:rsid w:val="00794E14"/>
    <w:rsid w:val="00795399"/>
    <w:rsid w:val="00795971"/>
    <w:rsid w:val="00795F5B"/>
    <w:rsid w:val="00796142"/>
    <w:rsid w:val="007961D2"/>
    <w:rsid w:val="00796211"/>
    <w:rsid w:val="007962A4"/>
    <w:rsid w:val="007964AF"/>
    <w:rsid w:val="007965A7"/>
    <w:rsid w:val="00796B9F"/>
    <w:rsid w:val="00797024"/>
    <w:rsid w:val="0079724C"/>
    <w:rsid w:val="00797905"/>
    <w:rsid w:val="00797917"/>
    <w:rsid w:val="00797B61"/>
    <w:rsid w:val="00797D9A"/>
    <w:rsid w:val="00797FAA"/>
    <w:rsid w:val="007A074C"/>
    <w:rsid w:val="007A09DD"/>
    <w:rsid w:val="007A0BD1"/>
    <w:rsid w:val="007A0D69"/>
    <w:rsid w:val="007A1198"/>
    <w:rsid w:val="007A14EB"/>
    <w:rsid w:val="007A1B3A"/>
    <w:rsid w:val="007A1BB0"/>
    <w:rsid w:val="007A1F74"/>
    <w:rsid w:val="007A2169"/>
    <w:rsid w:val="007A22CB"/>
    <w:rsid w:val="007A23CD"/>
    <w:rsid w:val="007A2C80"/>
    <w:rsid w:val="007A2D65"/>
    <w:rsid w:val="007A2E10"/>
    <w:rsid w:val="007A3002"/>
    <w:rsid w:val="007A32D4"/>
    <w:rsid w:val="007A3679"/>
    <w:rsid w:val="007A3DBF"/>
    <w:rsid w:val="007A3FDB"/>
    <w:rsid w:val="007A42E2"/>
    <w:rsid w:val="007A430A"/>
    <w:rsid w:val="007A4545"/>
    <w:rsid w:val="007A4D5A"/>
    <w:rsid w:val="007A543C"/>
    <w:rsid w:val="007A59E7"/>
    <w:rsid w:val="007A61AC"/>
    <w:rsid w:val="007A656A"/>
    <w:rsid w:val="007A65FD"/>
    <w:rsid w:val="007A66AF"/>
    <w:rsid w:val="007A6819"/>
    <w:rsid w:val="007A6A75"/>
    <w:rsid w:val="007A6C6C"/>
    <w:rsid w:val="007A708D"/>
    <w:rsid w:val="007A74B6"/>
    <w:rsid w:val="007A7AB7"/>
    <w:rsid w:val="007A7BBF"/>
    <w:rsid w:val="007B00AA"/>
    <w:rsid w:val="007B01CB"/>
    <w:rsid w:val="007B01F5"/>
    <w:rsid w:val="007B039F"/>
    <w:rsid w:val="007B059E"/>
    <w:rsid w:val="007B09DF"/>
    <w:rsid w:val="007B0D34"/>
    <w:rsid w:val="007B120C"/>
    <w:rsid w:val="007B1419"/>
    <w:rsid w:val="007B152C"/>
    <w:rsid w:val="007B1547"/>
    <w:rsid w:val="007B1E64"/>
    <w:rsid w:val="007B2688"/>
    <w:rsid w:val="007B2CAF"/>
    <w:rsid w:val="007B2D5F"/>
    <w:rsid w:val="007B2D9B"/>
    <w:rsid w:val="007B32EF"/>
    <w:rsid w:val="007B3748"/>
    <w:rsid w:val="007B40B9"/>
    <w:rsid w:val="007B4630"/>
    <w:rsid w:val="007B4781"/>
    <w:rsid w:val="007B4833"/>
    <w:rsid w:val="007B4915"/>
    <w:rsid w:val="007B4EC6"/>
    <w:rsid w:val="007B537C"/>
    <w:rsid w:val="007B5692"/>
    <w:rsid w:val="007B5B11"/>
    <w:rsid w:val="007B5B8F"/>
    <w:rsid w:val="007B5F3F"/>
    <w:rsid w:val="007B612F"/>
    <w:rsid w:val="007B6295"/>
    <w:rsid w:val="007B658B"/>
    <w:rsid w:val="007B6596"/>
    <w:rsid w:val="007B6775"/>
    <w:rsid w:val="007B67A7"/>
    <w:rsid w:val="007B6992"/>
    <w:rsid w:val="007B6E75"/>
    <w:rsid w:val="007B7483"/>
    <w:rsid w:val="007B756E"/>
    <w:rsid w:val="007B7A46"/>
    <w:rsid w:val="007B7AD6"/>
    <w:rsid w:val="007B7C2A"/>
    <w:rsid w:val="007B7C6F"/>
    <w:rsid w:val="007B7DBA"/>
    <w:rsid w:val="007B7F29"/>
    <w:rsid w:val="007C0187"/>
    <w:rsid w:val="007C01AA"/>
    <w:rsid w:val="007C01E3"/>
    <w:rsid w:val="007C0229"/>
    <w:rsid w:val="007C05DF"/>
    <w:rsid w:val="007C0803"/>
    <w:rsid w:val="007C0892"/>
    <w:rsid w:val="007C11E5"/>
    <w:rsid w:val="007C1995"/>
    <w:rsid w:val="007C1B33"/>
    <w:rsid w:val="007C1F85"/>
    <w:rsid w:val="007C2079"/>
    <w:rsid w:val="007C25EC"/>
    <w:rsid w:val="007C2C4B"/>
    <w:rsid w:val="007C2E54"/>
    <w:rsid w:val="007C332A"/>
    <w:rsid w:val="007C3929"/>
    <w:rsid w:val="007C3952"/>
    <w:rsid w:val="007C3A15"/>
    <w:rsid w:val="007C3A23"/>
    <w:rsid w:val="007C3A36"/>
    <w:rsid w:val="007C3D40"/>
    <w:rsid w:val="007C3EA8"/>
    <w:rsid w:val="007C42D9"/>
    <w:rsid w:val="007C482D"/>
    <w:rsid w:val="007C4EBA"/>
    <w:rsid w:val="007C512E"/>
    <w:rsid w:val="007C53E0"/>
    <w:rsid w:val="007C53FF"/>
    <w:rsid w:val="007C5643"/>
    <w:rsid w:val="007C5DB0"/>
    <w:rsid w:val="007C6209"/>
    <w:rsid w:val="007C66BC"/>
    <w:rsid w:val="007C67E4"/>
    <w:rsid w:val="007C6851"/>
    <w:rsid w:val="007C6896"/>
    <w:rsid w:val="007C69B0"/>
    <w:rsid w:val="007C6A4D"/>
    <w:rsid w:val="007C6B22"/>
    <w:rsid w:val="007C6B2F"/>
    <w:rsid w:val="007C7120"/>
    <w:rsid w:val="007C73B7"/>
    <w:rsid w:val="007C7425"/>
    <w:rsid w:val="007C7C05"/>
    <w:rsid w:val="007C7EAB"/>
    <w:rsid w:val="007C7FAA"/>
    <w:rsid w:val="007D015E"/>
    <w:rsid w:val="007D0515"/>
    <w:rsid w:val="007D081E"/>
    <w:rsid w:val="007D0B2E"/>
    <w:rsid w:val="007D0BD0"/>
    <w:rsid w:val="007D0CBD"/>
    <w:rsid w:val="007D0D52"/>
    <w:rsid w:val="007D0D5D"/>
    <w:rsid w:val="007D1340"/>
    <w:rsid w:val="007D16B2"/>
    <w:rsid w:val="007D1E36"/>
    <w:rsid w:val="007D1EE0"/>
    <w:rsid w:val="007D20B3"/>
    <w:rsid w:val="007D2134"/>
    <w:rsid w:val="007D2402"/>
    <w:rsid w:val="007D2743"/>
    <w:rsid w:val="007D2783"/>
    <w:rsid w:val="007D297F"/>
    <w:rsid w:val="007D2A3C"/>
    <w:rsid w:val="007D2AC5"/>
    <w:rsid w:val="007D2C07"/>
    <w:rsid w:val="007D3652"/>
    <w:rsid w:val="007D39E0"/>
    <w:rsid w:val="007D3BEC"/>
    <w:rsid w:val="007D4140"/>
    <w:rsid w:val="007D4221"/>
    <w:rsid w:val="007D4453"/>
    <w:rsid w:val="007D4C34"/>
    <w:rsid w:val="007D55E1"/>
    <w:rsid w:val="007D583D"/>
    <w:rsid w:val="007D5CE9"/>
    <w:rsid w:val="007D5CF0"/>
    <w:rsid w:val="007D5E33"/>
    <w:rsid w:val="007D5E46"/>
    <w:rsid w:val="007D602D"/>
    <w:rsid w:val="007D6230"/>
    <w:rsid w:val="007D69B2"/>
    <w:rsid w:val="007D6CCC"/>
    <w:rsid w:val="007D6D01"/>
    <w:rsid w:val="007D6E86"/>
    <w:rsid w:val="007D6FBF"/>
    <w:rsid w:val="007D704B"/>
    <w:rsid w:val="007D71C5"/>
    <w:rsid w:val="007D7603"/>
    <w:rsid w:val="007D77E5"/>
    <w:rsid w:val="007D78E1"/>
    <w:rsid w:val="007E0119"/>
    <w:rsid w:val="007E017D"/>
    <w:rsid w:val="007E0D1E"/>
    <w:rsid w:val="007E111C"/>
    <w:rsid w:val="007E15C6"/>
    <w:rsid w:val="007E164B"/>
    <w:rsid w:val="007E19B7"/>
    <w:rsid w:val="007E1EC9"/>
    <w:rsid w:val="007E2024"/>
    <w:rsid w:val="007E2035"/>
    <w:rsid w:val="007E214A"/>
    <w:rsid w:val="007E22ED"/>
    <w:rsid w:val="007E2375"/>
    <w:rsid w:val="007E25CD"/>
    <w:rsid w:val="007E25FA"/>
    <w:rsid w:val="007E297D"/>
    <w:rsid w:val="007E2B98"/>
    <w:rsid w:val="007E2B9B"/>
    <w:rsid w:val="007E2C3F"/>
    <w:rsid w:val="007E2E15"/>
    <w:rsid w:val="007E30B5"/>
    <w:rsid w:val="007E3222"/>
    <w:rsid w:val="007E322C"/>
    <w:rsid w:val="007E345B"/>
    <w:rsid w:val="007E34C9"/>
    <w:rsid w:val="007E363D"/>
    <w:rsid w:val="007E36AE"/>
    <w:rsid w:val="007E38B0"/>
    <w:rsid w:val="007E3A00"/>
    <w:rsid w:val="007E3ACB"/>
    <w:rsid w:val="007E3D2E"/>
    <w:rsid w:val="007E3EFD"/>
    <w:rsid w:val="007E40F3"/>
    <w:rsid w:val="007E43EF"/>
    <w:rsid w:val="007E4485"/>
    <w:rsid w:val="007E4AE8"/>
    <w:rsid w:val="007E4B58"/>
    <w:rsid w:val="007E4C1D"/>
    <w:rsid w:val="007E4D98"/>
    <w:rsid w:val="007E5215"/>
    <w:rsid w:val="007E533F"/>
    <w:rsid w:val="007E5782"/>
    <w:rsid w:val="007E5A0E"/>
    <w:rsid w:val="007E5B37"/>
    <w:rsid w:val="007E5BC9"/>
    <w:rsid w:val="007E5DE5"/>
    <w:rsid w:val="007E600F"/>
    <w:rsid w:val="007E6045"/>
    <w:rsid w:val="007E6913"/>
    <w:rsid w:val="007E6924"/>
    <w:rsid w:val="007E6F81"/>
    <w:rsid w:val="007E7278"/>
    <w:rsid w:val="007E75EA"/>
    <w:rsid w:val="007E7645"/>
    <w:rsid w:val="007E7A91"/>
    <w:rsid w:val="007E7C1A"/>
    <w:rsid w:val="007E7D62"/>
    <w:rsid w:val="007F0221"/>
    <w:rsid w:val="007F09A3"/>
    <w:rsid w:val="007F0B70"/>
    <w:rsid w:val="007F0C2E"/>
    <w:rsid w:val="007F0D36"/>
    <w:rsid w:val="007F0E33"/>
    <w:rsid w:val="007F0F02"/>
    <w:rsid w:val="007F0FD2"/>
    <w:rsid w:val="007F0FF3"/>
    <w:rsid w:val="007F11E4"/>
    <w:rsid w:val="007F1233"/>
    <w:rsid w:val="007F1272"/>
    <w:rsid w:val="007F1357"/>
    <w:rsid w:val="007F17C3"/>
    <w:rsid w:val="007F19BB"/>
    <w:rsid w:val="007F2165"/>
    <w:rsid w:val="007F2367"/>
    <w:rsid w:val="007F2620"/>
    <w:rsid w:val="007F2E94"/>
    <w:rsid w:val="007F30D4"/>
    <w:rsid w:val="007F33F6"/>
    <w:rsid w:val="007F34CA"/>
    <w:rsid w:val="007F3699"/>
    <w:rsid w:val="007F36BB"/>
    <w:rsid w:val="007F36D3"/>
    <w:rsid w:val="007F3F75"/>
    <w:rsid w:val="007F430D"/>
    <w:rsid w:val="007F4470"/>
    <w:rsid w:val="007F4520"/>
    <w:rsid w:val="007F464B"/>
    <w:rsid w:val="007F4956"/>
    <w:rsid w:val="007F4D2F"/>
    <w:rsid w:val="007F4D4B"/>
    <w:rsid w:val="007F56A6"/>
    <w:rsid w:val="007F580C"/>
    <w:rsid w:val="007F58FF"/>
    <w:rsid w:val="007F5D4D"/>
    <w:rsid w:val="007F613C"/>
    <w:rsid w:val="007F6558"/>
    <w:rsid w:val="007F6602"/>
    <w:rsid w:val="007F6716"/>
    <w:rsid w:val="007F6B57"/>
    <w:rsid w:val="007F6EF1"/>
    <w:rsid w:val="007F6FF0"/>
    <w:rsid w:val="007F7306"/>
    <w:rsid w:val="007F74B1"/>
    <w:rsid w:val="007F74BA"/>
    <w:rsid w:val="007F7612"/>
    <w:rsid w:val="007F76BE"/>
    <w:rsid w:val="007F7758"/>
    <w:rsid w:val="007F79B8"/>
    <w:rsid w:val="007F7A62"/>
    <w:rsid w:val="007F7AAC"/>
    <w:rsid w:val="007F7AD1"/>
    <w:rsid w:val="007F7C08"/>
    <w:rsid w:val="008000B9"/>
    <w:rsid w:val="008001F8"/>
    <w:rsid w:val="00800571"/>
    <w:rsid w:val="00800A9E"/>
    <w:rsid w:val="008010F2"/>
    <w:rsid w:val="00801A16"/>
    <w:rsid w:val="00801B16"/>
    <w:rsid w:val="00801EE5"/>
    <w:rsid w:val="008020DF"/>
    <w:rsid w:val="0080241C"/>
    <w:rsid w:val="00802628"/>
    <w:rsid w:val="0080287F"/>
    <w:rsid w:val="00802896"/>
    <w:rsid w:val="008028BF"/>
    <w:rsid w:val="008029BE"/>
    <w:rsid w:val="00803026"/>
    <w:rsid w:val="008030DF"/>
    <w:rsid w:val="00803110"/>
    <w:rsid w:val="0080366D"/>
    <w:rsid w:val="00803724"/>
    <w:rsid w:val="008037FF"/>
    <w:rsid w:val="00803B6D"/>
    <w:rsid w:val="0080418C"/>
    <w:rsid w:val="00804326"/>
    <w:rsid w:val="00804367"/>
    <w:rsid w:val="008044A8"/>
    <w:rsid w:val="008044CA"/>
    <w:rsid w:val="00804562"/>
    <w:rsid w:val="008048FD"/>
    <w:rsid w:val="00804B1C"/>
    <w:rsid w:val="00804DF8"/>
    <w:rsid w:val="00805160"/>
    <w:rsid w:val="008052C6"/>
    <w:rsid w:val="00805317"/>
    <w:rsid w:val="008055B0"/>
    <w:rsid w:val="00805864"/>
    <w:rsid w:val="00805C49"/>
    <w:rsid w:val="00805E41"/>
    <w:rsid w:val="0080638C"/>
    <w:rsid w:val="00806615"/>
    <w:rsid w:val="00806730"/>
    <w:rsid w:val="008069E6"/>
    <w:rsid w:val="00806AF1"/>
    <w:rsid w:val="00806F9B"/>
    <w:rsid w:val="00807A98"/>
    <w:rsid w:val="00807CF8"/>
    <w:rsid w:val="00811454"/>
    <w:rsid w:val="008115E9"/>
    <w:rsid w:val="00811657"/>
    <w:rsid w:val="00811C5D"/>
    <w:rsid w:val="00811E5F"/>
    <w:rsid w:val="00811EB0"/>
    <w:rsid w:val="00812508"/>
    <w:rsid w:val="0081253E"/>
    <w:rsid w:val="008127F5"/>
    <w:rsid w:val="00812A03"/>
    <w:rsid w:val="00812A78"/>
    <w:rsid w:val="00812EF3"/>
    <w:rsid w:val="00812F06"/>
    <w:rsid w:val="008136C7"/>
    <w:rsid w:val="008136EA"/>
    <w:rsid w:val="00813783"/>
    <w:rsid w:val="008138EA"/>
    <w:rsid w:val="0081390A"/>
    <w:rsid w:val="00813C28"/>
    <w:rsid w:val="00813E0F"/>
    <w:rsid w:val="00813FE8"/>
    <w:rsid w:val="00814545"/>
    <w:rsid w:val="008149E0"/>
    <w:rsid w:val="00814A01"/>
    <w:rsid w:val="00814AE4"/>
    <w:rsid w:val="00814C6E"/>
    <w:rsid w:val="00814C70"/>
    <w:rsid w:val="00815229"/>
    <w:rsid w:val="00815E80"/>
    <w:rsid w:val="00815E82"/>
    <w:rsid w:val="008162DA"/>
    <w:rsid w:val="008177E7"/>
    <w:rsid w:val="008179ED"/>
    <w:rsid w:val="00817E69"/>
    <w:rsid w:val="00817F7A"/>
    <w:rsid w:val="00817F7B"/>
    <w:rsid w:val="008200DF"/>
    <w:rsid w:val="0082039F"/>
    <w:rsid w:val="00820790"/>
    <w:rsid w:val="00820D5F"/>
    <w:rsid w:val="00821041"/>
    <w:rsid w:val="008210D6"/>
    <w:rsid w:val="00821193"/>
    <w:rsid w:val="008212E0"/>
    <w:rsid w:val="008214A3"/>
    <w:rsid w:val="008218DA"/>
    <w:rsid w:val="0082192F"/>
    <w:rsid w:val="00821B8B"/>
    <w:rsid w:val="00821BD1"/>
    <w:rsid w:val="00821F60"/>
    <w:rsid w:val="00822220"/>
    <w:rsid w:val="008223DE"/>
    <w:rsid w:val="00822543"/>
    <w:rsid w:val="00822699"/>
    <w:rsid w:val="00822FA6"/>
    <w:rsid w:val="00823196"/>
    <w:rsid w:val="00823255"/>
    <w:rsid w:val="008234AA"/>
    <w:rsid w:val="008235F0"/>
    <w:rsid w:val="008236A2"/>
    <w:rsid w:val="008237E7"/>
    <w:rsid w:val="00823892"/>
    <w:rsid w:val="008239B3"/>
    <w:rsid w:val="00823DD8"/>
    <w:rsid w:val="00823EB5"/>
    <w:rsid w:val="008243FD"/>
    <w:rsid w:val="0082441C"/>
    <w:rsid w:val="00824468"/>
    <w:rsid w:val="008247CC"/>
    <w:rsid w:val="008247EC"/>
    <w:rsid w:val="008248F1"/>
    <w:rsid w:val="00824B2C"/>
    <w:rsid w:val="00824EB1"/>
    <w:rsid w:val="00825B74"/>
    <w:rsid w:val="00825D06"/>
    <w:rsid w:val="00825E60"/>
    <w:rsid w:val="0082615F"/>
    <w:rsid w:val="00826274"/>
    <w:rsid w:val="00826A25"/>
    <w:rsid w:val="00826AFB"/>
    <w:rsid w:val="00826C66"/>
    <w:rsid w:val="008275FF"/>
    <w:rsid w:val="0082779C"/>
    <w:rsid w:val="00827CA7"/>
    <w:rsid w:val="00827CEF"/>
    <w:rsid w:val="00827E27"/>
    <w:rsid w:val="00827E30"/>
    <w:rsid w:val="00830437"/>
    <w:rsid w:val="008307D6"/>
    <w:rsid w:val="00830BBD"/>
    <w:rsid w:val="00830C1F"/>
    <w:rsid w:val="00831388"/>
    <w:rsid w:val="0083142C"/>
    <w:rsid w:val="00831FE3"/>
    <w:rsid w:val="0083254F"/>
    <w:rsid w:val="0083264E"/>
    <w:rsid w:val="00832C95"/>
    <w:rsid w:val="00832F4E"/>
    <w:rsid w:val="0083316B"/>
    <w:rsid w:val="008332BA"/>
    <w:rsid w:val="00833864"/>
    <w:rsid w:val="00833EB1"/>
    <w:rsid w:val="008340AE"/>
    <w:rsid w:val="00834916"/>
    <w:rsid w:val="00834BEF"/>
    <w:rsid w:val="00834CD2"/>
    <w:rsid w:val="00834F2E"/>
    <w:rsid w:val="00834F96"/>
    <w:rsid w:val="00835823"/>
    <w:rsid w:val="00835CC0"/>
    <w:rsid w:val="00835DFB"/>
    <w:rsid w:val="00836078"/>
    <w:rsid w:val="008360D3"/>
    <w:rsid w:val="00836134"/>
    <w:rsid w:val="008364E5"/>
    <w:rsid w:val="008366D4"/>
    <w:rsid w:val="00836718"/>
    <w:rsid w:val="008369C2"/>
    <w:rsid w:val="00836E88"/>
    <w:rsid w:val="008372D9"/>
    <w:rsid w:val="00837342"/>
    <w:rsid w:val="008374A5"/>
    <w:rsid w:val="00837993"/>
    <w:rsid w:val="00837DEC"/>
    <w:rsid w:val="00837DFA"/>
    <w:rsid w:val="00837EB1"/>
    <w:rsid w:val="00837F65"/>
    <w:rsid w:val="00837F70"/>
    <w:rsid w:val="00837FAA"/>
    <w:rsid w:val="0084023B"/>
    <w:rsid w:val="0084047C"/>
    <w:rsid w:val="00840552"/>
    <w:rsid w:val="0084091A"/>
    <w:rsid w:val="00840971"/>
    <w:rsid w:val="0084127D"/>
    <w:rsid w:val="00841280"/>
    <w:rsid w:val="00841850"/>
    <w:rsid w:val="00841BB1"/>
    <w:rsid w:val="00841EBC"/>
    <w:rsid w:val="008424F0"/>
    <w:rsid w:val="008426D5"/>
    <w:rsid w:val="0084284A"/>
    <w:rsid w:val="008428F4"/>
    <w:rsid w:val="00843832"/>
    <w:rsid w:val="00843CA0"/>
    <w:rsid w:val="00843D53"/>
    <w:rsid w:val="00844027"/>
    <w:rsid w:val="008440A3"/>
    <w:rsid w:val="00844BA1"/>
    <w:rsid w:val="00844C9C"/>
    <w:rsid w:val="00845725"/>
    <w:rsid w:val="00845777"/>
    <w:rsid w:val="00845A15"/>
    <w:rsid w:val="0084602A"/>
    <w:rsid w:val="00846329"/>
    <w:rsid w:val="00846415"/>
    <w:rsid w:val="008466B1"/>
    <w:rsid w:val="0084687B"/>
    <w:rsid w:val="0084705F"/>
    <w:rsid w:val="00847133"/>
    <w:rsid w:val="008472A6"/>
    <w:rsid w:val="00847676"/>
    <w:rsid w:val="00847834"/>
    <w:rsid w:val="00847C0B"/>
    <w:rsid w:val="00847C29"/>
    <w:rsid w:val="0085035D"/>
    <w:rsid w:val="008508E1"/>
    <w:rsid w:val="00850AC5"/>
    <w:rsid w:val="00850BCB"/>
    <w:rsid w:val="00850C17"/>
    <w:rsid w:val="00850E0E"/>
    <w:rsid w:val="00850E32"/>
    <w:rsid w:val="00850E37"/>
    <w:rsid w:val="008512E1"/>
    <w:rsid w:val="0085145A"/>
    <w:rsid w:val="00851480"/>
    <w:rsid w:val="008517BE"/>
    <w:rsid w:val="00851D91"/>
    <w:rsid w:val="00852457"/>
    <w:rsid w:val="008525CB"/>
    <w:rsid w:val="00852B57"/>
    <w:rsid w:val="00853034"/>
    <w:rsid w:val="0085398B"/>
    <w:rsid w:val="00853A50"/>
    <w:rsid w:val="00853E11"/>
    <w:rsid w:val="00853FAD"/>
    <w:rsid w:val="0085425B"/>
    <w:rsid w:val="0085432C"/>
    <w:rsid w:val="00854618"/>
    <w:rsid w:val="00854683"/>
    <w:rsid w:val="00854E86"/>
    <w:rsid w:val="008550E0"/>
    <w:rsid w:val="008550E7"/>
    <w:rsid w:val="00855242"/>
    <w:rsid w:val="0085598B"/>
    <w:rsid w:val="00855B92"/>
    <w:rsid w:val="00855BDE"/>
    <w:rsid w:val="00855DA6"/>
    <w:rsid w:val="00855E7A"/>
    <w:rsid w:val="00855F48"/>
    <w:rsid w:val="0085679A"/>
    <w:rsid w:val="00856C93"/>
    <w:rsid w:val="008571D0"/>
    <w:rsid w:val="00857403"/>
    <w:rsid w:val="008579AF"/>
    <w:rsid w:val="00857CE4"/>
    <w:rsid w:val="00857FCA"/>
    <w:rsid w:val="0086007D"/>
    <w:rsid w:val="008601D3"/>
    <w:rsid w:val="008601E0"/>
    <w:rsid w:val="00860545"/>
    <w:rsid w:val="00860732"/>
    <w:rsid w:val="00860D66"/>
    <w:rsid w:val="00860E2F"/>
    <w:rsid w:val="00860EB7"/>
    <w:rsid w:val="0086186E"/>
    <w:rsid w:val="00861CE0"/>
    <w:rsid w:val="00861DCC"/>
    <w:rsid w:val="00862158"/>
    <w:rsid w:val="00862229"/>
    <w:rsid w:val="00862239"/>
    <w:rsid w:val="00862336"/>
    <w:rsid w:val="0086275E"/>
    <w:rsid w:val="0086278A"/>
    <w:rsid w:val="008627DF"/>
    <w:rsid w:val="00862813"/>
    <w:rsid w:val="00862854"/>
    <w:rsid w:val="00862FDB"/>
    <w:rsid w:val="0086301D"/>
    <w:rsid w:val="00863110"/>
    <w:rsid w:val="00863891"/>
    <w:rsid w:val="00863A88"/>
    <w:rsid w:val="00863AC4"/>
    <w:rsid w:val="00863BBC"/>
    <w:rsid w:val="00863C3F"/>
    <w:rsid w:val="00863D04"/>
    <w:rsid w:val="00863F67"/>
    <w:rsid w:val="008640FF"/>
    <w:rsid w:val="0086414E"/>
    <w:rsid w:val="008643A3"/>
    <w:rsid w:val="008648E4"/>
    <w:rsid w:val="00864AC6"/>
    <w:rsid w:val="00864B4B"/>
    <w:rsid w:val="00864EB7"/>
    <w:rsid w:val="008652EB"/>
    <w:rsid w:val="0086537B"/>
    <w:rsid w:val="008653CB"/>
    <w:rsid w:val="00865811"/>
    <w:rsid w:val="00865AEA"/>
    <w:rsid w:val="00865C30"/>
    <w:rsid w:val="00865C82"/>
    <w:rsid w:val="00865DAC"/>
    <w:rsid w:val="00865E17"/>
    <w:rsid w:val="00865F91"/>
    <w:rsid w:val="008667B1"/>
    <w:rsid w:val="008668E0"/>
    <w:rsid w:val="00866ADF"/>
    <w:rsid w:val="00866C78"/>
    <w:rsid w:val="00867034"/>
    <w:rsid w:val="008670E6"/>
    <w:rsid w:val="008671B8"/>
    <w:rsid w:val="0086728F"/>
    <w:rsid w:val="008672CB"/>
    <w:rsid w:val="00867812"/>
    <w:rsid w:val="00867825"/>
    <w:rsid w:val="00867BC0"/>
    <w:rsid w:val="00867CBB"/>
    <w:rsid w:val="00867D25"/>
    <w:rsid w:val="0087005F"/>
    <w:rsid w:val="00870160"/>
    <w:rsid w:val="0087024A"/>
    <w:rsid w:val="0087103C"/>
    <w:rsid w:val="0087116E"/>
    <w:rsid w:val="00871BED"/>
    <w:rsid w:val="00871E8D"/>
    <w:rsid w:val="008720D6"/>
    <w:rsid w:val="00872565"/>
    <w:rsid w:val="008727E3"/>
    <w:rsid w:val="00872D6A"/>
    <w:rsid w:val="00873078"/>
    <w:rsid w:val="0087350C"/>
    <w:rsid w:val="0087364B"/>
    <w:rsid w:val="008736BC"/>
    <w:rsid w:val="00873765"/>
    <w:rsid w:val="0087392A"/>
    <w:rsid w:val="00874038"/>
    <w:rsid w:val="00874250"/>
    <w:rsid w:val="00874307"/>
    <w:rsid w:val="00874323"/>
    <w:rsid w:val="00874CAC"/>
    <w:rsid w:val="00875267"/>
    <w:rsid w:val="008752B7"/>
    <w:rsid w:val="008759D9"/>
    <w:rsid w:val="00875ACA"/>
    <w:rsid w:val="00875AD8"/>
    <w:rsid w:val="00875F7B"/>
    <w:rsid w:val="00876022"/>
    <w:rsid w:val="00876162"/>
    <w:rsid w:val="00876248"/>
    <w:rsid w:val="0087635E"/>
    <w:rsid w:val="00876E7F"/>
    <w:rsid w:val="00876F7C"/>
    <w:rsid w:val="008775BE"/>
    <w:rsid w:val="008779D8"/>
    <w:rsid w:val="00877B5E"/>
    <w:rsid w:val="00877E47"/>
    <w:rsid w:val="008806A8"/>
    <w:rsid w:val="008806CB"/>
    <w:rsid w:val="008806EE"/>
    <w:rsid w:val="00880C4E"/>
    <w:rsid w:val="00880CC2"/>
    <w:rsid w:val="00880D68"/>
    <w:rsid w:val="008813BE"/>
    <w:rsid w:val="0088194C"/>
    <w:rsid w:val="00881C35"/>
    <w:rsid w:val="00881F71"/>
    <w:rsid w:val="00882207"/>
    <w:rsid w:val="008822F3"/>
    <w:rsid w:val="0088262D"/>
    <w:rsid w:val="00882700"/>
    <w:rsid w:val="008828E0"/>
    <w:rsid w:val="00882E4D"/>
    <w:rsid w:val="008834C4"/>
    <w:rsid w:val="00883588"/>
    <w:rsid w:val="00883A7D"/>
    <w:rsid w:val="00883EFD"/>
    <w:rsid w:val="00884224"/>
    <w:rsid w:val="00884677"/>
    <w:rsid w:val="00884B2B"/>
    <w:rsid w:val="00884F0C"/>
    <w:rsid w:val="00884F6B"/>
    <w:rsid w:val="008858F5"/>
    <w:rsid w:val="0088597C"/>
    <w:rsid w:val="00885F7F"/>
    <w:rsid w:val="008866B8"/>
    <w:rsid w:val="00886996"/>
    <w:rsid w:val="008869C6"/>
    <w:rsid w:val="00886A6B"/>
    <w:rsid w:val="00887183"/>
    <w:rsid w:val="00887772"/>
    <w:rsid w:val="00887943"/>
    <w:rsid w:val="00887A79"/>
    <w:rsid w:val="00887AA5"/>
    <w:rsid w:val="00887D60"/>
    <w:rsid w:val="00887FE2"/>
    <w:rsid w:val="00890237"/>
    <w:rsid w:val="008905FA"/>
    <w:rsid w:val="00890710"/>
    <w:rsid w:val="00890BB1"/>
    <w:rsid w:val="00890F1B"/>
    <w:rsid w:val="008914D8"/>
    <w:rsid w:val="0089195C"/>
    <w:rsid w:val="00891A78"/>
    <w:rsid w:val="00891AD4"/>
    <w:rsid w:val="008922F8"/>
    <w:rsid w:val="00892783"/>
    <w:rsid w:val="00892AA6"/>
    <w:rsid w:val="0089301E"/>
    <w:rsid w:val="00893207"/>
    <w:rsid w:val="00893447"/>
    <w:rsid w:val="008939DE"/>
    <w:rsid w:val="00893D41"/>
    <w:rsid w:val="00893DF2"/>
    <w:rsid w:val="00893FEA"/>
    <w:rsid w:val="008944AD"/>
    <w:rsid w:val="008946E7"/>
    <w:rsid w:val="00894A96"/>
    <w:rsid w:val="00894EF5"/>
    <w:rsid w:val="0089535A"/>
    <w:rsid w:val="008956EA"/>
    <w:rsid w:val="008956F3"/>
    <w:rsid w:val="00895784"/>
    <w:rsid w:val="008957A5"/>
    <w:rsid w:val="00895983"/>
    <w:rsid w:val="00895C70"/>
    <w:rsid w:val="00895D60"/>
    <w:rsid w:val="00895DBF"/>
    <w:rsid w:val="008962E3"/>
    <w:rsid w:val="00896862"/>
    <w:rsid w:val="00896A35"/>
    <w:rsid w:val="00897096"/>
    <w:rsid w:val="008970D2"/>
    <w:rsid w:val="00897475"/>
    <w:rsid w:val="00897724"/>
    <w:rsid w:val="00897988"/>
    <w:rsid w:val="00897F35"/>
    <w:rsid w:val="008A00EB"/>
    <w:rsid w:val="008A014F"/>
    <w:rsid w:val="008A035F"/>
    <w:rsid w:val="008A05A0"/>
    <w:rsid w:val="008A06E7"/>
    <w:rsid w:val="008A08CC"/>
    <w:rsid w:val="008A0A9B"/>
    <w:rsid w:val="008A0DD3"/>
    <w:rsid w:val="008A0DDA"/>
    <w:rsid w:val="008A0FD2"/>
    <w:rsid w:val="008A123A"/>
    <w:rsid w:val="008A1361"/>
    <w:rsid w:val="008A171F"/>
    <w:rsid w:val="008A1BAB"/>
    <w:rsid w:val="008A2128"/>
    <w:rsid w:val="008A24EF"/>
    <w:rsid w:val="008A29D7"/>
    <w:rsid w:val="008A2A21"/>
    <w:rsid w:val="008A2FFA"/>
    <w:rsid w:val="008A3638"/>
    <w:rsid w:val="008A382B"/>
    <w:rsid w:val="008A399C"/>
    <w:rsid w:val="008A3A04"/>
    <w:rsid w:val="008A42AD"/>
    <w:rsid w:val="008A4547"/>
    <w:rsid w:val="008A48B7"/>
    <w:rsid w:val="008A49A2"/>
    <w:rsid w:val="008A4AF0"/>
    <w:rsid w:val="008A4E3A"/>
    <w:rsid w:val="008A4F29"/>
    <w:rsid w:val="008A5180"/>
    <w:rsid w:val="008A51FE"/>
    <w:rsid w:val="008A557D"/>
    <w:rsid w:val="008A5AC8"/>
    <w:rsid w:val="008A5D86"/>
    <w:rsid w:val="008A61EF"/>
    <w:rsid w:val="008A67CB"/>
    <w:rsid w:val="008A714F"/>
    <w:rsid w:val="008A7387"/>
    <w:rsid w:val="008A7937"/>
    <w:rsid w:val="008A7B22"/>
    <w:rsid w:val="008A7E6B"/>
    <w:rsid w:val="008B0105"/>
    <w:rsid w:val="008B01B2"/>
    <w:rsid w:val="008B0210"/>
    <w:rsid w:val="008B03A3"/>
    <w:rsid w:val="008B0540"/>
    <w:rsid w:val="008B130A"/>
    <w:rsid w:val="008B198E"/>
    <w:rsid w:val="008B2DCA"/>
    <w:rsid w:val="008B2E68"/>
    <w:rsid w:val="008B2E84"/>
    <w:rsid w:val="008B361B"/>
    <w:rsid w:val="008B3A1D"/>
    <w:rsid w:val="008B3AF1"/>
    <w:rsid w:val="008B3FC4"/>
    <w:rsid w:val="008B412A"/>
    <w:rsid w:val="008B4182"/>
    <w:rsid w:val="008B41EA"/>
    <w:rsid w:val="008B4402"/>
    <w:rsid w:val="008B49AE"/>
    <w:rsid w:val="008B4BB0"/>
    <w:rsid w:val="008B4C72"/>
    <w:rsid w:val="008B50F6"/>
    <w:rsid w:val="008B5663"/>
    <w:rsid w:val="008B56DB"/>
    <w:rsid w:val="008B57C3"/>
    <w:rsid w:val="008B593A"/>
    <w:rsid w:val="008B5A15"/>
    <w:rsid w:val="008B5A50"/>
    <w:rsid w:val="008B5A61"/>
    <w:rsid w:val="008B5AAD"/>
    <w:rsid w:val="008B5D37"/>
    <w:rsid w:val="008B5ED2"/>
    <w:rsid w:val="008B61AE"/>
    <w:rsid w:val="008B635D"/>
    <w:rsid w:val="008B64D9"/>
    <w:rsid w:val="008B7694"/>
    <w:rsid w:val="008B76E3"/>
    <w:rsid w:val="008B793A"/>
    <w:rsid w:val="008C01B8"/>
    <w:rsid w:val="008C0C25"/>
    <w:rsid w:val="008C14E3"/>
    <w:rsid w:val="008C1660"/>
    <w:rsid w:val="008C1737"/>
    <w:rsid w:val="008C19A5"/>
    <w:rsid w:val="008C19BD"/>
    <w:rsid w:val="008C1B61"/>
    <w:rsid w:val="008C1D27"/>
    <w:rsid w:val="008C1FC7"/>
    <w:rsid w:val="008C1FEA"/>
    <w:rsid w:val="008C2088"/>
    <w:rsid w:val="008C2130"/>
    <w:rsid w:val="008C218F"/>
    <w:rsid w:val="008C231D"/>
    <w:rsid w:val="008C28DA"/>
    <w:rsid w:val="008C2A08"/>
    <w:rsid w:val="008C2D71"/>
    <w:rsid w:val="008C3102"/>
    <w:rsid w:val="008C33A5"/>
    <w:rsid w:val="008C341F"/>
    <w:rsid w:val="008C350C"/>
    <w:rsid w:val="008C3BCF"/>
    <w:rsid w:val="008C4148"/>
    <w:rsid w:val="008C425F"/>
    <w:rsid w:val="008C4611"/>
    <w:rsid w:val="008C4711"/>
    <w:rsid w:val="008C4845"/>
    <w:rsid w:val="008C4870"/>
    <w:rsid w:val="008C487F"/>
    <w:rsid w:val="008C50C5"/>
    <w:rsid w:val="008C53AA"/>
    <w:rsid w:val="008C57B1"/>
    <w:rsid w:val="008C5862"/>
    <w:rsid w:val="008C59D6"/>
    <w:rsid w:val="008C5B11"/>
    <w:rsid w:val="008C5C97"/>
    <w:rsid w:val="008C5D65"/>
    <w:rsid w:val="008C6277"/>
    <w:rsid w:val="008C64EF"/>
    <w:rsid w:val="008C68D6"/>
    <w:rsid w:val="008C69C3"/>
    <w:rsid w:val="008C6EFB"/>
    <w:rsid w:val="008C76AF"/>
    <w:rsid w:val="008C76CA"/>
    <w:rsid w:val="008C7978"/>
    <w:rsid w:val="008C79B4"/>
    <w:rsid w:val="008C7CF2"/>
    <w:rsid w:val="008C7D5B"/>
    <w:rsid w:val="008D01C5"/>
    <w:rsid w:val="008D0994"/>
    <w:rsid w:val="008D10CE"/>
    <w:rsid w:val="008D1110"/>
    <w:rsid w:val="008D1260"/>
    <w:rsid w:val="008D12E7"/>
    <w:rsid w:val="008D13FC"/>
    <w:rsid w:val="008D160B"/>
    <w:rsid w:val="008D1851"/>
    <w:rsid w:val="008D1BB0"/>
    <w:rsid w:val="008D1D6B"/>
    <w:rsid w:val="008D1E0E"/>
    <w:rsid w:val="008D1F24"/>
    <w:rsid w:val="008D2290"/>
    <w:rsid w:val="008D22BF"/>
    <w:rsid w:val="008D239C"/>
    <w:rsid w:val="008D272E"/>
    <w:rsid w:val="008D28A7"/>
    <w:rsid w:val="008D28C0"/>
    <w:rsid w:val="008D2911"/>
    <w:rsid w:val="008D2C40"/>
    <w:rsid w:val="008D2CAA"/>
    <w:rsid w:val="008D2DC7"/>
    <w:rsid w:val="008D3228"/>
    <w:rsid w:val="008D34BC"/>
    <w:rsid w:val="008D36C9"/>
    <w:rsid w:val="008D36CA"/>
    <w:rsid w:val="008D3BC4"/>
    <w:rsid w:val="008D3FD1"/>
    <w:rsid w:val="008D40DC"/>
    <w:rsid w:val="008D4498"/>
    <w:rsid w:val="008D4603"/>
    <w:rsid w:val="008D477B"/>
    <w:rsid w:val="008D5081"/>
    <w:rsid w:val="008D50EC"/>
    <w:rsid w:val="008D5321"/>
    <w:rsid w:val="008D53F4"/>
    <w:rsid w:val="008D554D"/>
    <w:rsid w:val="008D59BA"/>
    <w:rsid w:val="008D5A08"/>
    <w:rsid w:val="008D5A51"/>
    <w:rsid w:val="008D5AAA"/>
    <w:rsid w:val="008D5F45"/>
    <w:rsid w:val="008D63E4"/>
    <w:rsid w:val="008D6C7F"/>
    <w:rsid w:val="008D6EA2"/>
    <w:rsid w:val="008D70D9"/>
    <w:rsid w:val="008D7476"/>
    <w:rsid w:val="008D78A5"/>
    <w:rsid w:val="008D78BD"/>
    <w:rsid w:val="008D7987"/>
    <w:rsid w:val="008E0135"/>
    <w:rsid w:val="008E0282"/>
    <w:rsid w:val="008E02DA"/>
    <w:rsid w:val="008E079D"/>
    <w:rsid w:val="008E091C"/>
    <w:rsid w:val="008E0AD5"/>
    <w:rsid w:val="008E0BEC"/>
    <w:rsid w:val="008E0C96"/>
    <w:rsid w:val="008E0D97"/>
    <w:rsid w:val="008E0F5D"/>
    <w:rsid w:val="008E0F8B"/>
    <w:rsid w:val="008E117F"/>
    <w:rsid w:val="008E11C9"/>
    <w:rsid w:val="008E147B"/>
    <w:rsid w:val="008E14B4"/>
    <w:rsid w:val="008E168A"/>
    <w:rsid w:val="008E1CAB"/>
    <w:rsid w:val="008E1E34"/>
    <w:rsid w:val="008E1FD0"/>
    <w:rsid w:val="008E24EB"/>
    <w:rsid w:val="008E2792"/>
    <w:rsid w:val="008E2AB9"/>
    <w:rsid w:val="008E353C"/>
    <w:rsid w:val="008E367B"/>
    <w:rsid w:val="008E378D"/>
    <w:rsid w:val="008E37EA"/>
    <w:rsid w:val="008E39C8"/>
    <w:rsid w:val="008E3FDC"/>
    <w:rsid w:val="008E4078"/>
    <w:rsid w:val="008E46EF"/>
    <w:rsid w:val="008E484A"/>
    <w:rsid w:val="008E48AE"/>
    <w:rsid w:val="008E49CA"/>
    <w:rsid w:val="008E49EC"/>
    <w:rsid w:val="008E4B0F"/>
    <w:rsid w:val="008E4F05"/>
    <w:rsid w:val="008E4FA4"/>
    <w:rsid w:val="008E5422"/>
    <w:rsid w:val="008E5A60"/>
    <w:rsid w:val="008E5B45"/>
    <w:rsid w:val="008E5C68"/>
    <w:rsid w:val="008E61A7"/>
    <w:rsid w:val="008E61FC"/>
    <w:rsid w:val="008E6478"/>
    <w:rsid w:val="008E64C9"/>
    <w:rsid w:val="008E6C69"/>
    <w:rsid w:val="008E6D17"/>
    <w:rsid w:val="008E71E6"/>
    <w:rsid w:val="008E7217"/>
    <w:rsid w:val="008E7521"/>
    <w:rsid w:val="008E753C"/>
    <w:rsid w:val="008E7854"/>
    <w:rsid w:val="008E7B16"/>
    <w:rsid w:val="008E7C24"/>
    <w:rsid w:val="008F0297"/>
    <w:rsid w:val="008F0731"/>
    <w:rsid w:val="008F0747"/>
    <w:rsid w:val="008F07AC"/>
    <w:rsid w:val="008F0845"/>
    <w:rsid w:val="008F09A7"/>
    <w:rsid w:val="008F09D9"/>
    <w:rsid w:val="008F0B86"/>
    <w:rsid w:val="008F0D39"/>
    <w:rsid w:val="008F0F77"/>
    <w:rsid w:val="008F15AD"/>
    <w:rsid w:val="008F162F"/>
    <w:rsid w:val="008F1692"/>
    <w:rsid w:val="008F17E6"/>
    <w:rsid w:val="008F17FC"/>
    <w:rsid w:val="008F1905"/>
    <w:rsid w:val="008F1C65"/>
    <w:rsid w:val="008F20CC"/>
    <w:rsid w:val="008F20EF"/>
    <w:rsid w:val="008F22DE"/>
    <w:rsid w:val="008F2367"/>
    <w:rsid w:val="008F252F"/>
    <w:rsid w:val="008F25C6"/>
    <w:rsid w:val="008F262E"/>
    <w:rsid w:val="008F267B"/>
    <w:rsid w:val="008F27D5"/>
    <w:rsid w:val="008F298F"/>
    <w:rsid w:val="008F2B2C"/>
    <w:rsid w:val="008F2CB1"/>
    <w:rsid w:val="008F2E72"/>
    <w:rsid w:val="008F3502"/>
    <w:rsid w:val="008F35B2"/>
    <w:rsid w:val="008F40E3"/>
    <w:rsid w:val="008F4189"/>
    <w:rsid w:val="008F4339"/>
    <w:rsid w:val="008F43A0"/>
    <w:rsid w:val="008F4756"/>
    <w:rsid w:val="008F47B8"/>
    <w:rsid w:val="008F482D"/>
    <w:rsid w:val="008F4D55"/>
    <w:rsid w:val="008F5011"/>
    <w:rsid w:val="008F51B6"/>
    <w:rsid w:val="008F51D7"/>
    <w:rsid w:val="008F528F"/>
    <w:rsid w:val="008F5379"/>
    <w:rsid w:val="008F537A"/>
    <w:rsid w:val="008F548C"/>
    <w:rsid w:val="008F56EE"/>
    <w:rsid w:val="008F5840"/>
    <w:rsid w:val="008F5AB4"/>
    <w:rsid w:val="008F5E85"/>
    <w:rsid w:val="008F60E0"/>
    <w:rsid w:val="008F633A"/>
    <w:rsid w:val="008F6676"/>
    <w:rsid w:val="008F67B1"/>
    <w:rsid w:val="008F687B"/>
    <w:rsid w:val="008F6B8C"/>
    <w:rsid w:val="008F6F12"/>
    <w:rsid w:val="008F6FAD"/>
    <w:rsid w:val="008F732C"/>
    <w:rsid w:val="008F7546"/>
    <w:rsid w:val="008F78CA"/>
    <w:rsid w:val="008F7B0E"/>
    <w:rsid w:val="008F7B53"/>
    <w:rsid w:val="008F7E14"/>
    <w:rsid w:val="008F7E9B"/>
    <w:rsid w:val="008F7FB5"/>
    <w:rsid w:val="00900212"/>
    <w:rsid w:val="00900EA0"/>
    <w:rsid w:val="0090105E"/>
    <w:rsid w:val="00901641"/>
    <w:rsid w:val="00901754"/>
    <w:rsid w:val="0090175D"/>
    <w:rsid w:val="00901ABD"/>
    <w:rsid w:val="00901BB2"/>
    <w:rsid w:val="00901C09"/>
    <w:rsid w:val="00901E38"/>
    <w:rsid w:val="00901EF6"/>
    <w:rsid w:val="00902304"/>
    <w:rsid w:val="009023A0"/>
    <w:rsid w:val="0090242D"/>
    <w:rsid w:val="009024D4"/>
    <w:rsid w:val="00902AF1"/>
    <w:rsid w:val="00902B55"/>
    <w:rsid w:val="00902E4D"/>
    <w:rsid w:val="009031E9"/>
    <w:rsid w:val="00903486"/>
    <w:rsid w:val="0090366A"/>
    <w:rsid w:val="009037BA"/>
    <w:rsid w:val="00903851"/>
    <w:rsid w:val="00903BE5"/>
    <w:rsid w:val="00903C3F"/>
    <w:rsid w:val="00903CD1"/>
    <w:rsid w:val="00903CE7"/>
    <w:rsid w:val="0090401D"/>
    <w:rsid w:val="0090412D"/>
    <w:rsid w:val="009048D1"/>
    <w:rsid w:val="00904C39"/>
    <w:rsid w:val="00904C73"/>
    <w:rsid w:val="00904EBC"/>
    <w:rsid w:val="00904FF6"/>
    <w:rsid w:val="00905269"/>
    <w:rsid w:val="009052F4"/>
    <w:rsid w:val="00905727"/>
    <w:rsid w:val="00905874"/>
    <w:rsid w:val="009060EA"/>
    <w:rsid w:val="0090612A"/>
    <w:rsid w:val="009062FE"/>
    <w:rsid w:val="0090639F"/>
    <w:rsid w:val="009066B3"/>
    <w:rsid w:val="009067E7"/>
    <w:rsid w:val="00906BD1"/>
    <w:rsid w:val="00906D41"/>
    <w:rsid w:val="00906FAD"/>
    <w:rsid w:val="009078AD"/>
    <w:rsid w:val="00910044"/>
    <w:rsid w:val="00910132"/>
    <w:rsid w:val="00910322"/>
    <w:rsid w:val="00910687"/>
    <w:rsid w:val="00910A3B"/>
    <w:rsid w:val="00910A82"/>
    <w:rsid w:val="00911386"/>
    <w:rsid w:val="00911499"/>
    <w:rsid w:val="0091166F"/>
    <w:rsid w:val="009116A9"/>
    <w:rsid w:val="0091183D"/>
    <w:rsid w:val="00911950"/>
    <w:rsid w:val="00911981"/>
    <w:rsid w:val="009119DD"/>
    <w:rsid w:val="00911AA4"/>
    <w:rsid w:val="00911CD5"/>
    <w:rsid w:val="00911DA0"/>
    <w:rsid w:val="00911E4E"/>
    <w:rsid w:val="00912237"/>
    <w:rsid w:val="009124D3"/>
    <w:rsid w:val="00912911"/>
    <w:rsid w:val="00912948"/>
    <w:rsid w:val="00912C27"/>
    <w:rsid w:val="00912CEB"/>
    <w:rsid w:val="00913048"/>
    <w:rsid w:val="00913172"/>
    <w:rsid w:val="009133AF"/>
    <w:rsid w:val="00913FAF"/>
    <w:rsid w:val="0091459D"/>
    <w:rsid w:val="00914669"/>
    <w:rsid w:val="00914C37"/>
    <w:rsid w:val="00914E48"/>
    <w:rsid w:val="00915147"/>
    <w:rsid w:val="0091530C"/>
    <w:rsid w:val="0091540B"/>
    <w:rsid w:val="00915686"/>
    <w:rsid w:val="009156A5"/>
    <w:rsid w:val="00915B1F"/>
    <w:rsid w:val="00916295"/>
    <w:rsid w:val="00916350"/>
    <w:rsid w:val="009163E9"/>
    <w:rsid w:val="00916798"/>
    <w:rsid w:val="00916BA9"/>
    <w:rsid w:val="00916F14"/>
    <w:rsid w:val="00916FA3"/>
    <w:rsid w:val="009171FB"/>
    <w:rsid w:val="009176C0"/>
    <w:rsid w:val="00917891"/>
    <w:rsid w:val="00917BF9"/>
    <w:rsid w:val="009201C3"/>
    <w:rsid w:val="0092067F"/>
    <w:rsid w:val="00920762"/>
    <w:rsid w:val="009212AF"/>
    <w:rsid w:val="009212D1"/>
    <w:rsid w:val="00921675"/>
    <w:rsid w:val="009217FE"/>
    <w:rsid w:val="00921A65"/>
    <w:rsid w:val="00921BBF"/>
    <w:rsid w:val="00921BC7"/>
    <w:rsid w:val="00921FD5"/>
    <w:rsid w:val="0092201B"/>
    <w:rsid w:val="00922255"/>
    <w:rsid w:val="00922C92"/>
    <w:rsid w:val="00922D4D"/>
    <w:rsid w:val="00923102"/>
    <w:rsid w:val="009231C4"/>
    <w:rsid w:val="00923328"/>
    <w:rsid w:val="0092368C"/>
    <w:rsid w:val="00923C80"/>
    <w:rsid w:val="00923EB9"/>
    <w:rsid w:val="00924153"/>
    <w:rsid w:val="00924396"/>
    <w:rsid w:val="00924418"/>
    <w:rsid w:val="0092493C"/>
    <w:rsid w:val="00925A21"/>
    <w:rsid w:val="00925CE1"/>
    <w:rsid w:val="00925CE8"/>
    <w:rsid w:val="00925D4C"/>
    <w:rsid w:val="00925DD7"/>
    <w:rsid w:val="00926217"/>
    <w:rsid w:val="00926530"/>
    <w:rsid w:val="009265C5"/>
    <w:rsid w:val="00926907"/>
    <w:rsid w:val="00927120"/>
    <w:rsid w:val="00927579"/>
    <w:rsid w:val="009275D9"/>
    <w:rsid w:val="0092766C"/>
    <w:rsid w:val="00927B11"/>
    <w:rsid w:val="00930167"/>
    <w:rsid w:val="00930308"/>
    <w:rsid w:val="00930585"/>
    <w:rsid w:val="00930672"/>
    <w:rsid w:val="00930B7D"/>
    <w:rsid w:val="00930D47"/>
    <w:rsid w:val="00931203"/>
    <w:rsid w:val="009313AB"/>
    <w:rsid w:val="0093154D"/>
    <w:rsid w:val="0093176A"/>
    <w:rsid w:val="009319E6"/>
    <w:rsid w:val="00932597"/>
    <w:rsid w:val="009326CD"/>
    <w:rsid w:val="0093304B"/>
    <w:rsid w:val="0093311B"/>
    <w:rsid w:val="009334BB"/>
    <w:rsid w:val="009338DE"/>
    <w:rsid w:val="00934138"/>
    <w:rsid w:val="00934185"/>
    <w:rsid w:val="0093453C"/>
    <w:rsid w:val="00934D94"/>
    <w:rsid w:val="0093520B"/>
    <w:rsid w:val="009353A4"/>
    <w:rsid w:val="00935996"/>
    <w:rsid w:val="00936074"/>
    <w:rsid w:val="009362B8"/>
    <w:rsid w:val="00936936"/>
    <w:rsid w:val="00936A99"/>
    <w:rsid w:val="0093713F"/>
    <w:rsid w:val="00937205"/>
    <w:rsid w:val="009373D9"/>
    <w:rsid w:val="00937496"/>
    <w:rsid w:val="009377F2"/>
    <w:rsid w:val="0093794B"/>
    <w:rsid w:val="00937AC7"/>
    <w:rsid w:val="00937B0F"/>
    <w:rsid w:val="00937EB1"/>
    <w:rsid w:val="00940466"/>
    <w:rsid w:val="00940545"/>
    <w:rsid w:val="0094097A"/>
    <w:rsid w:val="0094098C"/>
    <w:rsid w:val="00940D61"/>
    <w:rsid w:val="00940F41"/>
    <w:rsid w:val="00940FA8"/>
    <w:rsid w:val="0094126E"/>
    <w:rsid w:val="00941706"/>
    <w:rsid w:val="00941869"/>
    <w:rsid w:val="00941BF6"/>
    <w:rsid w:val="00942100"/>
    <w:rsid w:val="009421F8"/>
    <w:rsid w:val="00942261"/>
    <w:rsid w:val="009427F9"/>
    <w:rsid w:val="00942C94"/>
    <w:rsid w:val="00943186"/>
    <w:rsid w:val="009435B0"/>
    <w:rsid w:val="009436E2"/>
    <w:rsid w:val="00943EDC"/>
    <w:rsid w:val="00943F92"/>
    <w:rsid w:val="009440BA"/>
    <w:rsid w:val="0094412F"/>
    <w:rsid w:val="00944A6A"/>
    <w:rsid w:val="00944E21"/>
    <w:rsid w:val="00944E88"/>
    <w:rsid w:val="00945141"/>
    <w:rsid w:val="00945198"/>
    <w:rsid w:val="00945341"/>
    <w:rsid w:val="00945384"/>
    <w:rsid w:val="00945454"/>
    <w:rsid w:val="00945583"/>
    <w:rsid w:val="009456A1"/>
    <w:rsid w:val="009459C4"/>
    <w:rsid w:val="00945B29"/>
    <w:rsid w:val="00945B66"/>
    <w:rsid w:val="00945F9B"/>
    <w:rsid w:val="009464B8"/>
    <w:rsid w:val="00946539"/>
    <w:rsid w:val="009465EB"/>
    <w:rsid w:val="00946CB2"/>
    <w:rsid w:val="00946F6E"/>
    <w:rsid w:val="009474FC"/>
    <w:rsid w:val="009475EA"/>
    <w:rsid w:val="009478DD"/>
    <w:rsid w:val="009478DF"/>
    <w:rsid w:val="009479D2"/>
    <w:rsid w:val="00950018"/>
    <w:rsid w:val="0095034A"/>
    <w:rsid w:val="009508B6"/>
    <w:rsid w:val="00951001"/>
    <w:rsid w:val="0095103A"/>
    <w:rsid w:val="00951389"/>
    <w:rsid w:val="00951476"/>
    <w:rsid w:val="0095162F"/>
    <w:rsid w:val="00951B34"/>
    <w:rsid w:val="00951BD3"/>
    <w:rsid w:val="00951D83"/>
    <w:rsid w:val="00951E56"/>
    <w:rsid w:val="009521EC"/>
    <w:rsid w:val="00952472"/>
    <w:rsid w:val="00952673"/>
    <w:rsid w:val="009530BE"/>
    <w:rsid w:val="00953D0B"/>
    <w:rsid w:val="00953D67"/>
    <w:rsid w:val="00953EE4"/>
    <w:rsid w:val="009540D8"/>
    <w:rsid w:val="009541A2"/>
    <w:rsid w:val="00954557"/>
    <w:rsid w:val="00954722"/>
    <w:rsid w:val="009547AA"/>
    <w:rsid w:val="0095487C"/>
    <w:rsid w:val="00954B41"/>
    <w:rsid w:val="00954CBD"/>
    <w:rsid w:val="00954CE8"/>
    <w:rsid w:val="00954E31"/>
    <w:rsid w:val="00954E96"/>
    <w:rsid w:val="0095540E"/>
    <w:rsid w:val="009555D0"/>
    <w:rsid w:val="00955722"/>
    <w:rsid w:val="00956266"/>
    <w:rsid w:val="0095673B"/>
    <w:rsid w:val="0095675C"/>
    <w:rsid w:val="00956761"/>
    <w:rsid w:val="009568BD"/>
    <w:rsid w:val="00957692"/>
    <w:rsid w:val="00957A03"/>
    <w:rsid w:val="00957AEA"/>
    <w:rsid w:val="00957B8A"/>
    <w:rsid w:val="00957EA0"/>
    <w:rsid w:val="0096075A"/>
    <w:rsid w:val="00961004"/>
    <w:rsid w:val="00961017"/>
    <w:rsid w:val="00961107"/>
    <w:rsid w:val="009613CC"/>
    <w:rsid w:val="00961757"/>
    <w:rsid w:val="00962934"/>
    <w:rsid w:val="00962A6F"/>
    <w:rsid w:val="00962A84"/>
    <w:rsid w:val="00962B2F"/>
    <w:rsid w:val="00963237"/>
    <w:rsid w:val="00963346"/>
    <w:rsid w:val="0096334F"/>
    <w:rsid w:val="00963448"/>
    <w:rsid w:val="009637FF"/>
    <w:rsid w:val="00963F82"/>
    <w:rsid w:val="00964367"/>
    <w:rsid w:val="009643D0"/>
    <w:rsid w:val="00964547"/>
    <w:rsid w:val="0096460E"/>
    <w:rsid w:val="009647AB"/>
    <w:rsid w:val="009648E1"/>
    <w:rsid w:val="00964C0C"/>
    <w:rsid w:val="00964FD9"/>
    <w:rsid w:val="00965150"/>
    <w:rsid w:val="0096539A"/>
    <w:rsid w:val="009653D4"/>
    <w:rsid w:val="009657DD"/>
    <w:rsid w:val="009658FF"/>
    <w:rsid w:val="00965937"/>
    <w:rsid w:val="00965A63"/>
    <w:rsid w:val="00965C32"/>
    <w:rsid w:val="00965CA3"/>
    <w:rsid w:val="00965F77"/>
    <w:rsid w:val="009663B1"/>
    <w:rsid w:val="0096670E"/>
    <w:rsid w:val="0096673B"/>
    <w:rsid w:val="00966EF1"/>
    <w:rsid w:val="00966EF3"/>
    <w:rsid w:val="00967011"/>
    <w:rsid w:val="00967071"/>
    <w:rsid w:val="00967201"/>
    <w:rsid w:val="00967573"/>
    <w:rsid w:val="00967636"/>
    <w:rsid w:val="00967B53"/>
    <w:rsid w:val="00967FC1"/>
    <w:rsid w:val="00967FD8"/>
    <w:rsid w:val="00967FDC"/>
    <w:rsid w:val="00970161"/>
    <w:rsid w:val="009703AA"/>
    <w:rsid w:val="009704E8"/>
    <w:rsid w:val="00970533"/>
    <w:rsid w:val="00970579"/>
    <w:rsid w:val="00970629"/>
    <w:rsid w:val="00970DC0"/>
    <w:rsid w:val="00970E70"/>
    <w:rsid w:val="009715C3"/>
    <w:rsid w:val="00971747"/>
    <w:rsid w:val="009718AF"/>
    <w:rsid w:val="00971F64"/>
    <w:rsid w:val="009723E9"/>
    <w:rsid w:val="009727C5"/>
    <w:rsid w:val="00972922"/>
    <w:rsid w:val="009729B3"/>
    <w:rsid w:val="00972D55"/>
    <w:rsid w:val="00972D5D"/>
    <w:rsid w:val="00972D8D"/>
    <w:rsid w:val="00973445"/>
    <w:rsid w:val="00973576"/>
    <w:rsid w:val="0097362F"/>
    <w:rsid w:val="0097374C"/>
    <w:rsid w:val="00973A0C"/>
    <w:rsid w:val="00973AF7"/>
    <w:rsid w:val="00973C18"/>
    <w:rsid w:val="0097404A"/>
    <w:rsid w:val="00974481"/>
    <w:rsid w:val="009745F6"/>
    <w:rsid w:val="00974719"/>
    <w:rsid w:val="00974752"/>
    <w:rsid w:val="0097513D"/>
    <w:rsid w:val="0097559B"/>
    <w:rsid w:val="00975722"/>
    <w:rsid w:val="00975AB4"/>
    <w:rsid w:val="00975BC9"/>
    <w:rsid w:val="009763A9"/>
    <w:rsid w:val="009763DA"/>
    <w:rsid w:val="0097653A"/>
    <w:rsid w:val="0097688E"/>
    <w:rsid w:val="00976C45"/>
    <w:rsid w:val="00976CCC"/>
    <w:rsid w:val="00976E23"/>
    <w:rsid w:val="00976E62"/>
    <w:rsid w:val="0097733C"/>
    <w:rsid w:val="00977552"/>
    <w:rsid w:val="0097757C"/>
    <w:rsid w:val="00977ACC"/>
    <w:rsid w:val="00980229"/>
    <w:rsid w:val="00980257"/>
    <w:rsid w:val="009803D4"/>
    <w:rsid w:val="009806CA"/>
    <w:rsid w:val="0098083B"/>
    <w:rsid w:val="0098086B"/>
    <w:rsid w:val="009813AB"/>
    <w:rsid w:val="009819A8"/>
    <w:rsid w:val="00981BEF"/>
    <w:rsid w:val="00981D38"/>
    <w:rsid w:val="0098202E"/>
    <w:rsid w:val="00982522"/>
    <w:rsid w:val="00982C46"/>
    <w:rsid w:val="0098334B"/>
    <w:rsid w:val="00983364"/>
    <w:rsid w:val="0098370A"/>
    <w:rsid w:val="00983A31"/>
    <w:rsid w:val="00983AB7"/>
    <w:rsid w:val="00983AEF"/>
    <w:rsid w:val="009842C3"/>
    <w:rsid w:val="00984494"/>
    <w:rsid w:val="0098453B"/>
    <w:rsid w:val="0098490D"/>
    <w:rsid w:val="00984FF0"/>
    <w:rsid w:val="00985404"/>
    <w:rsid w:val="00985631"/>
    <w:rsid w:val="00985714"/>
    <w:rsid w:val="009857DD"/>
    <w:rsid w:val="00985A69"/>
    <w:rsid w:val="00985C1E"/>
    <w:rsid w:val="00985FFD"/>
    <w:rsid w:val="009865E0"/>
    <w:rsid w:val="00986632"/>
    <w:rsid w:val="009866F6"/>
    <w:rsid w:val="0098682B"/>
    <w:rsid w:val="00986BC1"/>
    <w:rsid w:val="00986DF1"/>
    <w:rsid w:val="00986EA8"/>
    <w:rsid w:val="009871EB"/>
    <w:rsid w:val="009873D1"/>
    <w:rsid w:val="009874FF"/>
    <w:rsid w:val="00987580"/>
    <w:rsid w:val="00987861"/>
    <w:rsid w:val="00987883"/>
    <w:rsid w:val="00987B13"/>
    <w:rsid w:val="00987B8D"/>
    <w:rsid w:val="00987F80"/>
    <w:rsid w:val="00990164"/>
    <w:rsid w:val="009901A5"/>
    <w:rsid w:val="00990520"/>
    <w:rsid w:val="00990577"/>
    <w:rsid w:val="00990920"/>
    <w:rsid w:val="00990ABE"/>
    <w:rsid w:val="00990DD1"/>
    <w:rsid w:val="009910D5"/>
    <w:rsid w:val="00991379"/>
    <w:rsid w:val="009915ED"/>
    <w:rsid w:val="00991619"/>
    <w:rsid w:val="009916BD"/>
    <w:rsid w:val="00991907"/>
    <w:rsid w:val="00991EBF"/>
    <w:rsid w:val="00992007"/>
    <w:rsid w:val="009924AF"/>
    <w:rsid w:val="00992505"/>
    <w:rsid w:val="009925A7"/>
    <w:rsid w:val="009928B9"/>
    <w:rsid w:val="00992C9C"/>
    <w:rsid w:val="00992DFD"/>
    <w:rsid w:val="00992ED0"/>
    <w:rsid w:val="0099302E"/>
    <w:rsid w:val="009932EF"/>
    <w:rsid w:val="00993811"/>
    <w:rsid w:val="00993A22"/>
    <w:rsid w:val="00993ADC"/>
    <w:rsid w:val="00993D56"/>
    <w:rsid w:val="00993D5E"/>
    <w:rsid w:val="00993D61"/>
    <w:rsid w:val="00993DA7"/>
    <w:rsid w:val="0099411C"/>
    <w:rsid w:val="00994616"/>
    <w:rsid w:val="009948FF"/>
    <w:rsid w:val="00994972"/>
    <w:rsid w:val="00994A90"/>
    <w:rsid w:val="00994B2F"/>
    <w:rsid w:val="00994EDC"/>
    <w:rsid w:val="00994F23"/>
    <w:rsid w:val="00995133"/>
    <w:rsid w:val="009956BE"/>
    <w:rsid w:val="009957E9"/>
    <w:rsid w:val="00995EF7"/>
    <w:rsid w:val="00995FC9"/>
    <w:rsid w:val="0099602D"/>
    <w:rsid w:val="0099693D"/>
    <w:rsid w:val="009969D7"/>
    <w:rsid w:val="00996B33"/>
    <w:rsid w:val="00996FB7"/>
    <w:rsid w:val="0099716C"/>
    <w:rsid w:val="00997829"/>
    <w:rsid w:val="00997846"/>
    <w:rsid w:val="00997E04"/>
    <w:rsid w:val="00997E49"/>
    <w:rsid w:val="009A039D"/>
    <w:rsid w:val="009A0520"/>
    <w:rsid w:val="009A055D"/>
    <w:rsid w:val="009A0605"/>
    <w:rsid w:val="009A08FE"/>
    <w:rsid w:val="009A0A92"/>
    <w:rsid w:val="009A0B0E"/>
    <w:rsid w:val="009A0D22"/>
    <w:rsid w:val="009A0D28"/>
    <w:rsid w:val="009A1358"/>
    <w:rsid w:val="009A16AE"/>
    <w:rsid w:val="009A16EC"/>
    <w:rsid w:val="009A1A1F"/>
    <w:rsid w:val="009A1C82"/>
    <w:rsid w:val="009A1D06"/>
    <w:rsid w:val="009A1FE0"/>
    <w:rsid w:val="009A2095"/>
    <w:rsid w:val="009A27B5"/>
    <w:rsid w:val="009A2856"/>
    <w:rsid w:val="009A2998"/>
    <w:rsid w:val="009A2AD4"/>
    <w:rsid w:val="009A2BCE"/>
    <w:rsid w:val="009A2C65"/>
    <w:rsid w:val="009A3253"/>
    <w:rsid w:val="009A340F"/>
    <w:rsid w:val="009A3B81"/>
    <w:rsid w:val="009A3BF0"/>
    <w:rsid w:val="009A3E4D"/>
    <w:rsid w:val="009A4282"/>
    <w:rsid w:val="009A43A6"/>
    <w:rsid w:val="009A459F"/>
    <w:rsid w:val="009A46FE"/>
    <w:rsid w:val="009A4800"/>
    <w:rsid w:val="009A4A50"/>
    <w:rsid w:val="009A4AFE"/>
    <w:rsid w:val="009A4E5B"/>
    <w:rsid w:val="009A4EB6"/>
    <w:rsid w:val="009A6102"/>
    <w:rsid w:val="009A62C9"/>
    <w:rsid w:val="009A63D0"/>
    <w:rsid w:val="009A6B84"/>
    <w:rsid w:val="009A7102"/>
    <w:rsid w:val="009A7557"/>
    <w:rsid w:val="009A7A01"/>
    <w:rsid w:val="009A7A5C"/>
    <w:rsid w:val="009A7B1F"/>
    <w:rsid w:val="009A7D87"/>
    <w:rsid w:val="009B0136"/>
    <w:rsid w:val="009B0331"/>
    <w:rsid w:val="009B0AFD"/>
    <w:rsid w:val="009B0E61"/>
    <w:rsid w:val="009B0E67"/>
    <w:rsid w:val="009B0F7D"/>
    <w:rsid w:val="009B1487"/>
    <w:rsid w:val="009B1724"/>
    <w:rsid w:val="009B1A37"/>
    <w:rsid w:val="009B1BDE"/>
    <w:rsid w:val="009B1BF5"/>
    <w:rsid w:val="009B1C6A"/>
    <w:rsid w:val="009B1CCE"/>
    <w:rsid w:val="009B1D9B"/>
    <w:rsid w:val="009B1DB3"/>
    <w:rsid w:val="009B24B9"/>
    <w:rsid w:val="009B251F"/>
    <w:rsid w:val="009B270B"/>
    <w:rsid w:val="009B27C8"/>
    <w:rsid w:val="009B2A98"/>
    <w:rsid w:val="009B2C64"/>
    <w:rsid w:val="009B3087"/>
    <w:rsid w:val="009B3194"/>
    <w:rsid w:val="009B31D0"/>
    <w:rsid w:val="009B35FF"/>
    <w:rsid w:val="009B3BCA"/>
    <w:rsid w:val="009B444C"/>
    <w:rsid w:val="009B456A"/>
    <w:rsid w:val="009B4959"/>
    <w:rsid w:val="009B51FE"/>
    <w:rsid w:val="009B55EA"/>
    <w:rsid w:val="009B5630"/>
    <w:rsid w:val="009B5914"/>
    <w:rsid w:val="009B59BD"/>
    <w:rsid w:val="009B5A45"/>
    <w:rsid w:val="009B5C2E"/>
    <w:rsid w:val="009B5EE4"/>
    <w:rsid w:val="009B68B8"/>
    <w:rsid w:val="009B69D8"/>
    <w:rsid w:val="009B6C3F"/>
    <w:rsid w:val="009B6E4D"/>
    <w:rsid w:val="009B71EB"/>
    <w:rsid w:val="009B73A8"/>
    <w:rsid w:val="009B755F"/>
    <w:rsid w:val="009B7985"/>
    <w:rsid w:val="009B7AE7"/>
    <w:rsid w:val="009B7B22"/>
    <w:rsid w:val="009B7CBF"/>
    <w:rsid w:val="009B7DD5"/>
    <w:rsid w:val="009C0233"/>
    <w:rsid w:val="009C02CE"/>
    <w:rsid w:val="009C067E"/>
    <w:rsid w:val="009C07CB"/>
    <w:rsid w:val="009C0914"/>
    <w:rsid w:val="009C09F7"/>
    <w:rsid w:val="009C0DD2"/>
    <w:rsid w:val="009C0DD8"/>
    <w:rsid w:val="009C1158"/>
    <w:rsid w:val="009C1456"/>
    <w:rsid w:val="009C1D1D"/>
    <w:rsid w:val="009C1E44"/>
    <w:rsid w:val="009C1F87"/>
    <w:rsid w:val="009C2212"/>
    <w:rsid w:val="009C2615"/>
    <w:rsid w:val="009C2CFF"/>
    <w:rsid w:val="009C2EDB"/>
    <w:rsid w:val="009C3929"/>
    <w:rsid w:val="009C3A44"/>
    <w:rsid w:val="009C3D68"/>
    <w:rsid w:val="009C40D5"/>
    <w:rsid w:val="009C41B7"/>
    <w:rsid w:val="009C42F8"/>
    <w:rsid w:val="009C443D"/>
    <w:rsid w:val="009C5747"/>
    <w:rsid w:val="009C5A7D"/>
    <w:rsid w:val="009C5AFC"/>
    <w:rsid w:val="009C5CAC"/>
    <w:rsid w:val="009C5E44"/>
    <w:rsid w:val="009C5EF4"/>
    <w:rsid w:val="009C662C"/>
    <w:rsid w:val="009C67D6"/>
    <w:rsid w:val="009C685F"/>
    <w:rsid w:val="009C6A10"/>
    <w:rsid w:val="009C6BF4"/>
    <w:rsid w:val="009C7407"/>
    <w:rsid w:val="009C7528"/>
    <w:rsid w:val="009C75D0"/>
    <w:rsid w:val="009C7DE1"/>
    <w:rsid w:val="009C7DE7"/>
    <w:rsid w:val="009D04A6"/>
    <w:rsid w:val="009D0BE7"/>
    <w:rsid w:val="009D0CFC"/>
    <w:rsid w:val="009D178B"/>
    <w:rsid w:val="009D19FC"/>
    <w:rsid w:val="009D1AD4"/>
    <w:rsid w:val="009D1C56"/>
    <w:rsid w:val="009D1D0C"/>
    <w:rsid w:val="009D2038"/>
    <w:rsid w:val="009D210A"/>
    <w:rsid w:val="009D21E5"/>
    <w:rsid w:val="009D22FB"/>
    <w:rsid w:val="009D25AD"/>
    <w:rsid w:val="009D2847"/>
    <w:rsid w:val="009D2C6F"/>
    <w:rsid w:val="009D2E78"/>
    <w:rsid w:val="009D2EAC"/>
    <w:rsid w:val="009D305C"/>
    <w:rsid w:val="009D3586"/>
    <w:rsid w:val="009D37BC"/>
    <w:rsid w:val="009D3BBF"/>
    <w:rsid w:val="009D3D2F"/>
    <w:rsid w:val="009D3D67"/>
    <w:rsid w:val="009D4043"/>
    <w:rsid w:val="009D4109"/>
    <w:rsid w:val="009D435F"/>
    <w:rsid w:val="009D43AC"/>
    <w:rsid w:val="009D4EC0"/>
    <w:rsid w:val="009D5204"/>
    <w:rsid w:val="009D5924"/>
    <w:rsid w:val="009D5DE8"/>
    <w:rsid w:val="009D60B1"/>
    <w:rsid w:val="009D66E6"/>
    <w:rsid w:val="009D6A4E"/>
    <w:rsid w:val="009D6CB2"/>
    <w:rsid w:val="009D6D27"/>
    <w:rsid w:val="009D6F6C"/>
    <w:rsid w:val="009D722C"/>
    <w:rsid w:val="009D7728"/>
    <w:rsid w:val="009D7E70"/>
    <w:rsid w:val="009E0701"/>
    <w:rsid w:val="009E0A23"/>
    <w:rsid w:val="009E0A67"/>
    <w:rsid w:val="009E0B79"/>
    <w:rsid w:val="009E0E76"/>
    <w:rsid w:val="009E16A0"/>
    <w:rsid w:val="009E1866"/>
    <w:rsid w:val="009E1BB2"/>
    <w:rsid w:val="009E1E87"/>
    <w:rsid w:val="009E1EBD"/>
    <w:rsid w:val="009E1F0E"/>
    <w:rsid w:val="009E1F1C"/>
    <w:rsid w:val="009E1F92"/>
    <w:rsid w:val="009E27E1"/>
    <w:rsid w:val="009E2E88"/>
    <w:rsid w:val="009E2ED9"/>
    <w:rsid w:val="009E3251"/>
    <w:rsid w:val="009E343B"/>
    <w:rsid w:val="009E3714"/>
    <w:rsid w:val="009E3857"/>
    <w:rsid w:val="009E3B42"/>
    <w:rsid w:val="009E3C23"/>
    <w:rsid w:val="009E3C94"/>
    <w:rsid w:val="009E3DC1"/>
    <w:rsid w:val="009E4376"/>
    <w:rsid w:val="009E4991"/>
    <w:rsid w:val="009E4B52"/>
    <w:rsid w:val="009E4EB0"/>
    <w:rsid w:val="009E509C"/>
    <w:rsid w:val="009E52DD"/>
    <w:rsid w:val="009E595A"/>
    <w:rsid w:val="009E5AD2"/>
    <w:rsid w:val="009E5F64"/>
    <w:rsid w:val="009E60E6"/>
    <w:rsid w:val="009E6294"/>
    <w:rsid w:val="009E6965"/>
    <w:rsid w:val="009E7B53"/>
    <w:rsid w:val="009E7DB4"/>
    <w:rsid w:val="009E7FAE"/>
    <w:rsid w:val="009F0369"/>
    <w:rsid w:val="009F05D5"/>
    <w:rsid w:val="009F076F"/>
    <w:rsid w:val="009F07E2"/>
    <w:rsid w:val="009F0834"/>
    <w:rsid w:val="009F0A1E"/>
    <w:rsid w:val="009F0D13"/>
    <w:rsid w:val="009F144E"/>
    <w:rsid w:val="009F146F"/>
    <w:rsid w:val="009F173E"/>
    <w:rsid w:val="009F182D"/>
    <w:rsid w:val="009F1A83"/>
    <w:rsid w:val="009F1B12"/>
    <w:rsid w:val="009F1E0B"/>
    <w:rsid w:val="009F241D"/>
    <w:rsid w:val="009F2583"/>
    <w:rsid w:val="009F2BCE"/>
    <w:rsid w:val="009F2C56"/>
    <w:rsid w:val="009F2D8F"/>
    <w:rsid w:val="009F2F56"/>
    <w:rsid w:val="009F30D5"/>
    <w:rsid w:val="009F3770"/>
    <w:rsid w:val="009F3AAB"/>
    <w:rsid w:val="009F3D11"/>
    <w:rsid w:val="009F3D85"/>
    <w:rsid w:val="009F4149"/>
    <w:rsid w:val="009F4382"/>
    <w:rsid w:val="009F44C2"/>
    <w:rsid w:val="009F4DAB"/>
    <w:rsid w:val="009F4E92"/>
    <w:rsid w:val="009F4F5C"/>
    <w:rsid w:val="009F56A2"/>
    <w:rsid w:val="009F5A0B"/>
    <w:rsid w:val="009F5D4D"/>
    <w:rsid w:val="009F5FD2"/>
    <w:rsid w:val="009F6009"/>
    <w:rsid w:val="009F6043"/>
    <w:rsid w:val="009F6074"/>
    <w:rsid w:val="009F632C"/>
    <w:rsid w:val="009F67B6"/>
    <w:rsid w:val="009F69AF"/>
    <w:rsid w:val="009F6B7D"/>
    <w:rsid w:val="009F6FF8"/>
    <w:rsid w:val="009F7D16"/>
    <w:rsid w:val="00A00994"/>
    <w:rsid w:val="00A00CEA"/>
    <w:rsid w:val="00A00D6F"/>
    <w:rsid w:val="00A00E23"/>
    <w:rsid w:val="00A011E9"/>
    <w:rsid w:val="00A01534"/>
    <w:rsid w:val="00A01623"/>
    <w:rsid w:val="00A01933"/>
    <w:rsid w:val="00A01E85"/>
    <w:rsid w:val="00A02485"/>
    <w:rsid w:val="00A028F6"/>
    <w:rsid w:val="00A028FA"/>
    <w:rsid w:val="00A02B3E"/>
    <w:rsid w:val="00A02C5F"/>
    <w:rsid w:val="00A02E71"/>
    <w:rsid w:val="00A02EF4"/>
    <w:rsid w:val="00A02FFF"/>
    <w:rsid w:val="00A032ED"/>
    <w:rsid w:val="00A0341B"/>
    <w:rsid w:val="00A03E8F"/>
    <w:rsid w:val="00A03FF4"/>
    <w:rsid w:val="00A04677"/>
    <w:rsid w:val="00A046B9"/>
    <w:rsid w:val="00A04834"/>
    <w:rsid w:val="00A048F0"/>
    <w:rsid w:val="00A04E57"/>
    <w:rsid w:val="00A052A0"/>
    <w:rsid w:val="00A05310"/>
    <w:rsid w:val="00A0620B"/>
    <w:rsid w:val="00A062F7"/>
    <w:rsid w:val="00A06367"/>
    <w:rsid w:val="00A06432"/>
    <w:rsid w:val="00A06ABC"/>
    <w:rsid w:val="00A06E02"/>
    <w:rsid w:val="00A070B1"/>
    <w:rsid w:val="00A070EF"/>
    <w:rsid w:val="00A07408"/>
    <w:rsid w:val="00A076AB"/>
    <w:rsid w:val="00A07927"/>
    <w:rsid w:val="00A07BC8"/>
    <w:rsid w:val="00A07BDE"/>
    <w:rsid w:val="00A104B6"/>
    <w:rsid w:val="00A10609"/>
    <w:rsid w:val="00A10696"/>
    <w:rsid w:val="00A107E8"/>
    <w:rsid w:val="00A108F7"/>
    <w:rsid w:val="00A109BB"/>
    <w:rsid w:val="00A109CD"/>
    <w:rsid w:val="00A10A59"/>
    <w:rsid w:val="00A10AA3"/>
    <w:rsid w:val="00A11613"/>
    <w:rsid w:val="00A11A83"/>
    <w:rsid w:val="00A122E6"/>
    <w:rsid w:val="00A124B0"/>
    <w:rsid w:val="00A12AA2"/>
    <w:rsid w:val="00A12AF3"/>
    <w:rsid w:val="00A12E8E"/>
    <w:rsid w:val="00A133BE"/>
    <w:rsid w:val="00A13422"/>
    <w:rsid w:val="00A13431"/>
    <w:rsid w:val="00A135AC"/>
    <w:rsid w:val="00A137BB"/>
    <w:rsid w:val="00A13854"/>
    <w:rsid w:val="00A13A85"/>
    <w:rsid w:val="00A1407B"/>
    <w:rsid w:val="00A14127"/>
    <w:rsid w:val="00A14262"/>
    <w:rsid w:val="00A14388"/>
    <w:rsid w:val="00A14496"/>
    <w:rsid w:val="00A144D9"/>
    <w:rsid w:val="00A14879"/>
    <w:rsid w:val="00A14BCC"/>
    <w:rsid w:val="00A14C70"/>
    <w:rsid w:val="00A14D27"/>
    <w:rsid w:val="00A15334"/>
    <w:rsid w:val="00A1550B"/>
    <w:rsid w:val="00A156A2"/>
    <w:rsid w:val="00A15B8F"/>
    <w:rsid w:val="00A15DE4"/>
    <w:rsid w:val="00A15F79"/>
    <w:rsid w:val="00A1611C"/>
    <w:rsid w:val="00A16151"/>
    <w:rsid w:val="00A162A5"/>
    <w:rsid w:val="00A1654E"/>
    <w:rsid w:val="00A16621"/>
    <w:rsid w:val="00A16802"/>
    <w:rsid w:val="00A168FB"/>
    <w:rsid w:val="00A16B7B"/>
    <w:rsid w:val="00A16E22"/>
    <w:rsid w:val="00A171AD"/>
    <w:rsid w:val="00A171E7"/>
    <w:rsid w:val="00A175BB"/>
    <w:rsid w:val="00A20649"/>
    <w:rsid w:val="00A207C2"/>
    <w:rsid w:val="00A20B2F"/>
    <w:rsid w:val="00A210B9"/>
    <w:rsid w:val="00A2158B"/>
    <w:rsid w:val="00A216A9"/>
    <w:rsid w:val="00A217D8"/>
    <w:rsid w:val="00A21808"/>
    <w:rsid w:val="00A218FB"/>
    <w:rsid w:val="00A2194B"/>
    <w:rsid w:val="00A21B63"/>
    <w:rsid w:val="00A21C15"/>
    <w:rsid w:val="00A21C88"/>
    <w:rsid w:val="00A21DAF"/>
    <w:rsid w:val="00A21EC3"/>
    <w:rsid w:val="00A223F3"/>
    <w:rsid w:val="00A2247D"/>
    <w:rsid w:val="00A2268D"/>
    <w:rsid w:val="00A22785"/>
    <w:rsid w:val="00A22C58"/>
    <w:rsid w:val="00A22D8A"/>
    <w:rsid w:val="00A22FD5"/>
    <w:rsid w:val="00A23034"/>
    <w:rsid w:val="00A23787"/>
    <w:rsid w:val="00A23AA8"/>
    <w:rsid w:val="00A24464"/>
    <w:rsid w:val="00A24520"/>
    <w:rsid w:val="00A2467F"/>
    <w:rsid w:val="00A2471E"/>
    <w:rsid w:val="00A24C0C"/>
    <w:rsid w:val="00A24F69"/>
    <w:rsid w:val="00A250F4"/>
    <w:rsid w:val="00A257E0"/>
    <w:rsid w:val="00A259DE"/>
    <w:rsid w:val="00A25B02"/>
    <w:rsid w:val="00A25CE9"/>
    <w:rsid w:val="00A25F2D"/>
    <w:rsid w:val="00A25FA7"/>
    <w:rsid w:val="00A26215"/>
    <w:rsid w:val="00A26D99"/>
    <w:rsid w:val="00A26DCE"/>
    <w:rsid w:val="00A2725B"/>
    <w:rsid w:val="00A27431"/>
    <w:rsid w:val="00A2745F"/>
    <w:rsid w:val="00A27696"/>
    <w:rsid w:val="00A27ED0"/>
    <w:rsid w:val="00A30278"/>
    <w:rsid w:val="00A30390"/>
    <w:rsid w:val="00A30470"/>
    <w:rsid w:val="00A30531"/>
    <w:rsid w:val="00A30687"/>
    <w:rsid w:val="00A30811"/>
    <w:rsid w:val="00A30860"/>
    <w:rsid w:val="00A30B58"/>
    <w:rsid w:val="00A30B72"/>
    <w:rsid w:val="00A30B9A"/>
    <w:rsid w:val="00A30C0C"/>
    <w:rsid w:val="00A31437"/>
    <w:rsid w:val="00A31C8B"/>
    <w:rsid w:val="00A31D19"/>
    <w:rsid w:val="00A31EA9"/>
    <w:rsid w:val="00A3233E"/>
    <w:rsid w:val="00A325E6"/>
    <w:rsid w:val="00A32869"/>
    <w:rsid w:val="00A32C20"/>
    <w:rsid w:val="00A334F7"/>
    <w:rsid w:val="00A336DF"/>
    <w:rsid w:val="00A33AF6"/>
    <w:rsid w:val="00A3422B"/>
    <w:rsid w:val="00A34836"/>
    <w:rsid w:val="00A348EB"/>
    <w:rsid w:val="00A34B81"/>
    <w:rsid w:val="00A34CF9"/>
    <w:rsid w:val="00A35090"/>
    <w:rsid w:val="00A35654"/>
    <w:rsid w:val="00A358C7"/>
    <w:rsid w:val="00A35AA9"/>
    <w:rsid w:val="00A35B67"/>
    <w:rsid w:val="00A3604D"/>
    <w:rsid w:val="00A36334"/>
    <w:rsid w:val="00A3637A"/>
    <w:rsid w:val="00A3696E"/>
    <w:rsid w:val="00A36C92"/>
    <w:rsid w:val="00A36D7B"/>
    <w:rsid w:val="00A370CF"/>
    <w:rsid w:val="00A37118"/>
    <w:rsid w:val="00A372C5"/>
    <w:rsid w:val="00A37387"/>
    <w:rsid w:val="00A373AD"/>
    <w:rsid w:val="00A37705"/>
    <w:rsid w:val="00A37BC9"/>
    <w:rsid w:val="00A37C06"/>
    <w:rsid w:val="00A37CAC"/>
    <w:rsid w:val="00A37EB2"/>
    <w:rsid w:val="00A4035E"/>
    <w:rsid w:val="00A40721"/>
    <w:rsid w:val="00A408F6"/>
    <w:rsid w:val="00A40A40"/>
    <w:rsid w:val="00A40B6A"/>
    <w:rsid w:val="00A40FBC"/>
    <w:rsid w:val="00A41365"/>
    <w:rsid w:val="00A413F0"/>
    <w:rsid w:val="00A4140F"/>
    <w:rsid w:val="00A41679"/>
    <w:rsid w:val="00A418BB"/>
    <w:rsid w:val="00A41989"/>
    <w:rsid w:val="00A41A65"/>
    <w:rsid w:val="00A41D64"/>
    <w:rsid w:val="00A41DAB"/>
    <w:rsid w:val="00A42136"/>
    <w:rsid w:val="00A422C5"/>
    <w:rsid w:val="00A424A5"/>
    <w:rsid w:val="00A425E0"/>
    <w:rsid w:val="00A42889"/>
    <w:rsid w:val="00A42BEB"/>
    <w:rsid w:val="00A42D26"/>
    <w:rsid w:val="00A42D8D"/>
    <w:rsid w:val="00A434F2"/>
    <w:rsid w:val="00A43D21"/>
    <w:rsid w:val="00A4461E"/>
    <w:rsid w:val="00A44A9A"/>
    <w:rsid w:val="00A44D57"/>
    <w:rsid w:val="00A44EA1"/>
    <w:rsid w:val="00A44F0E"/>
    <w:rsid w:val="00A450C4"/>
    <w:rsid w:val="00A4522A"/>
    <w:rsid w:val="00A4594F"/>
    <w:rsid w:val="00A45AA6"/>
    <w:rsid w:val="00A45C32"/>
    <w:rsid w:val="00A45C4D"/>
    <w:rsid w:val="00A45E53"/>
    <w:rsid w:val="00A46854"/>
    <w:rsid w:val="00A46877"/>
    <w:rsid w:val="00A468BB"/>
    <w:rsid w:val="00A469FE"/>
    <w:rsid w:val="00A46A5D"/>
    <w:rsid w:val="00A46D56"/>
    <w:rsid w:val="00A46E78"/>
    <w:rsid w:val="00A46F4F"/>
    <w:rsid w:val="00A46FC0"/>
    <w:rsid w:val="00A47145"/>
    <w:rsid w:val="00A47176"/>
    <w:rsid w:val="00A477A9"/>
    <w:rsid w:val="00A47918"/>
    <w:rsid w:val="00A47B3C"/>
    <w:rsid w:val="00A47CEA"/>
    <w:rsid w:val="00A47E14"/>
    <w:rsid w:val="00A502C2"/>
    <w:rsid w:val="00A50CDC"/>
    <w:rsid w:val="00A50CE1"/>
    <w:rsid w:val="00A50E7C"/>
    <w:rsid w:val="00A50EAD"/>
    <w:rsid w:val="00A50F9A"/>
    <w:rsid w:val="00A5124E"/>
    <w:rsid w:val="00A515E5"/>
    <w:rsid w:val="00A518C8"/>
    <w:rsid w:val="00A51987"/>
    <w:rsid w:val="00A51A8A"/>
    <w:rsid w:val="00A51D26"/>
    <w:rsid w:val="00A51E8A"/>
    <w:rsid w:val="00A51F2A"/>
    <w:rsid w:val="00A52682"/>
    <w:rsid w:val="00A52FC5"/>
    <w:rsid w:val="00A53467"/>
    <w:rsid w:val="00A5356C"/>
    <w:rsid w:val="00A5358B"/>
    <w:rsid w:val="00A53685"/>
    <w:rsid w:val="00A53E69"/>
    <w:rsid w:val="00A53EF2"/>
    <w:rsid w:val="00A53F0E"/>
    <w:rsid w:val="00A540E9"/>
    <w:rsid w:val="00A543F9"/>
    <w:rsid w:val="00A545CD"/>
    <w:rsid w:val="00A54901"/>
    <w:rsid w:val="00A54AD3"/>
    <w:rsid w:val="00A55341"/>
    <w:rsid w:val="00A553BA"/>
    <w:rsid w:val="00A555DB"/>
    <w:rsid w:val="00A55894"/>
    <w:rsid w:val="00A55C77"/>
    <w:rsid w:val="00A55FD3"/>
    <w:rsid w:val="00A56132"/>
    <w:rsid w:val="00A56254"/>
    <w:rsid w:val="00A562D6"/>
    <w:rsid w:val="00A5661E"/>
    <w:rsid w:val="00A56989"/>
    <w:rsid w:val="00A56C41"/>
    <w:rsid w:val="00A56F19"/>
    <w:rsid w:val="00A578DE"/>
    <w:rsid w:val="00A600E3"/>
    <w:rsid w:val="00A602FD"/>
    <w:rsid w:val="00A60429"/>
    <w:rsid w:val="00A604F3"/>
    <w:rsid w:val="00A606A1"/>
    <w:rsid w:val="00A607D3"/>
    <w:rsid w:val="00A608A7"/>
    <w:rsid w:val="00A6090A"/>
    <w:rsid w:val="00A60BF5"/>
    <w:rsid w:val="00A60C8A"/>
    <w:rsid w:val="00A60D3C"/>
    <w:rsid w:val="00A6170A"/>
    <w:rsid w:val="00A61797"/>
    <w:rsid w:val="00A618F7"/>
    <w:rsid w:val="00A61B96"/>
    <w:rsid w:val="00A61C6F"/>
    <w:rsid w:val="00A61EE0"/>
    <w:rsid w:val="00A620E9"/>
    <w:rsid w:val="00A620F1"/>
    <w:rsid w:val="00A62237"/>
    <w:rsid w:val="00A625BE"/>
    <w:rsid w:val="00A62BE0"/>
    <w:rsid w:val="00A62E03"/>
    <w:rsid w:val="00A62EB6"/>
    <w:rsid w:val="00A63035"/>
    <w:rsid w:val="00A6367E"/>
    <w:rsid w:val="00A63D4A"/>
    <w:rsid w:val="00A63DE5"/>
    <w:rsid w:val="00A6412A"/>
    <w:rsid w:val="00A6482C"/>
    <w:rsid w:val="00A64964"/>
    <w:rsid w:val="00A64B6B"/>
    <w:rsid w:val="00A64ED9"/>
    <w:rsid w:val="00A65081"/>
    <w:rsid w:val="00A653BA"/>
    <w:rsid w:val="00A65688"/>
    <w:rsid w:val="00A659BE"/>
    <w:rsid w:val="00A65D80"/>
    <w:rsid w:val="00A65E38"/>
    <w:rsid w:val="00A65E3A"/>
    <w:rsid w:val="00A660A7"/>
    <w:rsid w:val="00A6696F"/>
    <w:rsid w:val="00A66A7A"/>
    <w:rsid w:val="00A677DB"/>
    <w:rsid w:val="00A678C7"/>
    <w:rsid w:val="00A679B1"/>
    <w:rsid w:val="00A679F0"/>
    <w:rsid w:val="00A70470"/>
    <w:rsid w:val="00A704E6"/>
    <w:rsid w:val="00A70858"/>
    <w:rsid w:val="00A70911"/>
    <w:rsid w:val="00A70CEA"/>
    <w:rsid w:val="00A70E1D"/>
    <w:rsid w:val="00A70E9C"/>
    <w:rsid w:val="00A71E93"/>
    <w:rsid w:val="00A72240"/>
    <w:rsid w:val="00A723C9"/>
    <w:rsid w:val="00A7260B"/>
    <w:rsid w:val="00A72B67"/>
    <w:rsid w:val="00A72EBC"/>
    <w:rsid w:val="00A72F94"/>
    <w:rsid w:val="00A73FC2"/>
    <w:rsid w:val="00A73FEF"/>
    <w:rsid w:val="00A7409B"/>
    <w:rsid w:val="00A74151"/>
    <w:rsid w:val="00A7429B"/>
    <w:rsid w:val="00A74382"/>
    <w:rsid w:val="00A744CC"/>
    <w:rsid w:val="00A746B5"/>
    <w:rsid w:val="00A74B6B"/>
    <w:rsid w:val="00A74F56"/>
    <w:rsid w:val="00A7555C"/>
    <w:rsid w:val="00A75870"/>
    <w:rsid w:val="00A758AC"/>
    <w:rsid w:val="00A75998"/>
    <w:rsid w:val="00A75EE0"/>
    <w:rsid w:val="00A76053"/>
    <w:rsid w:val="00A76102"/>
    <w:rsid w:val="00A7659F"/>
    <w:rsid w:val="00A76884"/>
    <w:rsid w:val="00A76AA0"/>
    <w:rsid w:val="00A76B10"/>
    <w:rsid w:val="00A76C62"/>
    <w:rsid w:val="00A76D17"/>
    <w:rsid w:val="00A76D36"/>
    <w:rsid w:val="00A76F79"/>
    <w:rsid w:val="00A76FD0"/>
    <w:rsid w:val="00A77105"/>
    <w:rsid w:val="00A7711F"/>
    <w:rsid w:val="00A77308"/>
    <w:rsid w:val="00A77855"/>
    <w:rsid w:val="00A77E72"/>
    <w:rsid w:val="00A8015D"/>
    <w:rsid w:val="00A80258"/>
    <w:rsid w:val="00A80291"/>
    <w:rsid w:val="00A8046A"/>
    <w:rsid w:val="00A80816"/>
    <w:rsid w:val="00A808FE"/>
    <w:rsid w:val="00A80B16"/>
    <w:rsid w:val="00A80F07"/>
    <w:rsid w:val="00A8123D"/>
    <w:rsid w:val="00A8179A"/>
    <w:rsid w:val="00A819DA"/>
    <w:rsid w:val="00A81F48"/>
    <w:rsid w:val="00A8212F"/>
    <w:rsid w:val="00A8219D"/>
    <w:rsid w:val="00A8237D"/>
    <w:rsid w:val="00A82694"/>
    <w:rsid w:val="00A827C3"/>
    <w:rsid w:val="00A82A8F"/>
    <w:rsid w:val="00A82C70"/>
    <w:rsid w:val="00A82CDC"/>
    <w:rsid w:val="00A82D23"/>
    <w:rsid w:val="00A832F8"/>
    <w:rsid w:val="00A83822"/>
    <w:rsid w:val="00A83878"/>
    <w:rsid w:val="00A83A7A"/>
    <w:rsid w:val="00A8490E"/>
    <w:rsid w:val="00A8499A"/>
    <w:rsid w:val="00A84E22"/>
    <w:rsid w:val="00A84E5F"/>
    <w:rsid w:val="00A851E5"/>
    <w:rsid w:val="00A8551C"/>
    <w:rsid w:val="00A85980"/>
    <w:rsid w:val="00A866BF"/>
    <w:rsid w:val="00A86FD3"/>
    <w:rsid w:val="00A87677"/>
    <w:rsid w:val="00A8781D"/>
    <w:rsid w:val="00A87A65"/>
    <w:rsid w:val="00A87DE5"/>
    <w:rsid w:val="00A90335"/>
    <w:rsid w:val="00A903C8"/>
    <w:rsid w:val="00A90802"/>
    <w:rsid w:val="00A90858"/>
    <w:rsid w:val="00A90B4A"/>
    <w:rsid w:val="00A90BFD"/>
    <w:rsid w:val="00A90F8E"/>
    <w:rsid w:val="00A9161D"/>
    <w:rsid w:val="00A9162B"/>
    <w:rsid w:val="00A91956"/>
    <w:rsid w:val="00A919FA"/>
    <w:rsid w:val="00A91DD3"/>
    <w:rsid w:val="00A92467"/>
    <w:rsid w:val="00A92473"/>
    <w:rsid w:val="00A926FE"/>
    <w:rsid w:val="00A92830"/>
    <w:rsid w:val="00A929BF"/>
    <w:rsid w:val="00A92ADB"/>
    <w:rsid w:val="00A92B9A"/>
    <w:rsid w:val="00A934C3"/>
    <w:rsid w:val="00A937F4"/>
    <w:rsid w:val="00A93868"/>
    <w:rsid w:val="00A938AC"/>
    <w:rsid w:val="00A93CA3"/>
    <w:rsid w:val="00A93DC9"/>
    <w:rsid w:val="00A942AF"/>
    <w:rsid w:val="00A9432C"/>
    <w:rsid w:val="00A945A8"/>
    <w:rsid w:val="00A94A9A"/>
    <w:rsid w:val="00A94B73"/>
    <w:rsid w:val="00A94B77"/>
    <w:rsid w:val="00A94FE0"/>
    <w:rsid w:val="00A951A4"/>
    <w:rsid w:val="00A954F3"/>
    <w:rsid w:val="00A95848"/>
    <w:rsid w:val="00A95B35"/>
    <w:rsid w:val="00A962FC"/>
    <w:rsid w:val="00A964ED"/>
    <w:rsid w:val="00A96620"/>
    <w:rsid w:val="00A9679A"/>
    <w:rsid w:val="00A96925"/>
    <w:rsid w:val="00A97282"/>
    <w:rsid w:val="00A97322"/>
    <w:rsid w:val="00A97631"/>
    <w:rsid w:val="00A97ADA"/>
    <w:rsid w:val="00A97E48"/>
    <w:rsid w:val="00A97F07"/>
    <w:rsid w:val="00AA03E0"/>
    <w:rsid w:val="00AA0521"/>
    <w:rsid w:val="00AA0577"/>
    <w:rsid w:val="00AA0816"/>
    <w:rsid w:val="00AA099F"/>
    <w:rsid w:val="00AA0D05"/>
    <w:rsid w:val="00AA137B"/>
    <w:rsid w:val="00AA13A0"/>
    <w:rsid w:val="00AA13FA"/>
    <w:rsid w:val="00AA15D0"/>
    <w:rsid w:val="00AA1888"/>
    <w:rsid w:val="00AA1AC3"/>
    <w:rsid w:val="00AA260D"/>
    <w:rsid w:val="00AA27D1"/>
    <w:rsid w:val="00AA2BFF"/>
    <w:rsid w:val="00AA2E96"/>
    <w:rsid w:val="00AA2EC4"/>
    <w:rsid w:val="00AA3AB1"/>
    <w:rsid w:val="00AA4064"/>
    <w:rsid w:val="00AA40DE"/>
    <w:rsid w:val="00AA44AE"/>
    <w:rsid w:val="00AA46B0"/>
    <w:rsid w:val="00AA4797"/>
    <w:rsid w:val="00AA4900"/>
    <w:rsid w:val="00AA49B1"/>
    <w:rsid w:val="00AA4DF0"/>
    <w:rsid w:val="00AA4F47"/>
    <w:rsid w:val="00AA5493"/>
    <w:rsid w:val="00AA57B8"/>
    <w:rsid w:val="00AA57D6"/>
    <w:rsid w:val="00AA595D"/>
    <w:rsid w:val="00AA597E"/>
    <w:rsid w:val="00AA5BE7"/>
    <w:rsid w:val="00AA5EDC"/>
    <w:rsid w:val="00AA5FD9"/>
    <w:rsid w:val="00AA64D2"/>
    <w:rsid w:val="00AA6A12"/>
    <w:rsid w:val="00AA6AE4"/>
    <w:rsid w:val="00AA6BF6"/>
    <w:rsid w:val="00AA72E6"/>
    <w:rsid w:val="00AA73D4"/>
    <w:rsid w:val="00AA7ECC"/>
    <w:rsid w:val="00AB0369"/>
    <w:rsid w:val="00AB0495"/>
    <w:rsid w:val="00AB0810"/>
    <w:rsid w:val="00AB0875"/>
    <w:rsid w:val="00AB099D"/>
    <w:rsid w:val="00AB0BE0"/>
    <w:rsid w:val="00AB0DE2"/>
    <w:rsid w:val="00AB0F70"/>
    <w:rsid w:val="00AB1892"/>
    <w:rsid w:val="00AB18C7"/>
    <w:rsid w:val="00AB1929"/>
    <w:rsid w:val="00AB1D22"/>
    <w:rsid w:val="00AB1FBE"/>
    <w:rsid w:val="00AB2092"/>
    <w:rsid w:val="00AB20D7"/>
    <w:rsid w:val="00AB2223"/>
    <w:rsid w:val="00AB28B1"/>
    <w:rsid w:val="00AB2A34"/>
    <w:rsid w:val="00AB2CA2"/>
    <w:rsid w:val="00AB2DFF"/>
    <w:rsid w:val="00AB308B"/>
    <w:rsid w:val="00AB30F8"/>
    <w:rsid w:val="00AB3335"/>
    <w:rsid w:val="00AB3533"/>
    <w:rsid w:val="00AB3692"/>
    <w:rsid w:val="00AB3750"/>
    <w:rsid w:val="00AB37A9"/>
    <w:rsid w:val="00AB3B47"/>
    <w:rsid w:val="00AB3CD6"/>
    <w:rsid w:val="00AB3D10"/>
    <w:rsid w:val="00AB3DA2"/>
    <w:rsid w:val="00AB3F84"/>
    <w:rsid w:val="00AB41A7"/>
    <w:rsid w:val="00AB41C0"/>
    <w:rsid w:val="00AB43EA"/>
    <w:rsid w:val="00AB4B7E"/>
    <w:rsid w:val="00AB4C93"/>
    <w:rsid w:val="00AB4E67"/>
    <w:rsid w:val="00AB519E"/>
    <w:rsid w:val="00AB530B"/>
    <w:rsid w:val="00AB536D"/>
    <w:rsid w:val="00AB547B"/>
    <w:rsid w:val="00AB55B1"/>
    <w:rsid w:val="00AB573F"/>
    <w:rsid w:val="00AB5844"/>
    <w:rsid w:val="00AB59B0"/>
    <w:rsid w:val="00AB5E81"/>
    <w:rsid w:val="00AB5FD4"/>
    <w:rsid w:val="00AB6065"/>
    <w:rsid w:val="00AB61C0"/>
    <w:rsid w:val="00AB645A"/>
    <w:rsid w:val="00AB696D"/>
    <w:rsid w:val="00AB69E3"/>
    <w:rsid w:val="00AB6D54"/>
    <w:rsid w:val="00AB6EE4"/>
    <w:rsid w:val="00AB707F"/>
    <w:rsid w:val="00AB72A6"/>
    <w:rsid w:val="00AB76A9"/>
    <w:rsid w:val="00AB7D50"/>
    <w:rsid w:val="00AB7DA7"/>
    <w:rsid w:val="00AC020F"/>
    <w:rsid w:val="00AC02AF"/>
    <w:rsid w:val="00AC05E0"/>
    <w:rsid w:val="00AC09EC"/>
    <w:rsid w:val="00AC09F9"/>
    <w:rsid w:val="00AC0D17"/>
    <w:rsid w:val="00AC0E3F"/>
    <w:rsid w:val="00AC0EE6"/>
    <w:rsid w:val="00AC10CF"/>
    <w:rsid w:val="00AC1433"/>
    <w:rsid w:val="00AC148F"/>
    <w:rsid w:val="00AC14EA"/>
    <w:rsid w:val="00AC1627"/>
    <w:rsid w:val="00AC19F2"/>
    <w:rsid w:val="00AC1A53"/>
    <w:rsid w:val="00AC20F0"/>
    <w:rsid w:val="00AC21CD"/>
    <w:rsid w:val="00AC2418"/>
    <w:rsid w:val="00AC2444"/>
    <w:rsid w:val="00AC2537"/>
    <w:rsid w:val="00AC259F"/>
    <w:rsid w:val="00AC2822"/>
    <w:rsid w:val="00AC28AF"/>
    <w:rsid w:val="00AC2931"/>
    <w:rsid w:val="00AC2E90"/>
    <w:rsid w:val="00AC3057"/>
    <w:rsid w:val="00AC3260"/>
    <w:rsid w:val="00AC35DD"/>
    <w:rsid w:val="00AC3D6A"/>
    <w:rsid w:val="00AC3F9C"/>
    <w:rsid w:val="00AC4048"/>
    <w:rsid w:val="00AC484B"/>
    <w:rsid w:val="00AC4A02"/>
    <w:rsid w:val="00AC4B2C"/>
    <w:rsid w:val="00AC5876"/>
    <w:rsid w:val="00AC5CB1"/>
    <w:rsid w:val="00AC62BA"/>
    <w:rsid w:val="00AC6303"/>
    <w:rsid w:val="00AC63E2"/>
    <w:rsid w:val="00AC6478"/>
    <w:rsid w:val="00AC651C"/>
    <w:rsid w:val="00AC779F"/>
    <w:rsid w:val="00AC7908"/>
    <w:rsid w:val="00AC79CD"/>
    <w:rsid w:val="00AC7B06"/>
    <w:rsid w:val="00AC7D85"/>
    <w:rsid w:val="00AD0294"/>
    <w:rsid w:val="00AD091A"/>
    <w:rsid w:val="00AD0BA7"/>
    <w:rsid w:val="00AD0C31"/>
    <w:rsid w:val="00AD0D28"/>
    <w:rsid w:val="00AD0F71"/>
    <w:rsid w:val="00AD0F84"/>
    <w:rsid w:val="00AD10C8"/>
    <w:rsid w:val="00AD1450"/>
    <w:rsid w:val="00AD1807"/>
    <w:rsid w:val="00AD187A"/>
    <w:rsid w:val="00AD1A8A"/>
    <w:rsid w:val="00AD1B22"/>
    <w:rsid w:val="00AD1BF2"/>
    <w:rsid w:val="00AD1CA9"/>
    <w:rsid w:val="00AD1F48"/>
    <w:rsid w:val="00AD1F95"/>
    <w:rsid w:val="00AD2297"/>
    <w:rsid w:val="00AD2729"/>
    <w:rsid w:val="00AD299E"/>
    <w:rsid w:val="00AD2A5E"/>
    <w:rsid w:val="00AD3239"/>
    <w:rsid w:val="00AD3354"/>
    <w:rsid w:val="00AD4019"/>
    <w:rsid w:val="00AD42CE"/>
    <w:rsid w:val="00AD4586"/>
    <w:rsid w:val="00AD477C"/>
    <w:rsid w:val="00AD49D4"/>
    <w:rsid w:val="00AD4C93"/>
    <w:rsid w:val="00AD50DC"/>
    <w:rsid w:val="00AD5289"/>
    <w:rsid w:val="00AD5B87"/>
    <w:rsid w:val="00AD5FD2"/>
    <w:rsid w:val="00AD6148"/>
    <w:rsid w:val="00AD62C3"/>
    <w:rsid w:val="00AD6687"/>
    <w:rsid w:val="00AD6BB1"/>
    <w:rsid w:val="00AD6C7A"/>
    <w:rsid w:val="00AD700A"/>
    <w:rsid w:val="00AD702F"/>
    <w:rsid w:val="00AD7513"/>
    <w:rsid w:val="00AD7603"/>
    <w:rsid w:val="00AD773E"/>
    <w:rsid w:val="00AD77C5"/>
    <w:rsid w:val="00AD784B"/>
    <w:rsid w:val="00AD78E4"/>
    <w:rsid w:val="00AD78FF"/>
    <w:rsid w:val="00AD7BD8"/>
    <w:rsid w:val="00AD7D02"/>
    <w:rsid w:val="00AD7E7C"/>
    <w:rsid w:val="00AE040C"/>
    <w:rsid w:val="00AE045D"/>
    <w:rsid w:val="00AE0D56"/>
    <w:rsid w:val="00AE0D5D"/>
    <w:rsid w:val="00AE103D"/>
    <w:rsid w:val="00AE105B"/>
    <w:rsid w:val="00AE1524"/>
    <w:rsid w:val="00AE1947"/>
    <w:rsid w:val="00AE1CD2"/>
    <w:rsid w:val="00AE1D29"/>
    <w:rsid w:val="00AE1E17"/>
    <w:rsid w:val="00AE2808"/>
    <w:rsid w:val="00AE28F4"/>
    <w:rsid w:val="00AE290C"/>
    <w:rsid w:val="00AE2ABF"/>
    <w:rsid w:val="00AE2CD2"/>
    <w:rsid w:val="00AE2DEE"/>
    <w:rsid w:val="00AE2ED4"/>
    <w:rsid w:val="00AE3289"/>
    <w:rsid w:val="00AE383F"/>
    <w:rsid w:val="00AE3B98"/>
    <w:rsid w:val="00AE3C1B"/>
    <w:rsid w:val="00AE3E18"/>
    <w:rsid w:val="00AE3E28"/>
    <w:rsid w:val="00AE4BEE"/>
    <w:rsid w:val="00AE542A"/>
    <w:rsid w:val="00AE562B"/>
    <w:rsid w:val="00AE566B"/>
    <w:rsid w:val="00AE5792"/>
    <w:rsid w:val="00AE653D"/>
    <w:rsid w:val="00AE68F9"/>
    <w:rsid w:val="00AE692E"/>
    <w:rsid w:val="00AE6CD5"/>
    <w:rsid w:val="00AE6DA3"/>
    <w:rsid w:val="00AE6E56"/>
    <w:rsid w:val="00AE6E5A"/>
    <w:rsid w:val="00AE6F12"/>
    <w:rsid w:val="00AE70FA"/>
    <w:rsid w:val="00AE725C"/>
    <w:rsid w:val="00AE7389"/>
    <w:rsid w:val="00AE7552"/>
    <w:rsid w:val="00AE766C"/>
    <w:rsid w:val="00AE7CE6"/>
    <w:rsid w:val="00AE7E73"/>
    <w:rsid w:val="00AE7FE6"/>
    <w:rsid w:val="00AF012F"/>
    <w:rsid w:val="00AF0178"/>
    <w:rsid w:val="00AF017B"/>
    <w:rsid w:val="00AF067A"/>
    <w:rsid w:val="00AF09CE"/>
    <w:rsid w:val="00AF0C3D"/>
    <w:rsid w:val="00AF1120"/>
    <w:rsid w:val="00AF15F8"/>
    <w:rsid w:val="00AF1676"/>
    <w:rsid w:val="00AF1707"/>
    <w:rsid w:val="00AF191B"/>
    <w:rsid w:val="00AF1A87"/>
    <w:rsid w:val="00AF2044"/>
    <w:rsid w:val="00AF2277"/>
    <w:rsid w:val="00AF2322"/>
    <w:rsid w:val="00AF286D"/>
    <w:rsid w:val="00AF2CB6"/>
    <w:rsid w:val="00AF2E6B"/>
    <w:rsid w:val="00AF3492"/>
    <w:rsid w:val="00AF38E4"/>
    <w:rsid w:val="00AF3E56"/>
    <w:rsid w:val="00AF3E77"/>
    <w:rsid w:val="00AF3E96"/>
    <w:rsid w:val="00AF46C2"/>
    <w:rsid w:val="00AF48AC"/>
    <w:rsid w:val="00AF4932"/>
    <w:rsid w:val="00AF495D"/>
    <w:rsid w:val="00AF4CE4"/>
    <w:rsid w:val="00AF4D0B"/>
    <w:rsid w:val="00AF4DA9"/>
    <w:rsid w:val="00AF5409"/>
    <w:rsid w:val="00AF5761"/>
    <w:rsid w:val="00AF58A4"/>
    <w:rsid w:val="00AF5960"/>
    <w:rsid w:val="00AF667A"/>
    <w:rsid w:val="00AF6A2D"/>
    <w:rsid w:val="00AF6F30"/>
    <w:rsid w:val="00AF6F5A"/>
    <w:rsid w:val="00AF7430"/>
    <w:rsid w:val="00AF75B7"/>
    <w:rsid w:val="00AF7607"/>
    <w:rsid w:val="00AF7617"/>
    <w:rsid w:val="00AF763F"/>
    <w:rsid w:val="00AF7982"/>
    <w:rsid w:val="00AF7BB1"/>
    <w:rsid w:val="00AF7D0F"/>
    <w:rsid w:val="00AF7FED"/>
    <w:rsid w:val="00B005D3"/>
    <w:rsid w:val="00B00836"/>
    <w:rsid w:val="00B00915"/>
    <w:rsid w:val="00B00A4F"/>
    <w:rsid w:val="00B00B41"/>
    <w:rsid w:val="00B01249"/>
    <w:rsid w:val="00B012B6"/>
    <w:rsid w:val="00B012B7"/>
    <w:rsid w:val="00B01542"/>
    <w:rsid w:val="00B01593"/>
    <w:rsid w:val="00B01868"/>
    <w:rsid w:val="00B0188D"/>
    <w:rsid w:val="00B01CDA"/>
    <w:rsid w:val="00B01D7A"/>
    <w:rsid w:val="00B02140"/>
    <w:rsid w:val="00B027A6"/>
    <w:rsid w:val="00B031D2"/>
    <w:rsid w:val="00B03AFC"/>
    <w:rsid w:val="00B03F7C"/>
    <w:rsid w:val="00B040CB"/>
    <w:rsid w:val="00B041C5"/>
    <w:rsid w:val="00B04550"/>
    <w:rsid w:val="00B04665"/>
    <w:rsid w:val="00B04730"/>
    <w:rsid w:val="00B047D9"/>
    <w:rsid w:val="00B0485A"/>
    <w:rsid w:val="00B04A3D"/>
    <w:rsid w:val="00B04BE5"/>
    <w:rsid w:val="00B04F32"/>
    <w:rsid w:val="00B05985"/>
    <w:rsid w:val="00B05DA4"/>
    <w:rsid w:val="00B06311"/>
    <w:rsid w:val="00B06424"/>
    <w:rsid w:val="00B066B9"/>
    <w:rsid w:val="00B06B8C"/>
    <w:rsid w:val="00B06E3A"/>
    <w:rsid w:val="00B06F09"/>
    <w:rsid w:val="00B070FB"/>
    <w:rsid w:val="00B071D6"/>
    <w:rsid w:val="00B07255"/>
    <w:rsid w:val="00B07279"/>
    <w:rsid w:val="00B07460"/>
    <w:rsid w:val="00B07D12"/>
    <w:rsid w:val="00B07FD7"/>
    <w:rsid w:val="00B10B49"/>
    <w:rsid w:val="00B11371"/>
    <w:rsid w:val="00B119C2"/>
    <w:rsid w:val="00B11B9E"/>
    <w:rsid w:val="00B121CC"/>
    <w:rsid w:val="00B122EC"/>
    <w:rsid w:val="00B12493"/>
    <w:rsid w:val="00B12867"/>
    <w:rsid w:val="00B12CC7"/>
    <w:rsid w:val="00B12EEB"/>
    <w:rsid w:val="00B130C3"/>
    <w:rsid w:val="00B13450"/>
    <w:rsid w:val="00B136AE"/>
    <w:rsid w:val="00B13945"/>
    <w:rsid w:val="00B13963"/>
    <w:rsid w:val="00B139B9"/>
    <w:rsid w:val="00B13C89"/>
    <w:rsid w:val="00B13CE8"/>
    <w:rsid w:val="00B13F15"/>
    <w:rsid w:val="00B140FE"/>
    <w:rsid w:val="00B14305"/>
    <w:rsid w:val="00B14A3F"/>
    <w:rsid w:val="00B14B19"/>
    <w:rsid w:val="00B14F23"/>
    <w:rsid w:val="00B150AF"/>
    <w:rsid w:val="00B1537D"/>
    <w:rsid w:val="00B15709"/>
    <w:rsid w:val="00B15924"/>
    <w:rsid w:val="00B15958"/>
    <w:rsid w:val="00B16094"/>
    <w:rsid w:val="00B16155"/>
    <w:rsid w:val="00B1623E"/>
    <w:rsid w:val="00B16250"/>
    <w:rsid w:val="00B1649C"/>
    <w:rsid w:val="00B1660B"/>
    <w:rsid w:val="00B169B8"/>
    <w:rsid w:val="00B169DC"/>
    <w:rsid w:val="00B16CFE"/>
    <w:rsid w:val="00B16D21"/>
    <w:rsid w:val="00B16E5D"/>
    <w:rsid w:val="00B16F52"/>
    <w:rsid w:val="00B1751C"/>
    <w:rsid w:val="00B176D5"/>
    <w:rsid w:val="00B17C82"/>
    <w:rsid w:val="00B20574"/>
    <w:rsid w:val="00B2074D"/>
    <w:rsid w:val="00B20E01"/>
    <w:rsid w:val="00B21032"/>
    <w:rsid w:val="00B21493"/>
    <w:rsid w:val="00B21D48"/>
    <w:rsid w:val="00B21D55"/>
    <w:rsid w:val="00B21E6B"/>
    <w:rsid w:val="00B21FE1"/>
    <w:rsid w:val="00B22902"/>
    <w:rsid w:val="00B22AD9"/>
    <w:rsid w:val="00B22D10"/>
    <w:rsid w:val="00B22EE5"/>
    <w:rsid w:val="00B234D2"/>
    <w:rsid w:val="00B2359B"/>
    <w:rsid w:val="00B235D5"/>
    <w:rsid w:val="00B235E9"/>
    <w:rsid w:val="00B236DB"/>
    <w:rsid w:val="00B237CE"/>
    <w:rsid w:val="00B23833"/>
    <w:rsid w:val="00B239AA"/>
    <w:rsid w:val="00B23F66"/>
    <w:rsid w:val="00B24273"/>
    <w:rsid w:val="00B244F8"/>
    <w:rsid w:val="00B24515"/>
    <w:rsid w:val="00B24571"/>
    <w:rsid w:val="00B24668"/>
    <w:rsid w:val="00B24AAF"/>
    <w:rsid w:val="00B24E27"/>
    <w:rsid w:val="00B251E0"/>
    <w:rsid w:val="00B252B5"/>
    <w:rsid w:val="00B25823"/>
    <w:rsid w:val="00B25D0D"/>
    <w:rsid w:val="00B25E1C"/>
    <w:rsid w:val="00B26936"/>
    <w:rsid w:val="00B26AD6"/>
    <w:rsid w:val="00B26E1D"/>
    <w:rsid w:val="00B27611"/>
    <w:rsid w:val="00B276AD"/>
    <w:rsid w:val="00B2778E"/>
    <w:rsid w:val="00B27B56"/>
    <w:rsid w:val="00B27B7C"/>
    <w:rsid w:val="00B3020C"/>
    <w:rsid w:val="00B30316"/>
    <w:rsid w:val="00B303FB"/>
    <w:rsid w:val="00B30788"/>
    <w:rsid w:val="00B308AD"/>
    <w:rsid w:val="00B30EA9"/>
    <w:rsid w:val="00B30F85"/>
    <w:rsid w:val="00B3179F"/>
    <w:rsid w:val="00B318E7"/>
    <w:rsid w:val="00B318FF"/>
    <w:rsid w:val="00B31DB2"/>
    <w:rsid w:val="00B324E5"/>
    <w:rsid w:val="00B324EF"/>
    <w:rsid w:val="00B324F8"/>
    <w:rsid w:val="00B329CA"/>
    <w:rsid w:val="00B32CD1"/>
    <w:rsid w:val="00B32D25"/>
    <w:rsid w:val="00B3320F"/>
    <w:rsid w:val="00B3323C"/>
    <w:rsid w:val="00B33242"/>
    <w:rsid w:val="00B332C1"/>
    <w:rsid w:val="00B337AD"/>
    <w:rsid w:val="00B33ADB"/>
    <w:rsid w:val="00B33C1B"/>
    <w:rsid w:val="00B34174"/>
    <w:rsid w:val="00B344D1"/>
    <w:rsid w:val="00B344EE"/>
    <w:rsid w:val="00B345FB"/>
    <w:rsid w:val="00B34AED"/>
    <w:rsid w:val="00B34F34"/>
    <w:rsid w:val="00B35246"/>
    <w:rsid w:val="00B3540B"/>
    <w:rsid w:val="00B355D6"/>
    <w:rsid w:val="00B35800"/>
    <w:rsid w:val="00B3585F"/>
    <w:rsid w:val="00B359C8"/>
    <w:rsid w:val="00B35BC7"/>
    <w:rsid w:val="00B35E3E"/>
    <w:rsid w:val="00B35F16"/>
    <w:rsid w:val="00B35F1C"/>
    <w:rsid w:val="00B35F4D"/>
    <w:rsid w:val="00B35FA3"/>
    <w:rsid w:val="00B36303"/>
    <w:rsid w:val="00B36687"/>
    <w:rsid w:val="00B36689"/>
    <w:rsid w:val="00B367F6"/>
    <w:rsid w:val="00B36B38"/>
    <w:rsid w:val="00B36B96"/>
    <w:rsid w:val="00B36DA8"/>
    <w:rsid w:val="00B36EDE"/>
    <w:rsid w:val="00B36FED"/>
    <w:rsid w:val="00B37348"/>
    <w:rsid w:val="00B378B9"/>
    <w:rsid w:val="00B37937"/>
    <w:rsid w:val="00B3797D"/>
    <w:rsid w:val="00B37D3C"/>
    <w:rsid w:val="00B40020"/>
    <w:rsid w:val="00B40290"/>
    <w:rsid w:val="00B4042F"/>
    <w:rsid w:val="00B4072D"/>
    <w:rsid w:val="00B40800"/>
    <w:rsid w:val="00B40C7F"/>
    <w:rsid w:val="00B413B6"/>
    <w:rsid w:val="00B413D9"/>
    <w:rsid w:val="00B41434"/>
    <w:rsid w:val="00B41697"/>
    <w:rsid w:val="00B41856"/>
    <w:rsid w:val="00B41932"/>
    <w:rsid w:val="00B421C8"/>
    <w:rsid w:val="00B42267"/>
    <w:rsid w:val="00B42452"/>
    <w:rsid w:val="00B42490"/>
    <w:rsid w:val="00B43659"/>
    <w:rsid w:val="00B4391B"/>
    <w:rsid w:val="00B449F0"/>
    <w:rsid w:val="00B44D9D"/>
    <w:rsid w:val="00B45280"/>
    <w:rsid w:val="00B452D4"/>
    <w:rsid w:val="00B45379"/>
    <w:rsid w:val="00B45CC3"/>
    <w:rsid w:val="00B45DB9"/>
    <w:rsid w:val="00B45F55"/>
    <w:rsid w:val="00B45FA3"/>
    <w:rsid w:val="00B4619B"/>
    <w:rsid w:val="00B463B1"/>
    <w:rsid w:val="00B464E4"/>
    <w:rsid w:val="00B46EB5"/>
    <w:rsid w:val="00B472CD"/>
    <w:rsid w:val="00B4761C"/>
    <w:rsid w:val="00B47653"/>
    <w:rsid w:val="00B476E5"/>
    <w:rsid w:val="00B47DED"/>
    <w:rsid w:val="00B47F52"/>
    <w:rsid w:val="00B501DC"/>
    <w:rsid w:val="00B505E6"/>
    <w:rsid w:val="00B509D2"/>
    <w:rsid w:val="00B510F6"/>
    <w:rsid w:val="00B5123C"/>
    <w:rsid w:val="00B51602"/>
    <w:rsid w:val="00B51630"/>
    <w:rsid w:val="00B51943"/>
    <w:rsid w:val="00B51A6C"/>
    <w:rsid w:val="00B528E9"/>
    <w:rsid w:val="00B52BB7"/>
    <w:rsid w:val="00B52D4F"/>
    <w:rsid w:val="00B52DC3"/>
    <w:rsid w:val="00B533D4"/>
    <w:rsid w:val="00B53601"/>
    <w:rsid w:val="00B53EDE"/>
    <w:rsid w:val="00B53EDF"/>
    <w:rsid w:val="00B53F57"/>
    <w:rsid w:val="00B53FCC"/>
    <w:rsid w:val="00B54443"/>
    <w:rsid w:val="00B544A3"/>
    <w:rsid w:val="00B545BA"/>
    <w:rsid w:val="00B54878"/>
    <w:rsid w:val="00B549A0"/>
    <w:rsid w:val="00B54D4C"/>
    <w:rsid w:val="00B554AB"/>
    <w:rsid w:val="00B554FD"/>
    <w:rsid w:val="00B558B8"/>
    <w:rsid w:val="00B559FF"/>
    <w:rsid w:val="00B55CE9"/>
    <w:rsid w:val="00B560F3"/>
    <w:rsid w:val="00B562A9"/>
    <w:rsid w:val="00B5656F"/>
    <w:rsid w:val="00B568AD"/>
    <w:rsid w:val="00B56EB3"/>
    <w:rsid w:val="00B571B7"/>
    <w:rsid w:val="00B575A6"/>
    <w:rsid w:val="00B577A0"/>
    <w:rsid w:val="00B60052"/>
    <w:rsid w:val="00B603CC"/>
    <w:rsid w:val="00B6080C"/>
    <w:rsid w:val="00B60DFC"/>
    <w:rsid w:val="00B6135F"/>
    <w:rsid w:val="00B61706"/>
    <w:rsid w:val="00B61763"/>
    <w:rsid w:val="00B617D1"/>
    <w:rsid w:val="00B6183E"/>
    <w:rsid w:val="00B61B46"/>
    <w:rsid w:val="00B61C0C"/>
    <w:rsid w:val="00B62586"/>
    <w:rsid w:val="00B62B09"/>
    <w:rsid w:val="00B63055"/>
    <w:rsid w:val="00B63BFC"/>
    <w:rsid w:val="00B63DDA"/>
    <w:rsid w:val="00B64059"/>
    <w:rsid w:val="00B64AE2"/>
    <w:rsid w:val="00B64CE4"/>
    <w:rsid w:val="00B64E8F"/>
    <w:rsid w:val="00B65157"/>
    <w:rsid w:val="00B6522C"/>
    <w:rsid w:val="00B6539C"/>
    <w:rsid w:val="00B658E8"/>
    <w:rsid w:val="00B659B2"/>
    <w:rsid w:val="00B65AE1"/>
    <w:rsid w:val="00B65D68"/>
    <w:rsid w:val="00B660A2"/>
    <w:rsid w:val="00B666C5"/>
    <w:rsid w:val="00B66BB4"/>
    <w:rsid w:val="00B66C42"/>
    <w:rsid w:val="00B66E21"/>
    <w:rsid w:val="00B66E89"/>
    <w:rsid w:val="00B6764A"/>
    <w:rsid w:val="00B676EE"/>
    <w:rsid w:val="00B67D1B"/>
    <w:rsid w:val="00B67DD2"/>
    <w:rsid w:val="00B67FBB"/>
    <w:rsid w:val="00B70028"/>
    <w:rsid w:val="00B70040"/>
    <w:rsid w:val="00B70135"/>
    <w:rsid w:val="00B70423"/>
    <w:rsid w:val="00B70728"/>
    <w:rsid w:val="00B707E7"/>
    <w:rsid w:val="00B7089A"/>
    <w:rsid w:val="00B70B32"/>
    <w:rsid w:val="00B70F75"/>
    <w:rsid w:val="00B711A7"/>
    <w:rsid w:val="00B71301"/>
    <w:rsid w:val="00B713FC"/>
    <w:rsid w:val="00B715D0"/>
    <w:rsid w:val="00B718E5"/>
    <w:rsid w:val="00B71ADE"/>
    <w:rsid w:val="00B722A2"/>
    <w:rsid w:val="00B725F8"/>
    <w:rsid w:val="00B7275F"/>
    <w:rsid w:val="00B72BF8"/>
    <w:rsid w:val="00B72C1A"/>
    <w:rsid w:val="00B72C96"/>
    <w:rsid w:val="00B72EBB"/>
    <w:rsid w:val="00B73346"/>
    <w:rsid w:val="00B733B1"/>
    <w:rsid w:val="00B73CF9"/>
    <w:rsid w:val="00B74297"/>
    <w:rsid w:val="00B74609"/>
    <w:rsid w:val="00B7460D"/>
    <w:rsid w:val="00B74C06"/>
    <w:rsid w:val="00B751BF"/>
    <w:rsid w:val="00B75247"/>
    <w:rsid w:val="00B75C24"/>
    <w:rsid w:val="00B75DFD"/>
    <w:rsid w:val="00B76352"/>
    <w:rsid w:val="00B763AC"/>
    <w:rsid w:val="00B76734"/>
    <w:rsid w:val="00B768D1"/>
    <w:rsid w:val="00B76B18"/>
    <w:rsid w:val="00B76C49"/>
    <w:rsid w:val="00B76FDA"/>
    <w:rsid w:val="00B77245"/>
    <w:rsid w:val="00B77288"/>
    <w:rsid w:val="00B773F8"/>
    <w:rsid w:val="00B77B21"/>
    <w:rsid w:val="00B77D79"/>
    <w:rsid w:val="00B77FB4"/>
    <w:rsid w:val="00B801F6"/>
    <w:rsid w:val="00B8025D"/>
    <w:rsid w:val="00B803A7"/>
    <w:rsid w:val="00B80643"/>
    <w:rsid w:val="00B80BD8"/>
    <w:rsid w:val="00B80C1A"/>
    <w:rsid w:val="00B80D18"/>
    <w:rsid w:val="00B81093"/>
    <w:rsid w:val="00B81104"/>
    <w:rsid w:val="00B811B3"/>
    <w:rsid w:val="00B8171B"/>
    <w:rsid w:val="00B8212C"/>
    <w:rsid w:val="00B82510"/>
    <w:rsid w:val="00B82C7A"/>
    <w:rsid w:val="00B82E42"/>
    <w:rsid w:val="00B831D8"/>
    <w:rsid w:val="00B83276"/>
    <w:rsid w:val="00B832CC"/>
    <w:rsid w:val="00B83582"/>
    <w:rsid w:val="00B83675"/>
    <w:rsid w:val="00B8381E"/>
    <w:rsid w:val="00B83B9A"/>
    <w:rsid w:val="00B83ED7"/>
    <w:rsid w:val="00B84171"/>
    <w:rsid w:val="00B84499"/>
    <w:rsid w:val="00B8465E"/>
    <w:rsid w:val="00B846EC"/>
    <w:rsid w:val="00B84879"/>
    <w:rsid w:val="00B84B0E"/>
    <w:rsid w:val="00B84BF1"/>
    <w:rsid w:val="00B84CBE"/>
    <w:rsid w:val="00B85E5F"/>
    <w:rsid w:val="00B863CB"/>
    <w:rsid w:val="00B86818"/>
    <w:rsid w:val="00B86834"/>
    <w:rsid w:val="00B86AF4"/>
    <w:rsid w:val="00B86B85"/>
    <w:rsid w:val="00B86CBB"/>
    <w:rsid w:val="00B86DEF"/>
    <w:rsid w:val="00B87008"/>
    <w:rsid w:val="00B87457"/>
    <w:rsid w:val="00B875E1"/>
    <w:rsid w:val="00B87A19"/>
    <w:rsid w:val="00B87A60"/>
    <w:rsid w:val="00B87D57"/>
    <w:rsid w:val="00B87E15"/>
    <w:rsid w:val="00B900E9"/>
    <w:rsid w:val="00B901AE"/>
    <w:rsid w:val="00B90B4B"/>
    <w:rsid w:val="00B910AE"/>
    <w:rsid w:val="00B91550"/>
    <w:rsid w:val="00B91F7A"/>
    <w:rsid w:val="00B925DD"/>
    <w:rsid w:val="00B926B5"/>
    <w:rsid w:val="00B92736"/>
    <w:rsid w:val="00B92877"/>
    <w:rsid w:val="00B9335D"/>
    <w:rsid w:val="00B9351F"/>
    <w:rsid w:val="00B938B8"/>
    <w:rsid w:val="00B93ADD"/>
    <w:rsid w:val="00B93D12"/>
    <w:rsid w:val="00B93F49"/>
    <w:rsid w:val="00B942D9"/>
    <w:rsid w:val="00B94721"/>
    <w:rsid w:val="00B9490C"/>
    <w:rsid w:val="00B94A71"/>
    <w:rsid w:val="00B94E09"/>
    <w:rsid w:val="00B95067"/>
    <w:rsid w:val="00B954F5"/>
    <w:rsid w:val="00B95987"/>
    <w:rsid w:val="00B95FBB"/>
    <w:rsid w:val="00B9655E"/>
    <w:rsid w:val="00B96591"/>
    <w:rsid w:val="00B96795"/>
    <w:rsid w:val="00B96DF2"/>
    <w:rsid w:val="00B96E8C"/>
    <w:rsid w:val="00B97220"/>
    <w:rsid w:val="00B9724E"/>
    <w:rsid w:val="00B972B7"/>
    <w:rsid w:val="00B9733B"/>
    <w:rsid w:val="00B97515"/>
    <w:rsid w:val="00BA02B7"/>
    <w:rsid w:val="00BA04DA"/>
    <w:rsid w:val="00BA0738"/>
    <w:rsid w:val="00BA0A94"/>
    <w:rsid w:val="00BA0D17"/>
    <w:rsid w:val="00BA0E92"/>
    <w:rsid w:val="00BA1072"/>
    <w:rsid w:val="00BA14A9"/>
    <w:rsid w:val="00BA1656"/>
    <w:rsid w:val="00BA1836"/>
    <w:rsid w:val="00BA1C0D"/>
    <w:rsid w:val="00BA1EB4"/>
    <w:rsid w:val="00BA2422"/>
    <w:rsid w:val="00BA242F"/>
    <w:rsid w:val="00BA2DEA"/>
    <w:rsid w:val="00BA2F0B"/>
    <w:rsid w:val="00BA314A"/>
    <w:rsid w:val="00BA33FD"/>
    <w:rsid w:val="00BA3C05"/>
    <w:rsid w:val="00BA3D6C"/>
    <w:rsid w:val="00BA3FC3"/>
    <w:rsid w:val="00BA41CA"/>
    <w:rsid w:val="00BA467E"/>
    <w:rsid w:val="00BA46BB"/>
    <w:rsid w:val="00BA4777"/>
    <w:rsid w:val="00BA504C"/>
    <w:rsid w:val="00BA5133"/>
    <w:rsid w:val="00BA526A"/>
    <w:rsid w:val="00BA5306"/>
    <w:rsid w:val="00BA56B4"/>
    <w:rsid w:val="00BA57EF"/>
    <w:rsid w:val="00BA5AD6"/>
    <w:rsid w:val="00BA5E8D"/>
    <w:rsid w:val="00BA607C"/>
    <w:rsid w:val="00BA62E1"/>
    <w:rsid w:val="00BA63A6"/>
    <w:rsid w:val="00BA6438"/>
    <w:rsid w:val="00BA647D"/>
    <w:rsid w:val="00BA6578"/>
    <w:rsid w:val="00BA65A2"/>
    <w:rsid w:val="00BA6644"/>
    <w:rsid w:val="00BA69A2"/>
    <w:rsid w:val="00BA6AD7"/>
    <w:rsid w:val="00BA6BAE"/>
    <w:rsid w:val="00BA6FC5"/>
    <w:rsid w:val="00BA7162"/>
    <w:rsid w:val="00BA7510"/>
    <w:rsid w:val="00BA7AFC"/>
    <w:rsid w:val="00BA7E0C"/>
    <w:rsid w:val="00BB09CC"/>
    <w:rsid w:val="00BB0AA7"/>
    <w:rsid w:val="00BB0AB7"/>
    <w:rsid w:val="00BB0CBB"/>
    <w:rsid w:val="00BB0CEF"/>
    <w:rsid w:val="00BB0E81"/>
    <w:rsid w:val="00BB135B"/>
    <w:rsid w:val="00BB13B8"/>
    <w:rsid w:val="00BB1609"/>
    <w:rsid w:val="00BB1AB3"/>
    <w:rsid w:val="00BB1B7A"/>
    <w:rsid w:val="00BB2134"/>
    <w:rsid w:val="00BB23F4"/>
    <w:rsid w:val="00BB243C"/>
    <w:rsid w:val="00BB2653"/>
    <w:rsid w:val="00BB2840"/>
    <w:rsid w:val="00BB288F"/>
    <w:rsid w:val="00BB2BF3"/>
    <w:rsid w:val="00BB2E16"/>
    <w:rsid w:val="00BB2F41"/>
    <w:rsid w:val="00BB34BB"/>
    <w:rsid w:val="00BB3623"/>
    <w:rsid w:val="00BB442D"/>
    <w:rsid w:val="00BB452E"/>
    <w:rsid w:val="00BB46C0"/>
    <w:rsid w:val="00BB47F1"/>
    <w:rsid w:val="00BB4828"/>
    <w:rsid w:val="00BB4ADA"/>
    <w:rsid w:val="00BB4AF2"/>
    <w:rsid w:val="00BB4F18"/>
    <w:rsid w:val="00BB4F7C"/>
    <w:rsid w:val="00BB5121"/>
    <w:rsid w:val="00BB519E"/>
    <w:rsid w:val="00BB535A"/>
    <w:rsid w:val="00BB540A"/>
    <w:rsid w:val="00BB5775"/>
    <w:rsid w:val="00BB5870"/>
    <w:rsid w:val="00BB58F9"/>
    <w:rsid w:val="00BB5CCB"/>
    <w:rsid w:val="00BB5F29"/>
    <w:rsid w:val="00BB633C"/>
    <w:rsid w:val="00BB6549"/>
    <w:rsid w:val="00BB68AA"/>
    <w:rsid w:val="00BB68E1"/>
    <w:rsid w:val="00BB6997"/>
    <w:rsid w:val="00BB77D2"/>
    <w:rsid w:val="00BB78A7"/>
    <w:rsid w:val="00BB797F"/>
    <w:rsid w:val="00BB7A43"/>
    <w:rsid w:val="00BB7CFC"/>
    <w:rsid w:val="00BB7E68"/>
    <w:rsid w:val="00BC00E5"/>
    <w:rsid w:val="00BC01FA"/>
    <w:rsid w:val="00BC07CA"/>
    <w:rsid w:val="00BC0A2D"/>
    <w:rsid w:val="00BC0A43"/>
    <w:rsid w:val="00BC0A6E"/>
    <w:rsid w:val="00BC0BE8"/>
    <w:rsid w:val="00BC0F1A"/>
    <w:rsid w:val="00BC11B2"/>
    <w:rsid w:val="00BC1687"/>
    <w:rsid w:val="00BC1E6F"/>
    <w:rsid w:val="00BC2185"/>
    <w:rsid w:val="00BC21A4"/>
    <w:rsid w:val="00BC234D"/>
    <w:rsid w:val="00BC28FF"/>
    <w:rsid w:val="00BC2A07"/>
    <w:rsid w:val="00BC2FB1"/>
    <w:rsid w:val="00BC3224"/>
    <w:rsid w:val="00BC3550"/>
    <w:rsid w:val="00BC376B"/>
    <w:rsid w:val="00BC378D"/>
    <w:rsid w:val="00BC396E"/>
    <w:rsid w:val="00BC3C8C"/>
    <w:rsid w:val="00BC3E21"/>
    <w:rsid w:val="00BC3EFC"/>
    <w:rsid w:val="00BC4234"/>
    <w:rsid w:val="00BC477B"/>
    <w:rsid w:val="00BC4877"/>
    <w:rsid w:val="00BC492C"/>
    <w:rsid w:val="00BC4B45"/>
    <w:rsid w:val="00BC4B68"/>
    <w:rsid w:val="00BC4D4B"/>
    <w:rsid w:val="00BC4DB3"/>
    <w:rsid w:val="00BC4E81"/>
    <w:rsid w:val="00BC509C"/>
    <w:rsid w:val="00BC547F"/>
    <w:rsid w:val="00BC55F3"/>
    <w:rsid w:val="00BC565C"/>
    <w:rsid w:val="00BC5B1F"/>
    <w:rsid w:val="00BC5BAE"/>
    <w:rsid w:val="00BC5C64"/>
    <w:rsid w:val="00BC609A"/>
    <w:rsid w:val="00BC60EC"/>
    <w:rsid w:val="00BC67E0"/>
    <w:rsid w:val="00BC6A28"/>
    <w:rsid w:val="00BC6C1A"/>
    <w:rsid w:val="00BC6D38"/>
    <w:rsid w:val="00BC7061"/>
    <w:rsid w:val="00BC707E"/>
    <w:rsid w:val="00BC70C0"/>
    <w:rsid w:val="00BC7204"/>
    <w:rsid w:val="00BC752D"/>
    <w:rsid w:val="00BC7B7E"/>
    <w:rsid w:val="00BC7C44"/>
    <w:rsid w:val="00BC7CFA"/>
    <w:rsid w:val="00BC7D85"/>
    <w:rsid w:val="00BD0425"/>
    <w:rsid w:val="00BD0D31"/>
    <w:rsid w:val="00BD0D67"/>
    <w:rsid w:val="00BD1260"/>
    <w:rsid w:val="00BD1CFC"/>
    <w:rsid w:val="00BD238D"/>
    <w:rsid w:val="00BD2608"/>
    <w:rsid w:val="00BD26CA"/>
    <w:rsid w:val="00BD2B7C"/>
    <w:rsid w:val="00BD313C"/>
    <w:rsid w:val="00BD3309"/>
    <w:rsid w:val="00BD33F7"/>
    <w:rsid w:val="00BD3A13"/>
    <w:rsid w:val="00BD3B8C"/>
    <w:rsid w:val="00BD3CBC"/>
    <w:rsid w:val="00BD4696"/>
    <w:rsid w:val="00BD4999"/>
    <w:rsid w:val="00BD4D88"/>
    <w:rsid w:val="00BD4FAC"/>
    <w:rsid w:val="00BD5536"/>
    <w:rsid w:val="00BD599A"/>
    <w:rsid w:val="00BD5D87"/>
    <w:rsid w:val="00BD656A"/>
    <w:rsid w:val="00BD65CD"/>
    <w:rsid w:val="00BD67F1"/>
    <w:rsid w:val="00BD68FA"/>
    <w:rsid w:val="00BD6919"/>
    <w:rsid w:val="00BD6C3F"/>
    <w:rsid w:val="00BD6C68"/>
    <w:rsid w:val="00BD6D40"/>
    <w:rsid w:val="00BD6D61"/>
    <w:rsid w:val="00BD701C"/>
    <w:rsid w:val="00BD704A"/>
    <w:rsid w:val="00BD736A"/>
    <w:rsid w:val="00BD7783"/>
    <w:rsid w:val="00BD785E"/>
    <w:rsid w:val="00BD7A7E"/>
    <w:rsid w:val="00BD7C9E"/>
    <w:rsid w:val="00BD7EE3"/>
    <w:rsid w:val="00BE03A5"/>
    <w:rsid w:val="00BE0952"/>
    <w:rsid w:val="00BE0989"/>
    <w:rsid w:val="00BE0C08"/>
    <w:rsid w:val="00BE14B3"/>
    <w:rsid w:val="00BE187D"/>
    <w:rsid w:val="00BE1969"/>
    <w:rsid w:val="00BE1A42"/>
    <w:rsid w:val="00BE1F79"/>
    <w:rsid w:val="00BE219E"/>
    <w:rsid w:val="00BE2474"/>
    <w:rsid w:val="00BE2EFD"/>
    <w:rsid w:val="00BE2F1E"/>
    <w:rsid w:val="00BE31AB"/>
    <w:rsid w:val="00BE3B63"/>
    <w:rsid w:val="00BE3CEA"/>
    <w:rsid w:val="00BE3D3F"/>
    <w:rsid w:val="00BE4F0A"/>
    <w:rsid w:val="00BE51F1"/>
    <w:rsid w:val="00BE520E"/>
    <w:rsid w:val="00BE5B98"/>
    <w:rsid w:val="00BE60ED"/>
    <w:rsid w:val="00BE634D"/>
    <w:rsid w:val="00BE6987"/>
    <w:rsid w:val="00BE6F67"/>
    <w:rsid w:val="00BE71FD"/>
    <w:rsid w:val="00BE75E2"/>
    <w:rsid w:val="00BE7968"/>
    <w:rsid w:val="00BE7D14"/>
    <w:rsid w:val="00BE7FFA"/>
    <w:rsid w:val="00BF0174"/>
    <w:rsid w:val="00BF01AE"/>
    <w:rsid w:val="00BF0369"/>
    <w:rsid w:val="00BF04CB"/>
    <w:rsid w:val="00BF1001"/>
    <w:rsid w:val="00BF10F0"/>
    <w:rsid w:val="00BF1236"/>
    <w:rsid w:val="00BF12D8"/>
    <w:rsid w:val="00BF142A"/>
    <w:rsid w:val="00BF1657"/>
    <w:rsid w:val="00BF18E1"/>
    <w:rsid w:val="00BF1997"/>
    <w:rsid w:val="00BF1AC7"/>
    <w:rsid w:val="00BF1B5A"/>
    <w:rsid w:val="00BF1CA6"/>
    <w:rsid w:val="00BF213C"/>
    <w:rsid w:val="00BF229F"/>
    <w:rsid w:val="00BF2423"/>
    <w:rsid w:val="00BF2FB8"/>
    <w:rsid w:val="00BF315C"/>
    <w:rsid w:val="00BF3382"/>
    <w:rsid w:val="00BF33C8"/>
    <w:rsid w:val="00BF3672"/>
    <w:rsid w:val="00BF3BD6"/>
    <w:rsid w:val="00BF3FF2"/>
    <w:rsid w:val="00BF4385"/>
    <w:rsid w:val="00BF443D"/>
    <w:rsid w:val="00BF459B"/>
    <w:rsid w:val="00BF46C3"/>
    <w:rsid w:val="00BF4A20"/>
    <w:rsid w:val="00BF4E19"/>
    <w:rsid w:val="00BF5098"/>
    <w:rsid w:val="00BF53E3"/>
    <w:rsid w:val="00BF54CA"/>
    <w:rsid w:val="00BF5580"/>
    <w:rsid w:val="00BF55A5"/>
    <w:rsid w:val="00BF5606"/>
    <w:rsid w:val="00BF577A"/>
    <w:rsid w:val="00BF5A29"/>
    <w:rsid w:val="00BF6214"/>
    <w:rsid w:val="00BF62A9"/>
    <w:rsid w:val="00BF6494"/>
    <w:rsid w:val="00BF6FA6"/>
    <w:rsid w:val="00BF709C"/>
    <w:rsid w:val="00BF775F"/>
    <w:rsid w:val="00BF787E"/>
    <w:rsid w:val="00BF7C68"/>
    <w:rsid w:val="00BF7D72"/>
    <w:rsid w:val="00BF7F49"/>
    <w:rsid w:val="00C00043"/>
    <w:rsid w:val="00C001D3"/>
    <w:rsid w:val="00C00659"/>
    <w:rsid w:val="00C0079D"/>
    <w:rsid w:val="00C00925"/>
    <w:rsid w:val="00C00B31"/>
    <w:rsid w:val="00C0112E"/>
    <w:rsid w:val="00C012CF"/>
    <w:rsid w:val="00C0154A"/>
    <w:rsid w:val="00C0184B"/>
    <w:rsid w:val="00C01857"/>
    <w:rsid w:val="00C01B65"/>
    <w:rsid w:val="00C01B6F"/>
    <w:rsid w:val="00C01C0B"/>
    <w:rsid w:val="00C01D30"/>
    <w:rsid w:val="00C02225"/>
    <w:rsid w:val="00C023D2"/>
    <w:rsid w:val="00C026A0"/>
    <w:rsid w:val="00C028C0"/>
    <w:rsid w:val="00C02C3F"/>
    <w:rsid w:val="00C02DC8"/>
    <w:rsid w:val="00C032B7"/>
    <w:rsid w:val="00C03343"/>
    <w:rsid w:val="00C0345C"/>
    <w:rsid w:val="00C03486"/>
    <w:rsid w:val="00C035A9"/>
    <w:rsid w:val="00C035F5"/>
    <w:rsid w:val="00C0364A"/>
    <w:rsid w:val="00C037AB"/>
    <w:rsid w:val="00C037F2"/>
    <w:rsid w:val="00C0387A"/>
    <w:rsid w:val="00C03D29"/>
    <w:rsid w:val="00C03F6E"/>
    <w:rsid w:val="00C041D1"/>
    <w:rsid w:val="00C04226"/>
    <w:rsid w:val="00C0487E"/>
    <w:rsid w:val="00C04ECD"/>
    <w:rsid w:val="00C0506A"/>
    <w:rsid w:val="00C0527E"/>
    <w:rsid w:val="00C058F4"/>
    <w:rsid w:val="00C059D5"/>
    <w:rsid w:val="00C05B9D"/>
    <w:rsid w:val="00C05C89"/>
    <w:rsid w:val="00C06123"/>
    <w:rsid w:val="00C06576"/>
    <w:rsid w:val="00C06658"/>
    <w:rsid w:val="00C06965"/>
    <w:rsid w:val="00C06BD0"/>
    <w:rsid w:val="00C06E0B"/>
    <w:rsid w:val="00C06EFB"/>
    <w:rsid w:val="00C06FA8"/>
    <w:rsid w:val="00C073C5"/>
    <w:rsid w:val="00C074FD"/>
    <w:rsid w:val="00C07A09"/>
    <w:rsid w:val="00C07D12"/>
    <w:rsid w:val="00C07E16"/>
    <w:rsid w:val="00C10127"/>
    <w:rsid w:val="00C101F9"/>
    <w:rsid w:val="00C10368"/>
    <w:rsid w:val="00C10A99"/>
    <w:rsid w:val="00C10F2A"/>
    <w:rsid w:val="00C1153F"/>
    <w:rsid w:val="00C11B5C"/>
    <w:rsid w:val="00C12C6B"/>
    <w:rsid w:val="00C12D44"/>
    <w:rsid w:val="00C12F2D"/>
    <w:rsid w:val="00C13426"/>
    <w:rsid w:val="00C1373E"/>
    <w:rsid w:val="00C13812"/>
    <w:rsid w:val="00C13F39"/>
    <w:rsid w:val="00C13FB8"/>
    <w:rsid w:val="00C14032"/>
    <w:rsid w:val="00C14113"/>
    <w:rsid w:val="00C14939"/>
    <w:rsid w:val="00C14BF9"/>
    <w:rsid w:val="00C14C8A"/>
    <w:rsid w:val="00C14EB8"/>
    <w:rsid w:val="00C1598F"/>
    <w:rsid w:val="00C15C6F"/>
    <w:rsid w:val="00C15E42"/>
    <w:rsid w:val="00C15F3D"/>
    <w:rsid w:val="00C16A2B"/>
    <w:rsid w:val="00C17009"/>
    <w:rsid w:val="00C1725C"/>
    <w:rsid w:val="00C20105"/>
    <w:rsid w:val="00C2032B"/>
    <w:rsid w:val="00C20361"/>
    <w:rsid w:val="00C204FB"/>
    <w:rsid w:val="00C2051B"/>
    <w:rsid w:val="00C209B3"/>
    <w:rsid w:val="00C209D7"/>
    <w:rsid w:val="00C20CB9"/>
    <w:rsid w:val="00C212A9"/>
    <w:rsid w:val="00C2135C"/>
    <w:rsid w:val="00C21497"/>
    <w:rsid w:val="00C215D4"/>
    <w:rsid w:val="00C2172A"/>
    <w:rsid w:val="00C21774"/>
    <w:rsid w:val="00C21902"/>
    <w:rsid w:val="00C21AE2"/>
    <w:rsid w:val="00C21C9F"/>
    <w:rsid w:val="00C21DF4"/>
    <w:rsid w:val="00C221A3"/>
    <w:rsid w:val="00C22383"/>
    <w:rsid w:val="00C224B3"/>
    <w:rsid w:val="00C22AA9"/>
    <w:rsid w:val="00C22D94"/>
    <w:rsid w:val="00C232C2"/>
    <w:rsid w:val="00C23AB2"/>
    <w:rsid w:val="00C24217"/>
    <w:rsid w:val="00C24256"/>
    <w:rsid w:val="00C24E09"/>
    <w:rsid w:val="00C2503F"/>
    <w:rsid w:val="00C2506A"/>
    <w:rsid w:val="00C2567E"/>
    <w:rsid w:val="00C257FE"/>
    <w:rsid w:val="00C259FA"/>
    <w:rsid w:val="00C25F08"/>
    <w:rsid w:val="00C25F37"/>
    <w:rsid w:val="00C260BB"/>
    <w:rsid w:val="00C26103"/>
    <w:rsid w:val="00C267E9"/>
    <w:rsid w:val="00C26A06"/>
    <w:rsid w:val="00C26A09"/>
    <w:rsid w:val="00C26C42"/>
    <w:rsid w:val="00C26F0C"/>
    <w:rsid w:val="00C26F20"/>
    <w:rsid w:val="00C26F39"/>
    <w:rsid w:val="00C27586"/>
    <w:rsid w:val="00C276F0"/>
    <w:rsid w:val="00C27766"/>
    <w:rsid w:val="00C27982"/>
    <w:rsid w:val="00C27E1B"/>
    <w:rsid w:val="00C3008F"/>
    <w:rsid w:val="00C3018E"/>
    <w:rsid w:val="00C307F3"/>
    <w:rsid w:val="00C3092C"/>
    <w:rsid w:val="00C309C2"/>
    <w:rsid w:val="00C31006"/>
    <w:rsid w:val="00C3121F"/>
    <w:rsid w:val="00C3135B"/>
    <w:rsid w:val="00C31577"/>
    <w:rsid w:val="00C31A5E"/>
    <w:rsid w:val="00C31B29"/>
    <w:rsid w:val="00C31C41"/>
    <w:rsid w:val="00C31CF2"/>
    <w:rsid w:val="00C31DCB"/>
    <w:rsid w:val="00C321E0"/>
    <w:rsid w:val="00C3230D"/>
    <w:rsid w:val="00C3250C"/>
    <w:rsid w:val="00C3251E"/>
    <w:rsid w:val="00C32592"/>
    <w:rsid w:val="00C325D6"/>
    <w:rsid w:val="00C326B5"/>
    <w:rsid w:val="00C32A07"/>
    <w:rsid w:val="00C3324F"/>
    <w:rsid w:val="00C3328E"/>
    <w:rsid w:val="00C33455"/>
    <w:rsid w:val="00C33763"/>
    <w:rsid w:val="00C33B4E"/>
    <w:rsid w:val="00C34BEF"/>
    <w:rsid w:val="00C357AE"/>
    <w:rsid w:val="00C35A08"/>
    <w:rsid w:val="00C35BB1"/>
    <w:rsid w:val="00C35BC7"/>
    <w:rsid w:val="00C35EC4"/>
    <w:rsid w:val="00C36021"/>
    <w:rsid w:val="00C36831"/>
    <w:rsid w:val="00C3698B"/>
    <w:rsid w:val="00C36A49"/>
    <w:rsid w:val="00C36B6B"/>
    <w:rsid w:val="00C37929"/>
    <w:rsid w:val="00C37B3A"/>
    <w:rsid w:val="00C40367"/>
    <w:rsid w:val="00C40706"/>
    <w:rsid w:val="00C40797"/>
    <w:rsid w:val="00C40A80"/>
    <w:rsid w:val="00C40C4B"/>
    <w:rsid w:val="00C40DBA"/>
    <w:rsid w:val="00C40E4E"/>
    <w:rsid w:val="00C40EF3"/>
    <w:rsid w:val="00C411E3"/>
    <w:rsid w:val="00C41276"/>
    <w:rsid w:val="00C412BC"/>
    <w:rsid w:val="00C4149D"/>
    <w:rsid w:val="00C41A78"/>
    <w:rsid w:val="00C41EE5"/>
    <w:rsid w:val="00C41EFC"/>
    <w:rsid w:val="00C42238"/>
    <w:rsid w:val="00C42698"/>
    <w:rsid w:val="00C42798"/>
    <w:rsid w:val="00C42BEE"/>
    <w:rsid w:val="00C42CB0"/>
    <w:rsid w:val="00C42DC1"/>
    <w:rsid w:val="00C42E4C"/>
    <w:rsid w:val="00C42F81"/>
    <w:rsid w:val="00C430A0"/>
    <w:rsid w:val="00C43650"/>
    <w:rsid w:val="00C436DC"/>
    <w:rsid w:val="00C43DCD"/>
    <w:rsid w:val="00C43FC9"/>
    <w:rsid w:val="00C4449D"/>
    <w:rsid w:val="00C445C9"/>
    <w:rsid w:val="00C44784"/>
    <w:rsid w:val="00C44D1C"/>
    <w:rsid w:val="00C45258"/>
    <w:rsid w:val="00C4564F"/>
    <w:rsid w:val="00C45964"/>
    <w:rsid w:val="00C45B3E"/>
    <w:rsid w:val="00C45C16"/>
    <w:rsid w:val="00C45D2B"/>
    <w:rsid w:val="00C45FCA"/>
    <w:rsid w:val="00C46362"/>
    <w:rsid w:val="00C466F9"/>
    <w:rsid w:val="00C46712"/>
    <w:rsid w:val="00C46AF9"/>
    <w:rsid w:val="00C46F23"/>
    <w:rsid w:val="00C46FDD"/>
    <w:rsid w:val="00C47060"/>
    <w:rsid w:val="00C47623"/>
    <w:rsid w:val="00C476B1"/>
    <w:rsid w:val="00C47B5D"/>
    <w:rsid w:val="00C47C06"/>
    <w:rsid w:val="00C5067A"/>
    <w:rsid w:val="00C50836"/>
    <w:rsid w:val="00C50ACC"/>
    <w:rsid w:val="00C50E8E"/>
    <w:rsid w:val="00C51239"/>
    <w:rsid w:val="00C514EE"/>
    <w:rsid w:val="00C5179C"/>
    <w:rsid w:val="00C5186E"/>
    <w:rsid w:val="00C51B9B"/>
    <w:rsid w:val="00C51BAA"/>
    <w:rsid w:val="00C5210A"/>
    <w:rsid w:val="00C52612"/>
    <w:rsid w:val="00C5261B"/>
    <w:rsid w:val="00C527E5"/>
    <w:rsid w:val="00C52A78"/>
    <w:rsid w:val="00C52CE2"/>
    <w:rsid w:val="00C52DFB"/>
    <w:rsid w:val="00C52FD5"/>
    <w:rsid w:val="00C53D6C"/>
    <w:rsid w:val="00C54565"/>
    <w:rsid w:val="00C54655"/>
    <w:rsid w:val="00C54715"/>
    <w:rsid w:val="00C54DA9"/>
    <w:rsid w:val="00C54E84"/>
    <w:rsid w:val="00C55270"/>
    <w:rsid w:val="00C557FD"/>
    <w:rsid w:val="00C55DA5"/>
    <w:rsid w:val="00C56285"/>
    <w:rsid w:val="00C562E2"/>
    <w:rsid w:val="00C563FB"/>
    <w:rsid w:val="00C5681B"/>
    <w:rsid w:val="00C5684B"/>
    <w:rsid w:val="00C568EF"/>
    <w:rsid w:val="00C5695D"/>
    <w:rsid w:val="00C571EB"/>
    <w:rsid w:val="00C576A0"/>
    <w:rsid w:val="00C602B4"/>
    <w:rsid w:val="00C60783"/>
    <w:rsid w:val="00C607FF"/>
    <w:rsid w:val="00C608CB"/>
    <w:rsid w:val="00C60A26"/>
    <w:rsid w:val="00C60A49"/>
    <w:rsid w:val="00C60AF1"/>
    <w:rsid w:val="00C6126C"/>
    <w:rsid w:val="00C617CB"/>
    <w:rsid w:val="00C61866"/>
    <w:rsid w:val="00C61905"/>
    <w:rsid w:val="00C61986"/>
    <w:rsid w:val="00C619D4"/>
    <w:rsid w:val="00C61BDD"/>
    <w:rsid w:val="00C61C3B"/>
    <w:rsid w:val="00C61FEF"/>
    <w:rsid w:val="00C62480"/>
    <w:rsid w:val="00C6265D"/>
    <w:rsid w:val="00C62A40"/>
    <w:rsid w:val="00C62CE7"/>
    <w:rsid w:val="00C62E33"/>
    <w:rsid w:val="00C6354F"/>
    <w:rsid w:val="00C635EC"/>
    <w:rsid w:val="00C6381C"/>
    <w:rsid w:val="00C63F2E"/>
    <w:rsid w:val="00C64077"/>
    <w:rsid w:val="00C64411"/>
    <w:rsid w:val="00C6450F"/>
    <w:rsid w:val="00C6459B"/>
    <w:rsid w:val="00C652DB"/>
    <w:rsid w:val="00C6540B"/>
    <w:rsid w:val="00C655B5"/>
    <w:rsid w:val="00C65796"/>
    <w:rsid w:val="00C658BB"/>
    <w:rsid w:val="00C65BF9"/>
    <w:rsid w:val="00C660E9"/>
    <w:rsid w:val="00C664BB"/>
    <w:rsid w:val="00C66943"/>
    <w:rsid w:val="00C66A1B"/>
    <w:rsid w:val="00C672C4"/>
    <w:rsid w:val="00C6770D"/>
    <w:rsid w:val="00C67872"/>
    <w:rsid w:val="00C67F69"/>
    <w:rsid w:val="00C67FA3"/>
    <w:rsid w:val="00C70557"/>
    <w:rsid w:val="00C70F47"/>
    <w:rsid w:val="00C71561"/>
    <w:rsid w:val="00C7163E"/>
    <w:rsid w:val="00C7192D"/>
    <w:rsid w:val="00C719CB"/>
    <w:rsid w:val="00C71EC5"/>
    <w:rsid w:val="00C71FE8"/>
    <w:rsid w:val="00C7201A"/>
    <w:rsid w:val="00C7218A"/>
    <w:rsid w:val="00C7243B"/>
    <w:rsid w:val="00C725D5"/>
    <w:rsid w:val="00C72694"/>
    <w:rsid w:val="00C72695"/>
    <w:rsid w:val="00C72AB7"/>
    <w:rsid w:val="00C72C82"/>
    <w:rsid w:val="00C73151"/>
    <w:rsid w:val="00C73685"/>
    <w:rsid w:val="00C73985"/>
    <w:rsid w:val="00C73CC7"/>
    <w:rsid w:val="00C7437E"/>
    <w:rsid w:val="00C74AA1"/>
    <w:rsid w:val="00C75410"/>
    <w:rsid w:val="00C7583D"/>
    <w:rsid w:val="00C75AAC"/>
    <w:rsid w:val="00C75D55"/>
    <w:rsid w:val="00C75D8D"/>
    <w:rsid w:val="00C7600C"/>
    <w:rsid w:val="00C76500"/>
    <w:rsid w:val="00C7666F"/>
    <w:rsid w:val="00C76938"/>
    <w:rsid w:val="00C76A86"/>
    <w:rsid w:val="00C76C9D"/>
    <w:rsid w:val="00C773F3"/>
    <w:rsid w:val="00C774A9"/>
    <w:rsid w:val="00C777CB"/>
    <w:rsid w:val="00C77A88"/>
    <w:rsid w:val="00C77C72"/>
    <w:rsid w:val="00C77F3D"/>
    <w:rsid w:val="00C80289"/>
    <w:rsid w:val="00C809B4"/>
    <w:rsid w:val="00C80E23"/>
    <w:rsid w:val="00C81364"/>
    <w:rsid w:val="00C814E6"/>
    <w:rsid w:val="00C8150A"/>
    <w:rsid w:val="00C81C4E"/>
    <w:rsid w:val="00C81C8F"/>
    <w:rsid w:val="00C81DBB"/>
    <w:rsid w:val="00C820A9"/>
    <w:rsid w:val="00C82540"/>
    <w:rsid w:val="00C82A50"/>
    <w:rsid w:val="00C82E4B"/>
    <w:rsid w:val="00C82F24"/>
    <w:rsid w:val="00C8334B"/>
    <w:rsid w:val="00C83434"/>
    <w:rsid w:val="00C83624"/>
    <w:rsid w:val="00C836FC"/>
    <w:rsid w:val="00C838C3"/>
    <w:rsid w:val="00C83E3E"/>
    <w:rsid w:val="00C83E75"/>
    <w:rsid w:val="00C83F57"/>
    <w:rsid w:val="00C8415E"/>
    <w:rsid w:val="00C842F8"/>
    <w:rsid w:val="00C84446"/>
    <w:rsid w:val="00C844E5"/>
    <w:rsid w:val="00C84515"/>
    <w:rsid w:val="00C84633"/>
    <w:rsid w:val="00C851D6"/>
    <w:rsid w:val="00C85230"/>
    <w:rsid w:val="00C856CE"/>
    <w:rsid w:val="00C86007"/>
    <w:rsid w:val="00C864A7"/>
    <w:rsid w:val="00C869F1"/>
    <w:rsid w:val="00C86B83"/>
    <w:rsid w:val="00C8782A"/>
    <w:rsid w:val="00C87D0D"/>
    <w:rsid w:val="00C87D51"/>
    <w:rsid w:val="00C87F16"/>
    <w:rsid w:val="00C9044B"/>
    <w:rsid w:val="00C90F4B"/>
    <w:rsid w:val="00C913CE"/>
    <w:rsid w:val="00C913D8"/>
    <w:rsid w:val="00C91464"/>
    <w:rsid w:val="00C91474"/>
    <w:rsid w:val="00C915E4"/>
    <w:rsid w:val="00C916E8"/>
    <w:rsid w:val="00C917BE"/>
    <w:rsid w:val="00C91A4F"/>
    <w:rsid w:val="00C91FC5"/>
    <w:rsid w:val="00C920B4"/>
    <w:rsid w:val="00C92121"/>
    <w:rsid w:val="00C92490"/>
    <w:rsid w:val="00C926D8"/>
    <w:rsid w:val="00C92A92"/>
    <w:rsid w:val="00C931F2"/>
    <w:rsid w:val="00C9327D"/>
    <w:rsid w:val="00C93577"/>
    <w:rsid w:val="00C93600"/>
    <w:rsid w:val="00C937B2"/>
    <w:rsid w:val="00C93BAE"/>
    <w:rsid w:val="00C93CEA"/>
    <w:rsid w:val="00C93E22"/>
    <w:rsid w:val="00C94463"/>
    <w:rsid w:val="00C9461A"/>
    <w:rsid w:val="00C94676"/>
    <w:rsid w:val="00C94DDE"/>
    <w:rsid w:val="00C9533A"/>
    <w:rsid w:val="00C959D0"/>
    <w:rsid w:val="00C95A55"/>
    <w:rsid w:val="00C95F64"/>
    <w:rsid w:val="00C960C1"/>
    <w:rsid w:val="00C96168"/>
    <w:rsid w:val="00C96523"/>
    <w:rsid w:val="00C967DE"/>
    <w:rsid w:val="00C96B32"/>
    <w:rsid w:val="00C96B87"/>
    <w:rsid w:val="00C96F56"/>
    <w:rsid w:val="00C97149"/>
    <w:rsid w:val="00C9745C"/>
    <w:rsid w:val="00C97550"/>
    <w:rsid w:val="00C97671"/>
    <w:rsid w:val="00C9789B"/>
    <w:rsid w:val="00C97989"/>
    <w:rsid w:val="00C979DA"/>
    <w:rsid w:val="00CA0421"/>
    <w:rsid w:val="00CA054C"/>
    <w:rsid w:val="00CA08B2"/>
    <w:rsid w:val="00CA099E"/>
    <w:rsid w:val="00CA09A0"/>
    <w:rsid w:val="00CA0A57"/>
    <w:rsid w:val="00CA0B37"/>
    <w:rsid w:val="00CA0D7F"/>
    <w:rsid w:val="00CA0F64"/>
    <w:rsid w:val="00CA13A8"/>
    <w:rsid w:val="00CA14AD"/>
    <w:rsid w:val="00CA1AD5"/>
    <w:rsid w:val="00CA1D43"/>
    <w:rsid w:val="00CA1F38"/>
    <w:rsid w:val="00CA20ED"/>
    <w:rsid w:val="00CA22E0"/>
    <w:rsid w:val="00CA26CB"/>
    <w:rsid w:val="00CA26F6"/>
    <w:rsid w:val="00CA272F"/>
    <w:rsid w:val="00CA2992"/>
    <w:rsid w:val="00CA2B04"/>
    <w:rsid w:val="00CA2BA5"/>
    <w:rsid w:val="00CA3242"/>
    <w:rsid w:val="00CA3366"/>
    <w:rsid w:val="00CA361B"/>
    <w:rsid w:val="00CA385A"/>
    <w:rsid w:val="00CA4031"/>
    <w:rsid w:val="00CA42E9"/>
    <w:rsid w:val="00CA4365"/>
    <w:rsid w:val="00CA47B9"/>
    <w:rsid w:val="00CA492E"/>
    <w:rsid w:val="00CA4CC1"/>
    <w:rsid w:val="00CA504A"/>
    <w:rsid w:val="00CA5127"/>
    <w:rsid w:val="00CA51E0"/>
    <w:rsid w:val="00CA5349"/>
    <w:rsid w:val="00CA54C6"/>
    <w:rsid w:val="00CA54E7"/>
    <w:rsid w:val="00CA58CA"/>
    <w:rsid w:val="00CA597E"/>
    <w:rsid w:val="00CA5B8C"/>
    <w:rsid w:val="00CA5C67"/>
    <w:rsid w:val="00CA5CF4"/>
    <w:rsid w:val="00CA5FD7"/>
    <w:rsid w:val="00CA64FB"/>
    <w:rsid w:val="00CA6502"/>
    <w:rsid w:val="00CA669C"/>
    <w:rsid w:val="00CA67E2"/>
    <w:rsid w:val="00CA6AA7"/>
    <w:rsid w:val="00CA6E77"/>
    <w:rsid w:val="00CA7698"/>
    <w:rsid w:val="00CA784A"/>
    <w:rsid w:val="00CA7C31"/>
    <w:rsid w:val="00CA7C9C"/>
    <w:rsid w:val="00CA7DB4"/>
    <w:rsid w:val="00CA7F3E"/>
    <w:rsid w:val="00CB007C"/>
    <w:rsid w:val="00CB0507"/>
    <w:rsid w:val="00CB0E07"/>
    <w:rsid w:val="00CB1147"/>
    <w:rsid w:val="00CB13F0"/>
    <w:rsid w:val="00CB159F"/>
    <w:rsid w:val="00CB1B7C"/>
    <w:rsid w:val="00CB1BFA"/>
    <w:rsid w:val="00CB1D2F"/>
    <w:rsid w:val="00CB265F"/>
    <w:rsid w:val="00CB2979"/>
    <w:rsid w:val="00CB2A51"/>
    <w:rsid w:val="00CB2B7B"/>
    <w:rsid w:val="00CB3079"/>
    <w:rsid w:val="00CB30DF"/>
    <w:rsid w:val="00CB337D"/>
    <w:rsid w:val="00CB34DC"/>
    <w:rsid w:val="00CB34EA"/>
    <w:rsid w:val="00CB3851"/>
    <w:rsid w:val="00CB38D2"/>
    <w:rsid w:val="00CB3B0F"/>
    <w:rsid w:val="00CB3BF8"/>
    <w:rsid w:val="00CB3C3F"/>
    <w:rsid w:val="00CB42F0"/>
    <w:rsid w:val="00CB4468"/>
    <w:rsid w:val="00CB4616"/>
    <w:rsid w:val="00CB4CF0"/>
    <w:rsid w:val="00CB4E43"/>
    <w:rsid w:val="00CB4EB6"/>
    <w:rsid w:val="00CB4FF2"/>
    <w:rsid w:val="00CB50CC"/>
    <w:rsid w:val="00CB51DA"/>
    <w:rsid w:val="00CB547F"/>
    <w:rsid w:val="00CB5742"/>
    <w:rsid w:val="00CB578F"/>
    <w:rsid w:val="00CB5A73"/>
    <w:rsid w:val="00CB5BF6"/>
    <w:rsid w:val="00CB5EE2"/>
    <w:rsid w:val="00CB60A1"/>
    <w:rsid w:val="00CB60CE"/>
    <w:rsid w:val="00CB6184"/>
    <w:rsid w:val="00CB65B9"/>
    <w:rsid w:val="00CB66B6"/>
    <w:rsid w:val="00CB66EC"/>
    <w:rsid w:val="00CB6CD8"/>
    <w:rsid w:val="00CB6FD8"/>
    <w:rsid w:val="00CB7014"/>
    <w:rsid w:val="00CB7040"/>
    <w:rsid w:val="00CB73C9"/>
    <w:rsid w:val="00CB79B5"/>
    <w:rsid w:val="00CB7AD2"/>
    <w:rsid w:val="00CC0093"/>
    <w:rsid w:val="00CC02FB"/>
    <w:rsid w:val="00CC097A"/>
    <w:rsid w:val="00CC0B2E"/>
    <w:rsid w:val="00CC0C73"/>
    <w:rsid w:val="00CC0CDB"/>
    <w:rsid w:val="00CC12FB"/>
    <w:rsid w:val="00CC15B4"/>
    <w:rsid w:val="00CC169B"/>
    <w:rsid w:val="00CC1A73"/>
    <w:rsid w:val="00CC1C12"/>
    <w:rsid w:val="00CC204E"/>
    <w:rsid w:val="00CC20F8"/>
    <w:rsid w:val="00CC2E25"/>
    <w:rsid w:val="00CC2ECF"/>
    <w:rsid w:val="00CC2F23"/>
    <w:rsid w:val="00CC30E4"/>
    <w:rsid w:val="00CC3181"/>
    <w:rsid w:val="00CC3797"/>
    <w:rsid w:val="00CC3A3D"/>
    <w:rsid w:val="00CC3A64"/>
    <w:rsid w:val="00CC3AC8"/>
    <w:rsid w:val="00CC40B0"/>
    <w:rsid w:val="00CC44D9"/>
    <w:rsid w:val="00CC468A"/>
    <w:rsid w:val="00CC47BA"/>
    <w:rsid w:val="00CC52B4"/>
    <w:rsid w:val="00CC541B"/>
    <w:rsid w:val="00CC570C"/>
    <w:rsid w:val="00CC5DF1"/>
    <w:rsid w:val="00CC60B4"/>
    <w:rsid w:val="00CC60F9"/>
    <w:rsid w:val="00CC662A"/>
    <w:rsid w:val="00CC6639"/>
    <w:rsid w:val="00CC6C6B"/>
    <w:rsid w:val="00CC6F48"/>
    <w:rsid w:val="00CC72C7"/>
    <w:rsid w:val="00CC74D7"/>
    <w:rsid w:val="00CC75B3"/>
    <w:rsid w:val="00CC7AED"/>
    <w:rsid w:val="00CC7F10"/>
    <w:rsid w:val="00CD05D5"/>
    <w:rsid w:val="00CD07F5"/>
    <w:rsid w:val="00CD085A"/>
    <w:rsid w:val="00CD1273"/>
    <w:rsid w:val="00CD1493"/>
    <w:rsid w:val="00CD14FF"/>
    <w:rsid w:val="00CD165D"/>
    <w:rsid w:val="00CD1A4C"/>
    <w:rsid w:val="00CD1A58"/>
    <w:rsid w:val="00CD1C9E"/>
    <w:rsid w:val="00CD1D5C"/>
    <w:rsid w:val="00CD2028"/>
    <w:rsid w:val="00CD249F"/>
    <w:rsid w:val="00CD24E0"/>
    <w:rsid w:val="00CD2841"/>
    <w:rsid w:val="00CD299F"/>
    <w:rsid w:val="00CD345C"/>
    <w:rsid w:val="00CD3B12"/>
    <w:rsid w:val="00CD3C9E"/>
    <w:rsid w:val="00CD3F46"/>
    <w:rsid w:val="00CD42E6"/>
    <w:rsid w:val="00CD43C5"/>
    <w:rsid w:val="00CD44D9"/>
    <w:rsid w:val="00CD4659"/>
    <w:rsid w:val="00CD4D36"/>
    <w:rsid w:val="00CD4ED6"/>
    <w:rsid w:val="00CD533A"/>
    <w:rsid w:val="00CD53AA"/>
    <w:rsid w:val="00CD5430"/>
    <w:rsid w:val="00CD5C3A"/>
    <w:rsid w:val="00CD5D8B"/>
    <w:rsid w:val="00CD60EB"/>
    <w:rsid w:val="00CD624D"/>
    <w:rsid w:val="00CD6707"/>
    <w:rsid w:val="00CD6989"/>
    <w:rsid w:val="00CD69FD"/>
    <w:rsid w:val="00CD6C5F"/>
    <w:rsid w:val="00CD6E65"/>
    <w:rsid w:val="00CD7036"/>
    <w:rsid w:val="00CD726E"/>
    <w:rsid w:val="00CD76A6"/>
    <w:rsid w:val="00CD76F9"/>
    <w:rsid w:val="00CD78D4"/>
    <w:rsid w:val="00CD7BFF"/>
    <w:rsid w:val="00CD7FD4"/>
    <w:rsid w:val="00CE023E"/>
    <w:rsid w:val="00CE03FC"/>
    <w:rsid w:val="00CE042A"/>
    <w:rsid w:val="00CE080C"/>
    <w:rsid w:val="00CE096C"/>
    <w:rsid w:val="00CE0C55"/>
    <w:rsid w:val="00CE0EB1"/>
    <w:rsid w:val="00CE0EE0"/>
    <w:rsid w:val="00CE1E5F"/>
    <w:rsid w:val="00CE1F71"/>
    <w:rsid w:val="00CE21C9"/>
    <w:rsid w:val="00CE231A"/>
    <w:rsid w:val="00CE2443"/>
    <w:rsid w:val="00CE246B"/>
    <w:rsid w:val="00CE24A1"/>
    <w:rsid w:val="00CE28D6"/>
    <w:rsid w:val="00CE2DA5"/>
    <w:rsid w:val="00CE317A"/>
    <w:rsid w:val="00CE341F"/>
    <w:rsid w:val="00CE38D5"/>
    <w:rsid w:val="00CE3F2F"/>
    <w:rsid w:val="00CE4081"/>
    <w:rsid w:val="00CE41C3"/>
    <w:rsid w:val="00CE428F"/>
    <w:rsid w:val="00CE468C"/>
    <w:rsid w:val="00CE4733"/>
    <w:rsid w:val="00CE4BA0"/>
    <w:rsid w:val="00CE4F34"/>
    <w:rsid w:val="00CE507D"/>
    <w:rsid w:val="00CE5295"/>
    <w:rsid w:val="00CE539C"/>
    <w:rsid w:val="00CE5471"/>
    <w:rsid w:val="00CE54FE"/>
    <w:rsid w:val="00CE55B9"/>
    <w:rsid w:val="00CE59C8"/>
    <w:rsid w:val="00CE64A5"/>
    <w:rsid w:val="00CE6A7C"/>
    <w:rsid w:val="00CE6AEA"/>
    <w:rsid w:val="00CE6C63"/>
    <w:rsid w:val="00CE6C8C"/>
    <w:rsid w:val="00CE6F87"/>
    <w:rsid w:val="00CE6FC8"/>
    <w:rsid w:val="00CE7128"/>
    <w:rsid w:val="00CE7566"/>
    <w:rsid w:val="00CE7578"/>
    <w:rsid w:val="00CE7708"/>
    <w:rsid w:val="00CE7CCF"/>
    <w:rsid w:val="00CF01A2"/>
    <w:rsid w:val="00CF048D"/>
    <w:rsid w:val="00CF0B15"/>
    <w:rsid w:val="00CF0F36"/>
    <w:rsid w:val="00CF12FE"/>
    <w:rsid w:val="00CF13C0"/>
    <w:rsid w:val="00CF160D"/>
    <w:rsid w:val="00CF170B"/>
    <w:rsid w:val="00CF1768"/>
    <w:rsid w:val="00CF1936"/>
    <w:rsid w:val="00CF1ADB"/>
    <w:rsid w:val="00CF1CE8"/>
    <w:rsid w:val="00CF1D8E"/>
    <w:rsid w:val="00CF1EC5"/>
    <w:rsid w:val="00CF2506"/>
    <w:rsid w:val="00CF2674"/>
    <w:rsid w:val="00CF2694"/>
    <w:rsid w:val="00CF2849"/>
    <w:rsid w:val="00CF284F"/>
    <w:rsid w:val="00CF291D"/>
    <w:rsid w:val="00CF2AF4"/>
    <w:rsid w:val="00CF2B08"/>
    <w:rsid w:val="00CF2BC4"/>
    <w:rsid w:val="00CF2EDE"/>
    <w:rsid w:val="00CF36ED"/>
    <w:rsid w:val="00CF3A82"/>
    <w:rsid w:val="00CF3E78"/>
    <w:rsid w:val="00CF43C2"/>
    <w:rsid w:val="00CF44A1"/>
    <w:rsid w:val="00CF4602"/>
    <w:rsid w:val="00CF464E"/>
    <w:rsid w:val="00CF4C32"/>
    <w:rsid w:val="00CF599B"/>
    <w:rsid w:val="00CF5E03"/>
    <w:rsid w:val="00CF6019"/>
    <w:rsid w:val="00CF628A"/>
    <w:rsid w:val="00CF636D"/>
    <w:rsid w:val="00CF6488"/>
    <w:rsid w:val="00CF6533"/>
    <w:rsid w:val="00CF67D4"/>
    <w:rsid w:val="00CF6A72"/>
    <w:rsid w:val="00CF6D0F"/>
    <w:rsid w:val="00CF71C8"/>
    <w:rsid w:val="00CF73CB"/>
    <w:rsid w:val="00CF755F"/>
    <w:rsid w:val="00CF7B45"/>
    <w:rsid w:val="00D00003"/>
    <w:rsid w:val="00D00073"/>
    <w:rsid w:val="00D00077"/>
    <w:rsid w:val="00D005EA"/>
    <w:rsid w:val="00D00C39"/>
    <w:rsid w:val="00D01110"/>
    <w:rsid w:val="00D01523"/>
    <w:rsid w:val="00D0157A"/>
    <w:rsid w:val="00D017D5"/>
    <w:rsid w:val="00D018FA"/>
    <w:rsid w:val="00D0190E"/>
    <w:rsid w:val="00D01D0E"/>
    <w:rsid w:val="00D02D51"/>
    <w:rsid w:val="00D0305A"/>
    <w:rsid w:val="00D03085"/>
    <w:rsid w:val="00D03703"/>
    <w:rsid w:val="00D04015"/>
    <w:rsid w:val="00D041B5"/>
    <w:rsid w:val="00D04793"/>
    <w:rsid w:val="00D0480A"/>
    <w:rsid w:val="00D04842"/>
    <w:rsid w:val="00D0498A"/>
    <w:rsid w:val="00D04F02"/>
    <w:rsid w:val="00D0508E"/>
    <w:rsid w:val="00D05157"/>
    <w:rsid w:val="00D0556A"/>
    <w:rsid w:val="00D0557C"/>
    <w:rsid w:val="00D05673"/>
    <w:rsid w:val="00D0580F"/>
    <w:rsid w:val="00D059FE"/>
    <w:rsid w:val="00D05B62"/>
    <w:rsid w:val="00D06608"/>
    <w:rsid w:val="00D067A4"/>
    <w:rsid w:val="00D06802"/>
    <w:rsid w:val="00D06ABD"/>
    <w:rsid w:val="00D06BE2"/>
    <w:rsid w:val="00D06EF2"/>
    <w:rsid w:val="00D06F1E"/>
    <w:rsid w:val="00D077EF"/>
    <w:rsid w:val="00D07860"/>
    <w:rsid w:val="00D078B1"/>
    <w:rsid w:val="00D07AC8"/>
    <w:rsid w:val="00D07B65"/>
    <w:rsid w:val="00D10321"/>
    <w:rsid w:val="00D108C0"/>
    <w:rsid w:val="00D10D7B"/>
    <w:rsid w:val="00D10F31"/>
    <w:rsid w:val="00D11041"/>
    <w:rsid w:val="00D1155E"/>
    <w:rsid w:val="00D118FA"/>
    <w:rsid w:val="00D11BF0"/>
    <w:rsid w:val="00D11F88"/>
    <w:rsid w:val="00D1216F"/>
    <w:rsid w:val="00D128F6"/>
    <w:rsid w:val="00D1290C"/>
    <w:rsid w:val="00D12C22"/>
    <w:rsid w:val="00D13116"/>
    <w:rsid w:val="00D13744"/>
    <w:rsid w:val="00D137E5"/>
    <w:rsid w:val="00D13C31"/>
    <w:rsid w:val="00D13F00"/>
    <w:rsid w:val="00D140F7"/>
    <w:rsid w:val="00D1414B"/>
    <w:rsid w:val="00D141D4"/>
    <w:rsid w:val="00D143BD"/>
    <w:rsid w:val="00D143C9"/>
    <w:rsid w:val="00D149D0"/>
    <w:rsid w:val="00D14B2B"/>
    <w:rsid w:val="00D14B2E"/>
    <w:rsid w:val="00D14B8C"/>
    <w:rsid w:val="00D14EC4"/>
    <w:rsid w:val="00D1574D"/>
    <w:rsid w:val="00D1597B"/>
    <w:rsid w:val="00D159E3"/>
    <w:rsid w:val="00D15A7B"/>
    <w:rsid w:val="00D15E4A"/>
    <w:rsid w:val="00D1643B"/>
    <w:rsid w:val="00D16A7A"/>
    <w:rsid w:val="00D16C5B"/>
    <w:rsid w:val="00D16FFC"/>
    <w:rsid w:val="00D17010"/>
    <w:rsid w:val="00D17445"/>
    <w:rsid w:val="00D17BEA"/>
    <w:rsid w:val="00D17C07"/>
    <w:rsid w:val="00D2042C"/>
    <w:rsid w:val="00D20880"/>
    <w:rsid w:val="00D20A7B"/>
    <w:rsid w:val="00D21074"/>
    <w:rsid w:val="00D21151"/>
    <w:rsid w:val="00D21348"/>
    <w:rsid w:val="00D2161A"/>
    <w:rsid w:val="00D216C3"/>
    <w:rsid w:val="00D21731"/>
    <w:rsid w:val="00D21D31"/>
    <w:rsid w:val="00D21DE7"/>
    <w:rsid w:val="00D21F64"/>
    <w:rsid w:val="00D21F98"/>
    <w:rsid w:val="00D22341"/>
    <w:rsid w:val="00D22748"/>
    <w:rsid w:val="00D22FB1"/>
    <w:rsid w:val="00D232B1"/>
    <w:rsid w:val="00D23463"/>
    <w:rsid w:val="00D23BAC"/>
    <w:rsid w:val="00D23BBC"/>
    <w:rsid w:val="00D24717"/>
    <w:rsid w:val="00D2493D"/>
    <w:rsid w:val="00D25106"/>
    <w:rsid w:val="00D2531F"/>
    <w:rsid w:val="00D25426"/>
    <w:rsid w:val="00D257AF"/>
    <w:rsid w:val="00D258FB"/>
    <w:rsid w:val="00D2599A"/>
    <w:rsid w:val="00D25B90"/>
    <w:rsid w:val="00D25C93"/>
    <w:rsid w:val="00D2614C"/>
    <w:rsid w:val="00D26409"/>
    <w:rsid w:val="00D26599"/>
    <w:rsid w:val="00D266BD"/>
    <w:rsid w:val="00D267F6"/>
    <w:rsid w:val="00D26855"/>
    <w:rsid w:val="00D26994"/>
    <w:rsid w:val="00D26F2C"/>
    <w:rsid w:val="00D27350"/>
    <w:rsid w:val="00D27722"/>
    <w:rsid w:val="00D27F5D"/>
    <w:rsid w:val="00D3014F"/>
    <w:rsid w:val="00D30A1B"/>
    <w:rsid w:val="00D30D64"/>
    <w:rsid w:val="00D30ED2"/>
    <w:rsid w:val="00D30FAD"/>
    <w:rsid w:val="00D318EF"/>
    <w:rsid w:val="00D322BA"/>
    <w:rsid w:val="00D3262E"/>
    <w:rsid w:val="00D326FA"/>
    <w:rsid w:val="00D32772"/>
    <w:rsid w:val="00D327E2"/>
    <w:rsid w:val="00D32C4E"/>
    <w:rsid w:val="00D32E8A"/>
    <w:rsid w:val="00D33154"/>
    <w:rsid w:val="00D33375"/>
    <w:rsid w:val="00D33A3D"/>
    <w:rsid w:val="00D33F16"/>
    <w:rsid w:val="00D33F3F"/>
    <w:rsid w:val="00D33FA9"/>
    <w:rsid w:val="00D340AD"/>
    <w:rsid w:val="00D3433B"/>
    <w:rsid w:val="00D345CF"/>
    <w:rsid w:val="00D347B7"/>
    <w:rsid w:val="00D34800"/>
    <w:rsid w:val="00D34D8A"/>
    <w:rsid w:val="00D34DDD"/>
    <w:rsid w:val="00D34ED9"/>
    <w:rsid w:val="00D35CD9"/>
    <w:rsid w:val="00D35FAE"/>
    <w:rsid w:val="00D3607D"/>
    <w:rsid w:val="00D3684F"/>
    <w:rsid w:val="00D36B8D"/>
    <w:rsid w:val="00D36F90"/>
    <w:rsid w:val="00D37616"/>
    <w:rsid w:val="00D37643"/>
    <w:rsid w:val="00D37CCF"/>
    <w:rsid w:val="00D40056"/>
    <w:rsid w:val="00D40308"/>
    <w:rsid w:val="00D40698"/>
    <w:rsid w:val="00D40894"/>
    <w:rsid w:val="00D40A8D"/>
    <w:rsid w:val="00D40B20"/>
    <w:rsid w:val="00D40DE4"/>
    <w:rsid w:val="00D411CA"/>
    <w:rsid w:val="00D41240"/>
    <w:rsid w:val="00D414D0"/>
    <w:rsid w:val="00D4192F"/>
    <w:rsid w:val="00D4198A"/>
    <w:rsid w:val="00D41A46"/>
    <w:rsid w:val="00D41C47"/>
    <w:rsid w:val="00D42094"/>
    <w:rsid w:val="00D42688"/>
    <w:rsid w:val="00D42836"/>
    <w:rsid w:val="00D429C0"/>
    <w:rsid w:val="00D42A21"/>
    <w:rsid w:val="00D42BCC"/>
    <w:rsid w:val="00D4322A"/>
    <w:rsid w:val="00D432BC"/>
    <w:rsid w:val="00D434D6"/>
    <w:rsid w:val="00D43A81"/>
    <w:rsid w:val="00D43B3C"/>
    <w:rsid w:val="00D43D79"/>
    <w:rsid w:val="00D43DB6"/>
    <w:rsid w:val="00D43F6E"/>
    <w:rsid w:val="00D440AD"/>
    <w:rsid w:val="00D44237"/>
    <w:rsid w:val="00D4449C"/>
    <w:rsid w:val="00D44521"/>
    <w:rsid w:val="00D4455D"/>
    <w:rsid w:val="00D445B3"/>
    <w:rsid w:val="00D44683"/>
    <w:rsid w:val="00D4476F"/>
    <w:rsid w:val="00D447E6"/>
    <w:rsid w:val="00D4490A"/>
    <w:rsid w:val="00D450E3"/>
    <w:rsid w:val="00D45508"/>
    <w:rsid w:val="00D458B2"/>
    <w:rsid w:val="00D45C90"/>
    <w:rsid w:val="00D45E46"/>
    <w:rsid w:val="00D45FBA"/>
    <w:rsid w:val="00D4606F"/>
    <w:rsid w:val="00D462EB"/>
    <w:rsid w:val="00D4637D"/>
    <w:rsid w:val="00D46574"/>
    <w:rsid w:val="00D46AAC"/>
    <w:rsid w:val="00D46BF9"/>
    <w:rsid w:val="00D46D35"/>
    <w:rsid w:val="00D46F50"/>
    <w:rsid w:val="00D47231"/>
    <w:rsid w:val="00D47418"/>
    <w:rsid w:val="00D47579"/>
    <w:rsid w:val="00D479DF"/>
    <w:rsid w:val="00D47ACC"/>
    <w:rsid w:val="00D47B1A"/>
    <w:rsid w:val="00D47BAD"/>
    <w:rsid w:val="00D47F20"/>
    <w:rsid w:val="00D50241"/>
    <w:rsid w:val="00D5064C"/>
    <w:rsid w:val="00D50AEB"/>
    <w:rsid w:val="00D50B41"/>
    <w:rsid w:val="00D50BB5"/>
    <w:rsid w:val="00D50F8E"/>
    <w:rsid w:val="00D51204"/>
    <w:rsid w:val="00D515A8"/>
    <w:rsid w:val="00D51F30"/>
    <w:rsid w:val="00D521CD"/>
    <w:rsid w:val="00D52A67"/>
    <w:rsid w:val="00D52CEF"/>
    <w:rsid w:val="00D52F33"/>
    <w:rsid w:val="00D53069"/>
    <w:rsid w:val="00D537A2"/>
    <w:rsid w:val="00D53918"/>
    <w:rsid w:val="00D53A4F"/>
    <w:rsid w:val="00D53A64"/>
    <w:rsid w:val="00D53A6D"/>
    <w:rsid w:val="00D54217"/>
    <w:rsid w:val="00D54271"/>
    <w:rsid w:val="00D542E0"/>
    <w:rsid w:val="00D5441B"/>
    <w:rsid w:val="00D5470C"/>
    <w:rsid w:val="00D54CD4"/>
    <w:rsid w:val="00D54CDD"/>
    <w:rsid w:val="00D54DA1"/>
    <w:rsid w:val="00D54EFE"/>
    <w:rsid w:val="00D54FA2"/>
    <w:rsid w:val="00D551FA"/>
    <w:rsid w:val="00D556C4"/>
    <w:rsid w:val="00D5583B"/>
    <w:rsid w:val="00D559AA"/>
    <w:rsid w:val="00D55ECD"/>
    <w:rsid w:val="00D560D9"/>
    <w:rsid w:val="00D56123"/>
    <w:rsid w:val="00D5671B"/>
    <w:rsid w:val="00D567E9"/>
    <w:rsid w:val="00D56835"/>
    <w:rsid w:val="00D56C3B"/>
    <w:rsid w:val="00D5726E"/>
    <w:rsid w:val="00D572CF"/>
    <w:rsid w:val="00D573F6"/>
    <w:rsid w:val="00D5751C"/>
    <w:rsid w:val="00D575D9"/>
    <w:rsid w:val="00D576A7"/>
    <w:rsid w:val="00D57A3A"/>
    <w:rsid w:val="00D57C3B"/>
    <w:rsid w:val="00D57E4D"/>
    <w:rsid w:val="00D57E4E"/>
    <w:rsid w:val="00D60186"/>
    <w:rsid w:val="00D60402"/>
    <w:rsid w:val="00D60835"/>
    <w:rsid w:val="00D613A3"/>
    <w:rsid w:val="00D61AB5"/>
    <w:rsid w:val="00D62264"/>
    <w:rsid w:val="00D624F6"/>
    <w:rsid w:val="00D6255B"/>
    <w:rsid w:val="00D625D3"/>
    <w:rsid w:val="00D62868"/>
    <w:rsid w:val="00D62931"/>
    <w:rsid w:val="00D62A76"/>
    <w:rsid w:val="00D62C3B"/>
    <w:rsid w:val="00D62E1B"/>
    <w:rsid w:val="00D62F3D"/>
    <w:rsid w:val="00D631F6"/>
    <w:rsid w:val="00D635B3"/>
    <w:rsid w:val="00D63D41"/>
    <w:rsid w:val="00D63DC2"/>
    <w:rsid w:val="00D63EE7"/>
    <w:rsid w:val="00D641FD"/>
    <w:rsid w:val="00D64436"/>
    <w:rsid w:val="00D6470B"/>
    <w:rsid w:val="00D64752"/>
    <w:rsid w:val="00D64882"/>
    <w:rsid w:val="00D64AA1"/>
    <w:rsid w:val="00D64E95"/>
    <w:rsid w:val="00D64EF4"/>
    <w:rsid w:val="00D65D73"/>
    <w:rsid w:val="00D6625D"/>
    <w:rsid w:val="00D664A3"/>
    <w:rsid w:val="00D66626"/>
    <w:rsid w:val="00D66627"/>
    <w:rsid w:val="00D66807"/>
    <w:rsid w:val="00D66950"/>
    <w:rsid w:val="00D66BCD"/>
    <w:rsid w:val="00D66DBC"/>
    <w:rsid w:val="00D67319"/>
    <w:rsid w:val="00D674A4"/>
    <w:rsid w:val="00D675A1"/>
    <w:rsid w:val="00D6767C"/>
    <w:rsid w:val="00D67873"/>
    <w:rsid w:val="00D679A3"/>
    <w:rsid w:val="00D67D02"/>
    <w:rsid w:val="00D67FDA"/>
    <w:rsid w:val="00D7004C"/>
    <w:rsid w:val="00D70483"/>
    <w:rsid w:val="00D707B7"/>
    <w:rsid w:val="00D70BCF"/>
    <w:rsid w:val="00D70D81"/>
    <w:rsid w:val="00D71023"/>
    <w:rsid w:val="00D7123A"/>
    <w:rsid w:val="00D71260"/>
    <w:rsid w:val="00D71559"/>
    <w:rsid w:val="00D71E76"/>
    <w:rsid w:val="00D72054"/>
    <w:rsid w:val="00D7250F"/>
    <w:rsid w:val="00D7275B"/>
    <w:rsid w:val="00D72C8B"/>
    <w:rsid w:val="00D72D4C"/>
    <w:rsid w:val="00D72E13"/>
    <w:rsid w:val="00D72EE6"/>
    <w:rsid w:val="00D72F66"/>
    <w:rsid w:val="00D72FD4"/>
    <w:rsid w:val="00D73612"/>
    <w:rsid w:val="00D73641"/>
    <w:rsid w:val="00D7365A"/>
    <w:rsid w:val="00D740A2"/>
    <w:rsid w:val="00D740AE"/>
    <w:rsid w:val="00D7428C"/>
    <w:rsid w:val="00D746DB"/>
    <w:rsid w:val="00D74957"/>
    <w:rsid w:val="00D74B38"/>
    <w:rsid w:val="00D75078"/>
    <w:rsid w:val="00D750C2"/>
    <w:rsid w:val="00D750CF"/>
    <w:rsid w:val="00D751E2"/>
    <w:rsid w:val="00D7554E"/>
    <w:rsid w:val="00D756EC"/>
    <w:rsid w:val="00D759F0"/>
    <w:rsid w:val="00D76115"/>
    <w:rsid w:val="00D761F6"/>
    <w:rsid w:val="00D7635F"/>
    <w:rsid w:val="00D764EC"/>
    <w:rsid w:val="00D76608"/>
    <w:rsid w:val="00D76C1C"/>
    <w:rsid w:val="00D76E42"/>
    <w:rsid w:val="00D76F2E"/>
    <w:rsid w:val="00D76F33"/>
    <w:rsid w:val="00D7703B"/>
    <w:rsid w:val="00D773AF"/>
    <w:rsid w:val="00D77CE8"/>
    <w:rsid w:val="00D77E56"/>
    <w:rsid w:val="00D80079"/>
    <w:rsid w:val="00D80355"/>
    <w:rsid w:val="00D803F9"/>
    <w:rsid w:val="00D804F9"/>
    <w:rsid w:val="00D80618"/>
    <w:rsid w:val="00D80C68"/>
    <w:rsid w:val="00D80CD0"/>
    <w:rsid w:val="00D80E47"/>
    <w:rsid w:val="00D816E3"/>
    <w:rsid w:val="00D819EA"/>
    <w:rsid w:val="00D81A75"/>
    <w:rsid w:val="00D81B43"/>
    <w:rsid w:val="00D820C6"/>
    <w:rsid w:val="00D820D9"/>
    <w:rsid w:val="00D8215C"/>
    <w:rsid w:val="00D82325"/>
    <w:rsid w:val="00D8261D"/>
    <w:rsid w:val="00D82A09"/>
    <w:rsid w:val="00D82A85"/>
    <w:rsid w:val="00D82BFC"/>
    <w:rsid w:val="00D82C1F"/>
    <w:rsid w:val="00D831E6"/>
    <w:rsid w:val="00D831EE"/>
    <w:rsid w:val="00D83372"/>
    <w:rsid w:val="00D8360C"/>
    <w:rsid w:val="00D83E25"/>
    <w:rsid w:val="00D83E7B"/>
    <w:rsid w:val="00D83EAC"/>
    <w:rsid w:val="00D841E0"/>
    <w:rsid w:val="00D841EB"/>
    <w:rsid w:val="00D842D4"/>
    <w:rsid w:val="00D849AB"/>
    <w:rsid w:val="00D84C37"/>
    <w:rsid w:val="00D84CD9"/>
    <w:rsid w:val="00D84D3F"/>
    <w:rsid w:val="00D84F8E"/>
    <w:rsid w:val="00D850D4"/>
    <w:rsid w:val="00D85330"/>
    <w:rsid w:val="00D855D6"/>
    <w:rsid w:val="00D856AD"/>
    <w:rsid w:val="00D857BA"/>
    <w:rsid w:val="00D85C81"/>
    <w:rsid w:val="00D8609F"/>
    <w:rsid w:val="00D860F3"/>
    <w:rsid w:val="00D8634D"/>
    <w:rsid w:val="00D86368"/>
    <w:rsid w:val="00D86734"/>
    <w:rsid w:val="00D86895"/>
    <w:rsid w:val="00D86AC5"/>
    <w:rsid w:val="00D86F70"/>
    <w:rsid w:val="00D8720F"/>
    <w:rsid w:val="00D87C30"/>
    <w:rsid w:val="00D87C9D"/>
    <w:rsid w:val="00D87D88"/>
    <w:rsid w:val="00D87F2E"/>
    <w:rsid w:val="00D908CF"/>
    <w:rsid w:val="00D90C04"/>
    <w:rsid w:val="00D90F40"/>
    <w:rsid w:val="00D9113C"/>
    <w:rsid w:val="00D91202"/>
    <w:rsid w:val="00D91D49"/>
    <w:rsid w:val="00D9204E"/>
    <w:rsid w:val="00D9279B"/>
    <w:rsid w:val="00D92A76"/>
    <w:rsid w:val="00D92E9B"/>
    <w:rsid w:val="00D9392B"/>
    <w:rsid w:val="00D93A00"/>
    <w:rsid w:val="00D93F81"/>
    <w:rsid w:val="00D9400B"/>
    <w:rsid w:val="00D94286"/>
    <w:rsid w:val="00D9438C"/>
    <w:rsid w:val="00D94B02"/>
    <w:rsid w:val="00D94B38"/>
    <w:rsid w:val="00D951C7"/>
    <w:rsid w:val="00D95992"/>
    <w:rsid w:val="00D95B5E"/>
    <w:rsid w:val="00D9609D"/>
    <w:rsid w:val="00D9628F"/>
    <w:rsid w:val="00D964B6"/>
    <w:rsid w:val="00D96CAF"/>
    <w:rsid w:val="00D97235"/>
    <w:rsid w:val="00D973F7"/>
    <w:rsid w:val="00D97457"/>
    <w:rsid w:val="00D976CD"/>
    <w:rsid w:val="00DA04AD"/>
    <w:rsid w:val="00DA0525"/>
    <w:rsid w:val="00DA0771"/>
    <w:rsid w:val="00DA084A"/>
    <w:rsid w:val="00DA08A6"/>
    <w:rsid w:val="00DA0C93"/>
    <w:rsid w:val="00DA115F"/>
    <w:rsid w:val="00DA12AD"/>
    <w:rsid w:val="00DA12AE"/>
    <w:rsid w:val="00DA18F6"/>
    <w:rsid w:val="00DA19D9"/>
    <w:rsid w:val="00DA1E7C"/>
    <w:rsid w:val="00DA1FDF"/>
    <w:rsid w:val="00DA2041"/>
    <w:rsid w:val="00DA2270"/>
    <w:rsid w:val="00DA29C0"/>
    <w:rsid w:val="00DA2CCF"/>
    <w:rsid w:val="00DA3196"/>
    <w:rsid w:val="00DA3452"/>
    <w:rsid w:val="00DA3506"/>
    <w:rsid w:val="00DA3665"/>
    <w:rsid w:val="00DA39A3"/>
    <w:rsid w:val="00DA3B04"/>
    <w:rsid w:val="00DA3B05"/>
    <w:rsid w:val="00DA3CF6"/>
    <w:rsid w:val="00DA3ECD"/>
    <w:rsid w:val="00DA42B7"/>
    <w:rsid w:val="00DA45FC"/>
    <w:rsid w:val="00DA4771"/>
    <w:rsid w:val="00DA55BD"/>
    <w:rsid w:val="00DA55F6"/>
    <w:rsid w:val="00DA5921"/>
    <w:rsid w:val="00DA595F"/>
    <w:rsid w:val="00DA5A88"/>
    <w:rsid w:val="00DA5BA0"/>
    <w:rsid w:val="00DA5BDC"/>
    <w:rsid w:val="00DA5BE1"/>
    <w:rsid w:val="00DA5DC4"/>
    <w:rsid w:val="00DA6131"/>
    <w:rsid w:val="00DA616B"/>
    <w:rsid w:val="00DA631B"/>
    <w:rsid w:val="00DA63E2"/>
    <w:rsid w:val="00DA6641"/>
    <w:rsid w:val="00DA665E"/>
    <w:rsid w:val="00DA6666"/>
    <w:rsid w:val="00DA6CB3"/>
    <w:rsid w:val="00DA704B"/>
    <w:rsid w:val="00DB01AA"/>
    <w:rsid w:val="00DB0409"/>
    <w:rsid w:val="00DB0445"/>
    <w:rsid w:val="00DB05A2"/>
    <w:rsid w:val="00DB0757"/>
    <w:rsid w:val="00DB0EBC"/>
    <w:rsid w:val="00DB100B"/>
    <w:rsid w:val="00DB1271"/>
    <w:rsid w:val="00DB1496"/>
    <w:rsid w:val="00DB16E3"/>
    <w:rsid w:val="00DB1BD7"/>
    <w:rsid w:val="00DB1D77"/>
    <w:rsid w:val="00DB28AE"/>
    <w:rsid w:val="00DB2BB9"/>
    <w:rsid w:val="00DB2BDF"/>
    <w:rsid w:val="00DB2C0E"/>
    <w:rsid w:val="00DB2C30"/>
    <w:rsid w:val="00DB2EF6"/>
    <w:rsid w:val="00DB306E"/>
    <w:rsid w:val="00DB36AD"/>
    <w:rsid w:val="00DB37D4"/>
    <w:rsid w:val="00DB3A8C"/>
    <w:rsid w:val="00DB42EF"/>
    <w:rsid w:val="00DB46AE"/>
    <w:rsid w:val="00DB4724"/>
    <w:rsid w:val="00DB4970"/>
    <w:rsid w:val="00DB4EB5"/>
    <w:rsid w:val="00DB4FC3"/>
    <w:rsid w:val="00DB5483"/>
    <w:rsid w:val="00DB5FE1"/>
    <w:rsid w:val="00DB5FED"/>
    <w:rsid w:val="00DB60BC"/>
    <w:rsid w:val="00DB62D3"/>
    <w:rsid w:val="00DB66B2"/>
    <w:rsid w:val="00DB6794"/>
    <w:rsid w:val="00DB68BD"/>
    <w:rsid w:val="00DB729C"/>
    <w:rsid w:val="00DB760B"/>
    <w:rsid w:val="00DB7667"/>
    <w:rsid w:val="00DB7729"/>
    <w:rsid w:val="00DB7B72"/>
    <w:rsid w:val="00DB7B7E"/>
    <w:rsid w:val="00DB7BA6"/>
    <w:rsid w:val="00DB7F4D"/>
    <w:rsid w:val="00DC05BE"/>
    <w:rsid w:val="00DC0812"/>
    <w:rsid w:val="00DC090C"/>
    <w:rsid w:val="00DC0DE3"/>
    <w:rsid w:val="00DC12F1"/>
    <w:rsid w:val="00DC15BD"/>
    <w:rsid w:val="00DC18FB"/>
    <w:rsid w:val="00DC1BA9"/>
    <w:rsid w:val="00DC1EBA"/>
    <w:rsid w:val="00DC24BC"/>
    <w:rsid w:val="00DC260F"/>
    <w:rsid w:val="00DC280E"/>
    <w:rsid w:val="00DC2BFD"/>
    <w:rsid w:val="00DC2CA0"/>
    <w:rsid w:val="00DC2D34"/>
    <w:rsid w:val="00DC3237"/>
    <w:rsid w:val="00DC3BFA"/>
    <w:rsid w:val="00DC3E0F"/>
    <w:rsid w:val="00DC3EC2"/>
    <w:rsid w:val="00DC4138"/>
    <w:rsid w:val="00DC414D"/>
    <w:rsid w:val="00DC4896"/>
    <w:rsid w:val="00DC4906"/>
    <w:rsid w:val="00DC4B0F"/>
    <w:rsid w:val="00DC4C5F"/>
    <w:rsid w:val="00DC4F0B"/>
    <w:rsid w:val="00DC55AF"/>
    <w:rsid w:val="00DC5CCC"/>
    <w:rsid w:val="00DC60AC"/>
    <w:rsid w:val="00DC6295"/>
    <w:rsid w:val="00DC6538"/>
    <w:rsid w:val="00DC66C6"/>
    <w:rsid w:val="00DC6941"/>
    <w:rsid w:val="00DC6D9A"/>
    <w:rsid w:val="00DC6E3E"/>
    <w:rsid w:val="00DC75E2"/>
    <w:rsid w:val="00DC7623"/>
    <w:rsid w:val="00DC7799"/>
    <w:rsid w:val="00DC7A03"/>
    <w:rsid w:val="00DC7D0D"/>
    <w:rsid w:val="00DD03D6"/>
    <w:rsid w:val="00DD09A2"/>
    <w:rsid w:val="00DD0BB5"/>
    <w:rsid w:val="00DD111E"/>
    <w:rsid w:val="00DD1163"/>
    <w:rsid w:val="00DD147D"/>
    <w:rsid w:val="00DD15B6"/>
    <w:rsid w:val="00DD1740"/>
    <w:rsid w:val="00DD2001"/>
    <w:rsid w:val="00DD2185"/>
    <w:rsid w:val="00DD2806"/>
    <w:rsid w:val="00DD2884"/>
    <w:rsid w:val="00DD28B0"/>
    <w:rsid w:val="00DD2A2D"/>
    <w:rsid w:val="00DD2BF7"/>
    <w:rsid w:val="00DD2D4B"/>
    <w:rsid w:val="00DD2D68"/>
    <w:rsid w:val="00DD306E"/>
    <w:rsid w:val="00DD3450"/>
    <w:rsid w:val="00DD35CF"/>
    <w:rsid w:val="00DD39F6"/>
    <w:rsid w:val="00DD3A24"/>
    <w:rsid w:val="00DD3A47"/>
    <w:rsid w:val="00DD3ED3"/>
    <w:rsid w:val="00DD4447"/>
    <w:rsid w:val="00DD47C2"/>
    <w:rsid w:val="00DD47E3"/>
    <w:rsid w:val="00DD48BD"/>
    <w:rsid w:val="00DD4F2A"/>
    <w:rsid w:val="00DD4FF1"/>
    <w:rsid w:val="00DD5144"/>
    <w:rsid w:val="00DD5247"/>
    <w:rsid w:val="00DD550E"/>
    <w:rsid w:val="00DD569E"/>
    <w:rsid w:val="00DD56B3"/>
    <w:rsid w:val="00DD58B1"/>
    <w:rsid w:val="00DD5D2A"/>
    <w:rsid w:val="00DD669E"/>
    <w:rsid w:val="00DD682C"/>
    <w:rsid w:val="00DD68C5"/>
    <w:rsid w:val="00DD6A17"/>
    <w:rsid w:val="00DD6EEC"/>
    <w:rsid w:val="00DD6FDD"/>
    <w:rsid w:val="00DD7550"/>
    <w:rsid w:val="00DD7784"/>
    <w:rsid w:val="00DD797E"/>
    <w:rsid w:val="00DE01AA"/>
    <w:rsid w:val="00DE0288"/>
    <w:rsid w:val="00DE030C"/>
    <w:rsid w:val="00DE0840"/>
    <w:rsid w:val="00DE08F3"/>
    <w:rsid w:val="00DE0EAF"/>
    <w:rsid w:val="00DE0EF1"/>
    <w:rsid w:val="00DE128E"/>
    <w:rsid w:val="00DE1408"/>
    <w:rsid w:val="00DE1581"/>
    <w:rsid w:val="00DE1688"/>
    <w:rsid w:val="00DE17BA"/>
    <w:rsid w:val="00DE17DA"/>
    <w:rsid w:val="00DE1848"/>
    <w:rsid w:val="00DE1BC3"/>
    <w:rsid w:val="00DE1C0B"/>
    <w:rsid w:val="00DE2154"/>
    <w:rsid w:val="00DE2D4D"/>
    <w:rsid w:val="00DE2D56"/>
    <w:rsid w:val="00DE2EC1"/>
    <w:rsid w:val="00DE2F29"/>
    <w:rsid w:val="00DE2FCA"/>
    <w:rsid w:val="00DE309B"/>
    <w:rsid w:val="00DE386F"/>
    <w:rsid w:val="00DE3935"/>
    <w:rsid w:val="00DE43C8"/>
    <w:rsid w:val="00DE474A"/>
    <w:rsid w:val="00DE4A8A"/>
    <w:rsid w:val="00DE4FA7"/>
    <w:rsid w:val="00DE55E8"/>
    <w:rsid w:val="00DE5E79"/>
    <w:rsid w:val="00DE618A"/>
    <w:rsid w:val="00DE64B1"/>
    <w:rsid w:val="00DE6556"/>
    <w:rsid w:val="00DE6B8B"/>
    <w:rsid w:val="00DE6CEA"/>
    <w:rsid w:val="00DE6FE2"/>
    <w:rsid w:val="00DE7277"/>
    <w:rsid w:val="00DE741D"/>
    <w:rsid w:val="00DE76DF"/>
    <w:rsid w:val="00DE7878"/>
    <w:rsid w:val="00DE7DAA"/>
    <w:rsid w:val="00DE7DC7"/>
    <w:rsid w:val="00DE7DF3"/>
    <w:rsid w:val="00DE7EB1"/>
    <w:rsid w:val="00DF0088"/>
    <w:rsid w:val="00DF0164"/>
    <w:rsid w:val="00DF0276"/>
    <w:rsid w:val="00DF07F0"/>
    <w:rsid w:val="00DF0815"/>
    <w:rsid w:val="00DF0AC7"/>
    <w:rsid w:val="00DF0D21"/>
    <w:rsid w:val="00DF0F88"/>
    <w:rsid w:val="00DF10DC"/>
    <w:rsid w:val="00DF115C"/>
    <w:rsid w:val="00DF134B"/>
    <w:rsid w:val="00DF13C2"/>
    <w:rsid w:val="00DF153E"/>
    <w:rsid w:val="00DF15CF"/>
    <w:rsid w:val="00DF15E1"/>
    <w:rsid w:val="00DF1665"/>
    <w:rsid w:val="00DF1F20"/>
    <w:rsid w:val="00DF1F40"/>
    <w:rsid w:val="00DF2018"/>
    <w:rsid w:val="00DF23F6"/>
    <w:rsid w:val="00DF260F"/>
    <w:rsid w:val="00DF273C"/>
    <w:rsid w:val="00DF2957"/>
    <w:rsid w:val="00DF2A90"/>
    <w:rsid w:val="00DF3072"/>
    <w:rsid w:val="00DF312C"/>
    <w:rsid w:val="00DF3850"/>
    <w:rsid w:val="00DF3E30"/>
    <w:rsid w:val="00DF4B64"/>
    <w:rsid w:val="00DF503F"/>
    <w:rsid w:val="00DF5CB4"/>
    <w:rsid w:val="00DF5E09"/>
    <w:rsid w:val="00DF642A"/>
    <w:rsid w:val="00DF648E"/>
    <w:rsid w:val="00DF6654"/>
    <w:rsid w:val="00DF6692"/>
    <w:rsid w:val="00DF699E"/>
    <w:rsid w:val="00DF6AE9"/>
    <w:rsid w:val="00DF6E00"/>
    <w:rsid w:val="00DF6FB8"/>
    <w:rsid w:val="00DF72EB"/>
    <w:rsid w:val="00DF77A9"/>
    <w:rsid w:val="00DF7C26"/>
    <w:rsid w:val="00DF7DE5"/>
    <w:rsid w:val="00DF7F6F"/>
    <w:rsid w:val="00E00962"/>
    <w:rsid w:val="00E00BC0"/>
    <w:rsid w:val="00E00CAF"/>
    <w:rsid w:val="00E00DB8"/>
    <w:rsid w:val="00E00FB8"/>
    <w:rsid w:val="00E01013"/>
    <w:rsid w:val="00E01149"/>
    <w:rsid w:val="00E011EE"/>
    <w:rsid w:val="00E013E5"/>
    <w:rsid w:val="00E01895"/>
    <w:rsid w:val="00E0196C"/>
    <w:rsid w:val="00E01C03"/>
    <w:rsid w:val="00E01C2B"/>
    <w:rsid w:val="00E01D5F"/>
    <w:rsid w:val="00E01FC6"/>
    <w:rsid w:val="00E02348"/>
    <w:rsid w:val="00E02354"/>
    <w:rsid w:val="00E02403"/>
    <w:rsid w:val="00E02658"/>
    <w:rsid w:val="00E027D4"/>
    <w:rsid w:val="00E031D6"/>
    <w:rsid w:val="00E034A1"/>
    <w:rsid w:val="00E03678"/>
    <w:rsid w:val="00E03B49"/>
    <w:rsid w:val="00E04082"/>
    <w:rsid w:val="00E040E4"/>
    <w:rsid w:val="00E045C5"/>
    <w:rsid w:val="00E0465F"/>
    <w:rsid w:val="00E046B9"/>
    <w:rsid w:val="00E04B21"/>
    <w:rsid w:val="00E04B6D"/>
    <w:rsid w:val="00E04D05"/>
    <w:rsid w:val="00E05494"/>
    <w:rsid w:val="00E0577B"/>
    <w:rsid w:val="00E058A8"/>
    <w:rsid w:val="00E059D5"/>
    <w:rsid w:val="00E05E2D"/>
    <w:rsid w:val="00E05EBA"/>
    <w:rsid w:val="00E05F44"/>
    <w:rsid w:val="00E05F90"/>
    <w:rsid w:val="00E0608F"/>
    <w:rsid w:val="00E06434"/>
    <w:rsid w:val="00E06C1D"/>
    <w:rsid w:val="00E06C4F"/>
    <w:rsid w:val="00E06D81"/>
    <w:rsid w:val="00E06F91"/>
    <w:rsid w:val="00E0744D"/>
    <w:rsid w:val="00E07804"/>
    <w:rsid w:val="00E07C06"/>
    <w:rsid w:val="00E07E91"/>
    <w:rsid w:val="00E10067"/>
    <w:rsid w:val="00E100BF"/>
    <w:rsid w:val="00E10312"/>
    <w:rsid w:val="00E1049A"/>
    <w:rsid w:val="00E106BB"/>
    <w:rsid w:val="00E10BDD"/>
    <w:rsid w:val="00E10D3A"/>
    <w:rsid w:val="00E112E2"/>
    <w:rsid w:val="00E11594"/>
    <w:rsid w:val="00E117D5"/>
    <w:rsid w:val="00E11982"/>
    <w:rsid w:val="00E119CD"/>
    <w:rsid w:val="00E11C34"/>
    <w:rsid w:val="00E11CBE"/>
    <w:rsid w:val="00E11DD7"/>
    <w:rsid w:val="00E12330"/>
    <w:rsid w:val="00E12403"/>
    <w:rsid w:val="00E12469"/>
    <w:rsid w:val="00E1256B"/>
    <w:rsid w:val="00E128EC"/>
    <w:rsid w:val="00E12C00"/>
    <w:rsid w:val="00E1304F"/>
    <w:rsid w:val="00E13271"/>
    <w:rsid w:val="00E13511"/>
    <w:rsid w:val="00E135B0"/>
    <w:rsid w:val="00E13621"/>
    <w:rsid w:val="00E138B4"/>
    <w:rsid w:val="00E13EB4"/>
    <w:rsid w:val="00E13F0E"/>
    <w:rsid w:val="00E143B1"/>
    <w:rsid w:val="00E1449D"/>
    <w:rsid w:val="00E14886"/>
    <w:rsid w:val="00E1496D"/>
    <w:rsid w:val="00E14BAA"/>
    <w:rsid w:val="00E14C97"/>
    <w:rsid w:val="00E14F8F"/>
    <w:rsid w:val="00E1530C"/>
    <w:rsid w:val="00E153E6"/>
    <w:rsid w:val="00E15521"/>
    <w:rsid w:val="00E15573"/>
    <w:rsid w:val="00E155AD"/>
    <w:rsid w:val="00E15714"/>
    <w:rsid w:val="00E15727"/>
    <w:rsid w:val="00E15DC3"/>
    <w:rsid w:val="00E160AE"/>
    <w:rsid w:val="00E1637C"/>
    <w:rsid w:val="00E17425"/>
    <w:rsid w:val="00E17A38"/>
    <w:rsid w:val="00E17D13"/>
    <w:rsid w:val="00E20385"/>
    <w:rsid w:val="00E204CD"/>
    <w:rsid w:val="00E20B73"/>
    <w:rsid w:val="00E20D81"/>
    <w:rsid w:val="00E20E4E"/>
    <w:rsid w:val="00E2107F"/>
    <w:rsid w:val="00E2155E"/>
    <w:rsid w:val="00E216A8"/>
    <w:rsid w:val="00E21705"/>
    <w:rsid w:val="00E218C8"/>
    <w:rsid w:val="00E21BFD"/>
    <w:rsid w:val="00E21EDF"/>
    <w:rsid w:val="00E220E0"/>
    <w:rsid w:val="00E22773"/>
    <w:rsid w:val="00E228C1"/>
    <w:rsid w:val="00E22E0F"/>
    <w:rsid w:val="00E2304E"/>
    <w:rsid w:val="00E23817"/>
    <w:rsid w:val="00E2399B"/>
    <w:rsid w:val="00E23C05"/>
    <w:rsid w:val="00E23E9E"/>
    <w:rsid w:val="00E23F68"/>
    <w:rsid w:val="00E24152"/>
    <w:rsid w:val="00E2421C"/>
    <w:rsid w:val="00E24317"/>
    <w:rsid w:val="00E2457B"/>
    <w:rsid w:val="00E24585"/>
    <w:rsid w:val="00E255DD"/>
    <w:rsid w:val="00E25FE1"/>
    <w:rsid w:val="00E26EAB"/>
    <w:rsid w:val="00E26EF6"/>
    <w:rsid w:val="00E271BB"/>
    <w:rsid w:val="00E272BC"/>
    <w:rsid w:val="00E272F4"/>
    <w:rsid w:val="00E27CFB"/>
    <w:rsid w:val="00E27F4A"/>
    <w:rsid w:val="00E30192"/>
    <w:rsid w:val="00E302C3"/>
    <w:rsid w:val="00E3059B"/>
    <w:rsid w:val="00E305FA"/>
    <w:rsid w:val="00E30C3C"/>
    <w:rsid w:val="00E30F6E"/>
    <w:rsid w:val="00E315AC"/>
    <w:rsid w:val="00E3190C"/>
    <w:rsid w:val="00E31F76"/>
    <w:rsid w:val="00E31F85"/>
    <w:rsid w:val="00E3233B"/>
    <w:rsid w:val="00E32595"/>
    <w:rsid w:val="00E32908"/>
    <w:rsid w:val="00E32FD6"/>
    <w:rsid w:val="00E3342B"/>
    <w:rsid w:val="00E334AC"/>
    <w:rsid w:val="00E337E2"/>
    <w:rsid w:val="00E33F63"/>
    <w:rsid w:val="00E340B5"/>
    <w:rsid w:val="00E34179"/>
    <w:rsid w:val="00E34649"/>
    <w:rsid w:val="00E34705"/>
    <w:rsid w:val="00E34E02"/>
    <w:rsid w:val="00E35010"/>
    <w:rsid w:val="00E3502C"/>
    <w:rsid w:val="00E354AF"/>
    <w:rsid w:val="00E35523"/>
    <w:rsid w:val="00E35748"/>
    <w:rsid w:val="00E3598C"/>
    <w:rsid w:val="00E359AE"/>
    <w:rsid w:val="00E35F68"/>
    <w:rsid w:val="00E3610D"/>
    <w:rsid w:val="00E36219"/>
    <w:rsid w:val="00E3648E"/>
    <w:rsid w:val="00E36AE5"/>
    <w:rsid w:val="00E36E9A"/>
    <w:rsid w:val="00E3715F"/>
    <w:rsid w:val="00E372ED"/>
    <w:rsid w:val="00E375A3"/>
    <w:rsid w:val="00E375FB"/>
    <w:rsid w:val="00E3791E"/>
    <w:rsid w:val="00E4013E"/>
    <w:rsid w:val="00E40260"/>
    <w:rsid w:val="00E407DA"/>
    <w:rsid w:val="00E40BDF"/>
    <w:rsid w:val="00E40DCD"/>
    <w:rsid w:val="00E40F36"/>
    <w:rsid w:val="00E4137D"/>
    <w:rsid w:val="00E41492"/>
    <w:rsid w:val="00E418A9"/>
    <w:rsid w:val="00E41E27"/>
    <w:rsid w:val="00E41F67"/>
    <w:rsid w:val="00E4263C"/>
    <w:rsid w:val="00E42675"/>
    <w:rsid w:val="00E42770"/>
    <w:rsid w:val="00E429D0"/>
    <w:rsid w:val="00E42BBF"/>
    <w:rsid w:val="00E43012"/>
    <w:rsid w:val="00E430FE"/>
    <w:rsid w:val="00E437FE"/>
    <w:rsid w:val="00E43965"/>
    <w:rsid w:val="00E43F95"/>
    <w:rsid w:val="00E43FC7"/>
    <w:rsid w:val="00E4431E"/>
    <w:rsid w:val="00E44429"/>
    <w:rsid w:val="00E44577"/>
    <w:rsid w:val="00E446C6"/>
    <w:rsid w:val="00E446E0"/>
    <w:rsid w:val="00E44889"/>
    <w:rsid w:val="00E449F3"/>
    <w:rsid w:val="00E44CC4"/>
    <w:rsid w:val="00E44DA1"/>
    <w:rsid w:val="00E44E0D"/>
    <w:rsid w:val="00E45168"/>
    <w:rsid w:val="00E45255"/>
    <w:rsid w:val="00E45324"/>
    <w:rsid w:val="00E458AC"/>
    <w:rsid w:val="00E458FD"/>
    <w:rsid w:val="00E4603B"/>
    <w:rsid w:val="00E460A1"/>
    <w:rsid w:val="00E4627D"/>
    <w:rsid w:val="00E46475"/>
    <w:rsid w:val="00E467E0"/>
    <w:rsid w:val="00E46A12"/>
    <w:rsid w:val="00E46B4A"/>
    <w:rsid w:val="00E46C32"/>
    <w:rsid w:val="00E46D7B"/>
    <w:rsid w:val="00E46FD7"/>
    <w:rsid w:val="00E470CF"/>
    <w:rsid w:val="00E47221"/>
    <w:rsid w:val="00E47243"/>
    <w:rsid w:val="00E47288"/>
    <w:rsid w:val="00E47787"/>
    <w:rsid w:val="00E47A88"/>
    <w:rsid w:val="00E47F4E"/>
    <w:rsid w:val="00E50A93"/>
    <w:rsid w:val="00E50AFC"/>
    <w:rsid w:val="00E50C41"/>
    <w:rsid w:val="00E50C70"/>
    <w:rsid w:val="00E5121B"/>
    <w:rsid w:val="00E51D29"/>
    <w:rsid w:val="00E51FA5"/>
    <w:rsid w:val="00E526F2"/>
    <w:rsid w:val="00E5275E"/>
    <w:rsid w:val="00E52D2E"/>
    <w:rsid w:val="00E52F52"/>
    <w:rsid w:val="00E53103"/>
    <w:rsid w:val="00E5358D"/>
    <w:rsid w:val="00E5383F"/>
    <w:rsid w:val="00E53A96"/>
    <w:rsid w:val="00E53FD3"/>
    <w:rsid w:val="00E54087"/>
    <w:rsid w:val="00E54327"/>
    <w:rsid w:val="00E546B7"/>
    <w:rsid w:val="00E54763"/>
    <w:rsid w:val="00E548E8"/>
    <w:rsid w:val="00E549B6"/>
    <w:rsid w:val="00E54AE1"/>
    <w:rsid w:val="00E55124"/>
    <w:rsid w:val="00E55249"/>
    <w:rsid w:val="00E55467"/>
    <w:rsid w:val="00E555D1"/>
    <w:rsid w:val="00E555FF"/>
    <w:rsid w:val="00E55744"/>
    <w:rsid w:val="00E558E0"/>
    <w:rsid w:val="00E55A17"/>
    <w:rsid w:val="00E560D7"/>
    <w:rsid w:val="00E56278"/>
    <w:rsid w:val="00E56292"/>
    <w:rsid w:val="00E5638C"/>
    <w:rsid w:val="00E566C5"/>
    <w:rsid w:val="00E56724"/>
    <w:rsid w:val="00E56B36"/>
    <w:rsid w:val="00E56B7D"/>
    <w:rsid w:val="00E56FC3"/>
    <w:rsid w:val="00E5702C"/>
    <w:rsid w:val="00E57410"/>
    <w:rsid w:val="00E5776A"/>
    <w:rsid w:val="00E57857"/>
    <w:rsid w:val="00E5792E"/>
    <w:rsid w:val="00E579E0"/>
    <w:rsid w:val="00E57A87"/>
    <w:rsid w:val="00E57DD9"/>
    <w:rsid w:val="00E57EC2"/>
    <w:rsid w:val="00E60413"/>
    <w:rsid w:val="00E60B00"/>
    <w:rsid w:val="00E60C5A"/>
    <w:rsid w:val="00E6114C"/>
    <w:rsid w:val="00E617E5"/>
    <w:rsid w:val="00E61A32"/>
    <w:rsid w:val="00E61B28"/>
    <w:rsid w:val="00E6209B"/>
    <w:rsid w:val="00E62345"/>
    <w:rsid w:val="00E6250C"/>
    <w:rsid w:val="00E62558"/>
    <w:rsid w:val="00E6292D"/>
    <w:rsid w:val="00E62D48"/>
    <w:rsid w:val="00E62DA6"/>
    <w:rsid w:val="00E6329C"/>
    <w:rsid w:val="00E63447"/>
    <w:rsid w:val="00E63632"/>
    <w:rsid w:val="00E63635"/>
    <w:rsid w:val="00E63ADF"/>
    <w:rsid w:val="00E63D8B"/>
    <w:rsid w:val="00E63FE9"/>
    <w:rsid w:val="00E64144"/>
    <w:rsid w:val="00E64231"/>
    <w:rsid w:val="00E643EA"/>
    <w:rsid w:val="00E644BC"/>
    <w:rsid w:val="00E6452E"/>
    <w:rsid w:val="00E64634"/>
    <w:rsid w:val="00E64ABA"/>
    <w:rsid w:val="00E64ACD"/>
    <w:rsid w:val="00E64D07"/>
    <w:rsid w:val="00E64E03"/>
    <w:rsid w:val="00E65078"/>
    <w:rsid w:val="00E652B3"/>
    <w:rsid w:val="00E65395"/>
    <w:rsid w:val="00E65823"/>
    <w:rsid w:val="00E65A5A"/>
    <w:rsid w:val="00E65C8B"/>
    <w:rsid w:val="00E65E04"/>
    <w:rsid w:val="00E6629A"/>
    <w:rsid w:val="00E665EB"/>
    <w:rsid w:val="00E6670A"/>
    <w:rsid w:val="00E667D7"/>
    <w:rsid w:val="00E6685A"/>
    <w:rsid w:val="00E66883"/>
    <w:rsid w:val="00E66B47"/>
    <w:rsid w:val="00E66F24"/>
    <w:rsid w:val="00E67019"/>
    <w:rsid w:val="00E671B2"/>
    <w:rsid w:val="00E6737C"/>
    <w:rsid w:val="00E678CD"/>
    <w:rsid w:val="00E67AAB"/>
    <w:rsid w:val="00E67C8B"/>
    <w:rsid w:val="00E67DC2"/>
    <w:rsid w:val="00E70697"/>
    <w:rsid w:val="00E70752"/>
    <w:rsid w:val="00E70C51"/>
    <w:rsid w:val="00E70F35"/>
    <w:rsid w:val="00E71246"/>
    <w:rsid w:val="00E7198A"/>
    <w:rsid w:val="00E72185"/>
    <w:rsid w:val="00E724DE"/>
    <w:rsid w:val="00E72663"/>
    <w:rsid w:val="00E726DF"/>
    <w:rsid w:val="00E72ADB"/>
    <w:rsid w:val="00E72CBC"/>
    <w:rsid w:val="00E72D08"/>
    <w:rsid w:val="00E7344A"/>
    <w:rsid w:val="00E7350C"/>
    <w:rsid w:val="00E735C0"/>
    <w:rsid w:val="00E7373C"/>
    <w:rsid w:val="00E73A46"/>
    <w:rsid w:val="00E73A76"/>
    <w:rsid w:val="00E73DE0"/>
    <w:rsid w:val="00E73F19"/>
    <w:rsid w:val="00E7430B"/>
    <w:rsid w:val="00E74453"/>
    <w:rsid w:val="00E745F6"/>
    <w:rsid w:val="00E745FF"/>
    <w:rsid w:val="00E7468D"/>
    <w:rsid w:val="00E74D3C"/>
    <w:rsid w:val="00E7502A"/>
    <w:rsid w:val="00E7502F"/>
    <w:rsid w:val="00E751B3"/>
    <w:rsid w:val="00E758D7"/>
    <w:rsid w:val="00E75CCE"/>
    <w:rsid w:val="00E75D0B"/>
    <w:rsid w:val="00E75FCE"/>
    <w:rsid w:val="00E76115"/>
    <w:rsid w:val="00E761AC"/>
    <w:rsid w:val="00E76723"/>
    <w:rsid w:val="00E7694E"/>
    <w:rsid w:val="00E76B26"/>
    <w:rsid w:val="00E76C44"/>
    <w:rsid w:val="00E76EFE"/>
    <w:rsid w:val="00E775B4"/>
    <w:rsid w:val="00E77A1A"/>
    <w:rsid w:val="00E80481"/>
    <w:rsid w:val="00E80E9E"/>
    <w:rsid w:val="00E81507"/>
    <w:rsid w:val="00E816BA"/>
    <w:rsid w:val="00E81A31"/>
    <w:rsid w:val="00E81AE4"/>
    <w:rsid w:val="00E81C9F"/>
    <w:rsid w:val="00E821C7"/>
    <w:rsid w:val="00E8222C"/>
    <w:rsid w:val="00E82558"/>
    <w:rsid w:val="00E826D0"/>
    <w:rsid w:val="00E829EF"/>
    <w:rsid w:val="00E82EFB"/>
    <w:rsid w:val="00E834D9"/>
    <w:rsid w:val="00E83553"/>
    <w:rsid w:val="00E83560"/>
    <w:rsid w:val="00E83580"/>
    <w:rsid w:val="00E836D4"/>
    <w:rsid w:val="00E83A8D"/>
    <w:rsid w:val="00E83D4E"/>
    <w:rsid w:val="00E845C1"/>
    <w:rsid w:val="00E848CF"/>
    <w:rsid w:val="00E848F6"/>
    <w:rsid w:val="00E84A2C"/>
    <w:rsid w:val="00E84F5B"/>
    <w:rsid w:val="00E84F7A"/>
    <w:rsid w:val="00E85020"/>
    <w:rsid w:val="00E850D8"/>
    <w:rsid w:val="00E85189"/>
    <w:rsid w:val="00E852CA"/>
    <w:rsid w:val="00E8537C"/>
    <w:rsid w:val="00E85611"/>
    <w:rsid w:val="00E85AAD"/>
    <w:rsid w:val="00E85DBF"/>
    <w:rsid w:val="00E866C2"/>
    <w:rsid w:val="00E86713"/>
    <w:rsid w:val="00E86D2E"/>
    <w:rsid w:val="00E86DB1"/>
    <w:rsid w:val="00E87270"/>
    <w:rsid w:val="00E87610"/>
    <w:rsid w:val="00E8773E"/>
    <w:rsid w:val="00E900A9"/>
    <w:rsid w:val="00E905FC"/>
    <w:rsid w:val="00E9085A"/>
    <w:rsid w:val="00E90919"/>
    <w:rsid w:val="00E909A2"/>
    <w:rsid w:val="00E90A96"/>
    <w:rsid w:val="00E90F90"/>
    <w:rsid w:val="00E9140D"/>
    <w:rsid w:val="00E915E2"/>
    <w:rsid w:val="00E9172F"/>
    <w:rsid w:val="00E9178A"/>
    <w:rsid w:val="00E91B5B"/>
    <w:rsid w:val="00E91EC8"/>
    <w:rsid w:val="00E9214B"/>
    <w:rsid w:val="00E922F1"/>
    <w:rsid w:val="00E9236F"/>
    <w:rsid w:val="00E925F6"/>
    <w:rsid w:val="00E929A7"/>
    <w:rsid w:val="00E93D83"/>
    <w:rsid w:val="00E93FD6"/>
    <w:rsid w:val="00E941CE"/>
    <w:rsid w:val="00E94882"/>
    <w:rsid w:val="00E94DBE"/>
    <w:rsid w:val="00E94ECA"/>
    <w:rsid w:val="00E9509E"/>
    <w:rsid w:val="00E95534"/>
    <w:rsid w:val="00E9580A"/>
    <w:rsid w:val="00E966DA"/>
    <w:rsid w:val="00E9680B"/>
    <w:rsid w:val="00E96855"/>
    <w:rsid w:val="00E96957"/>
    <w:rsid w:val="00E969D5"/>
    <w:rsid w:val="00E969DA"/>
    <w:rsid w:val="00E96B8D"/>
    <w:rsid w:val="00E96BC0"/>
    <w:rsid w:val="00E96FB5"/>
    <w:rsid w:val="00E97093"/>
    <w:rsid w:val="00E976CC"/>
    <w:rsid w:val="00E976DA"/>
    <w:rsid w:val="00E97A05"/>
    <w:rsid w:val="00E97A2F"/>
    <w:rsid w:val="00E97B69"/>
    <w:rsid w:val="00E97EB5"/>
    <w:rsid w:val="00E97F8A"/>
    <w:rsid w:val="00EA0203"/>
    <w:rsid w:val="00EA0413"/>
    <w:rsid w:val="00EA07DA"/>
    <w:rsid w:val="00EA0886"/>
    <w:rsid w:val="00EA0CFA"/>
    <w:rsid w:val="00EA13BD"/>
    <w:rsid w:val="00EA19D2"/>
    <w:rsid w:val="00EA1E8C"/>
    <w:rsid w:val="00EA21B6"/>
    <w:rsid w:val="00EA2C48"/>
    <w:rsid w:val="00EA2EE8"/>
    <w:rsid w:val="00EA346C"/>
    <w:rsid w:val="00EA3760"/>
    <w:rsid w:val="00EA3BD6"/>
    <w:rsid w:val="00EA3FA2"/>
    <w:rsid w:val="00EA40DA"/>
    <w:rsid w:val="00EA4106"/>
    <w:rsid w:val="00EA4428"/>
    <w:rsid w:val="00EA4D12"/>
    <w:rsid w:val="00EA4E8A"/>
    <w:rsid w:val="00EA4F3A"/>
    <w:rsid w:val="00EA5024"/>
    <w:rsid w:val="00EA5080"/>
    <w:rsid w:val="00EA50DF"/>
    <w:rsid w:val="00EA5155"/>
    <w:rsid w:val="00EA51CC"/>
    <w:rsid w:val="00EA51E4"/>
    <w:rsid w:val="00EA52BD"/>
    <w:rsid w:val="00EA545F"/>
    <w:rsid w:val="00EA5AF5"/>
    <w:rsid w:val="00EA5B37"/>
    <w:rsid w:val="00EA5D9C"/>
    <w:rsid w:val="00EA600B"/>
    <w:rsid w:val="00EA6161"/>
    <w:rsid w:val="00EA63E5"/>
    <w:rsid w:val="00EA64F0"/>
    <w:rsid w:val="00EA65CD"/>
    <w:rsid w:val="00EA68CD"/>
    <w:rsid w:val="00EA69EC"/>
    <w:rsid w:val="00EA6A65"/>
    <w:rsid w:val="00EA6C3F"/>
    <w:rsid w:val="00EA72EE"/>
    <w:rsid w:val="00EA7625"/>
    <w:rsid w:val="00EA7FEA"/>
    <w:rsid w:val="00EB0487"/>
    <w:rsid w:val="00EB0732"/>
    <w:rsid w:val="00EB080E"/>
    <w:rsid w:val="00EB0BF7"/>
    <w:rsid w:val="00EB0F4A"/>
    <w:rsid w:val="00EB1152"/>
    <w:rsid w:val="00EB13D6"/>
    <w:rsid w:val="00EB16E7"/>
    <w:rsid w:val="00EB20CF"/>
    <w:rsid w:val="00EB20F2"/>
    <w:rsid w:val="00EB23D2"/>
    <w:rsid w:val="00EB32EB"/>
    <w:rsid w:val="00EB3724"/>
    <w:rsid w:val="00EB373B"/>
    <w:rsid w:val="00EB37F9"/>
    <w:rsid w:val="00EB38E3"/>
    <w:rsid w:val="00EB3B60"/>
    <w:rsid w:val="00EB4117"/>
    <w:rsid w:val="00EB41CF"/>
    <w:rsid w:val="00EB41E3"/>
    <w:rsid w:val="00EB438A"/>
    <w:rsid w:val="00EB45D7"/>
    <w:rsid w:val="00EB47C6"/>
    <w:rsid w:val="00EB4829"/>
    <w:rsid w:val="00EB5174"/>
    <w:rsid w:val="00EB51A9"/>
    <w:rsid w:val="00EB535E"/>
    <w:rsid w:val="00EB5AB3"/>
    <w:rsid w:val="00EB6269"/>
    <w:rsid w:val="00EB663A"/>
    <w:rsid w:val="00EB66B0"/>
    <w:rsid w:val="00EB66D1"/>
    <w:rsid w:val="00EB6E24"/>
    <w:rsid w:val="00EB6EB9"/>
    <w:rsid w:val="00EB6EC7"/>
    <w:rsid w:val="00EB6F37"/>
    <w:rsid w:val="00EB70A8"/>
    <w:rsid w:val="00EB7214"/>
    <w:rsid w:val="00EB723B"/>
    <w:rsid w:val="00EB738E"/>
    <w:rsid w:val="00EB73BD"/>
    <w:rsid w:val="00EB771C"/>
    <w:rsid w:val="00EB7764"/>
    <w:rsid w:val="00EB7820"/>
    <w:rsid w:val="00EB7CFF"/>
    <w:rsid w:val="00EB7E77"/>
    <w:rsid w:val="00EB7EB5"/>
    <w:rsid w:val="00EB7F15"/>
    <w:rsid w:val="00EB7F3A"/>
    <w:rsid w:val="00EC03B9"/>
    <w:rsid w:val="00EC0426"/>
    <w:rsid w:val="00EC063D"/>
    <w:rsid w:val="00EC07EB"/>
    <w:rsid w:val="00EC0E3A"/>
    <w:rsid w:val="00EC10FD"/>
    <w:rsid w:val="00EC1264"/>
    <w:rsid w:val="00EC13E6"/>
    <w:rsid w:val="00EC1698"/>
    <w:rsid w:val="00EC16A8"/>
    <w:rsid w:val="00EC179F"/>
    <w:rsid w:val="00EC1C9F"/>
    <w:rsid w:val="00EC2533"/>
    <w:rsid w:val="00EC2E0B"/>
    <w:rsid w:val="00EC333B"/>
    <w:rsid w:val="00EC3561"/>
    <w:rsid w:val="00EC38F1"/>
    <w:rsid w:val="00EC3993"/>
    <w:rsid w:val="00EC3B29"/>
    <w:rsid w:val="00EC3B8B"/>
    <w:rsid w:val="00EC3BFD"/>
    <w:rsid w:val="00EC4092"/>
    <w:rsid w:val="00EC4223"/>
    <w:rsid w:val="00EC4746"/>
    <w:rsid w:val="00EC498B"/>
    <w:rsid w:val="00EC4AC6"/>
    <w:rsid w:val="00EC4D7E"/>
    <w:rsid w:val="00EC51A0"/>
    <w:rsid w:val="00EC521A"/>
    <w:rsid w:val="00EC52BE"/>
    <w:rsid w:val="00EC55D6"/>
    <w:rsid w:val="00EC5A38"/>
    <w:rsid w:val="00EC5E26"/>
    <w:rsid w:val="00EC61EB"/>
    <w:rsid w:val="00EC622C"/>
    <w:rsid w:val="00EC6560"/>
    <w:rsid w:val="00EC6623"/>
    <w:rsid w:val="00EC6987"/>
    <w:rsid w:val="00EC6A6B"/>
    <w:rsid w:val="00EC6D00"/>
    <w:rsid w:val="00EC6F98"/>
    <w:rsid w:val="00EC6FAD"/>
    <w:rsid w:val="00EC721D"/>
    <w:rsid w:val="00EC7584"/>
    <w:rsid w:val="00EC79E5"/>
    <w:rsid w:val="00EC7CDF"/>
    <w:rsid w:val="00EC7F8D"/>
    <w:rsid w:val="00ED02F2"/>
    <w:rsid w:val="00ED03CF"/>
    <w:rsid w:val="00ED0949"/>
    <w:rsid w:val="00ED0B2A"/>
    <w:rsid w:val="00ED0E54"/>
    <w:rsid w:val="00ED0FB8"/>
    <w:rsid w:val="00ED1218"/>
    <w:rsid w:val="00ED125A"/>
    <w:rsid w:val="00ED13CD"/>
    <w:rsid w:val="00ED14FB"/>
    <w:rsid w:val="00ED161C"/>
    <w:rsid w:val="00ED1BA7"/>
    <w:rsid w:val="00ED1CC8"/>
    <w:rsid w:val="00ED1E9B"/>
    <w:rsid w:val="00ED203F"/>
    <w:rsid w:val="00ED222A"/>
    <w:rsid w:val="00ED223A"/>
    <w:rsid w:val="00ED23BE"/>
    <w:rsid w:val="00ED2C97"/>
    <w:rsid w:val="00ED2E6E"/>
    <w:rsid w:val="00ED373D"/>
    <w:rsid w:val="00ED3892"/>
    <w:rsid w:val="00ED3ACD"/>
    <w:rsid w:val="00ED3AD1"/>
    <w:rsid w:val="00ED3F6C"/>
    <w:rsid w:val="00ED411A"/>
    <w:rsid w:val="00ED426D"/>
    <w:rsid w:val="00ED4686"/>
    <w:rsid w:val="00ED4711"/>
    <w:rsid w:val="00ED4977"/>
    <w:rsid w:val="00ED4CF5"/>
    <w:rsid w:val="00ED4F39"/>
    <w:rsid w:val="00ED4FF1"/>
    <w:rsid w:val="00ED5024"/>
    <w:rsid w:val="00ED5307"/>
    <w:rsid w:val="00ED5DAE"/>
    <w:rsid w:val="00ED60BC"/>
    <w:rsid w:val="00ED69FE"/>
    <w:rsid w:val="00ED6C38"/>
    <w:rsid w:val="00ED6C48"/>
    <w:rsid w:val="00ED7176"/>
    <w:rsid w:val="00ED76DE"/>
    <w:rsid w:val="00ED79FB"/>
    <w:rsid w:val="00ED7AC5"/>
    <w:rsid w:val="00ED7EEA"/>
    <w:rsid w:val="00EE0099"/>
    <w:rsid w:val="00EE03BF"/>
    <w:rsid w:val="00EE0731"/>
    <w:rsid w:val="00EE08E3"/>
    <w:rsid w:val="00EE0A32"/>
    <w:rsid w:val="00EE0B33"/>
    <w:rsid w:val="00EE0E94"/>
    <w:rsid w:val="00EE10E2"/>
    <w:rsid w:val="00EE14EA"/>
    <w:rsid w:val="00EE165C"/>
    <w:rsid w:val="00EE17B0"/>
    <w:rsid w:val="00EE1A4E"/>
    <w:rsid w:val="00EE1AD9"/>
    <w:rsid w:val="00EE235A"/>
    <w:rsid w:val="00EE2BCB"/>
    <w:rsid w:val="00EE2F8B"/>
    <w:rsid w:val="00EE32CE"/>
    <w:rsid w:val="00EE3349"/>
    <w:rsid w:val="00EE3761"/>
    <w:rsid w:val="00EE38C4"/>
    <w:rsid w:val="00EE3A96"/>
    <w:rsid w:val="00EE3C1E"/>
    <w:rsid w:val="00EE3EE2"/>
    <w:rsid w:val="00EE42CE"/>
    <w:rsid w:val="00EE48E7"/>
    <w:rsid w:val="00EE4CE1"/>
    <w:rsid w:val="00EE50FA"/>
    <w:rsid w:val="00EE51BA"/>
    <w:rsid w:val="00EE5E86"/>
    <w:rsid w:val="00EE6068"/>
    <w:rsid w:val="00EE609F"/>
    <w:rsid w:val="00EE625C"/>
    <w:rsid w:val="00EE65AF"/>
    <w:rsid w:val="00EE6A2C"/>
    <w:rsid w:val="00EE6A48"/>
    <w:rsid w:val="00EE6BCE"/>
    <w:rsid w:val="00EE6F61"/>
    <w:rsid w:val="00EE7055"/>
    <w:rsid w:val="00EE7367"/>
    <w:rsid w:val="00EE774A"/>
    <w:rsid w:val="00EE7B1D"/>
    <w:rsid w:val="00EE7B8D"/>
    <w:rsid w:val="00EE7CB8"/>
    <w:rsid w:val="00EE7E58"/>
    <w:rsid w:val="00EF009F"/>
    <w:rsid w:val="00EF0231"/>
    <w:rsid w:val="00EF03C4"/>
    <w:rsid w:val="00EF04DF"/>
    <w:rsid w:val="00EF05FB"/>
    <w:rsid w:val="00EF0644"/>
    <w:rsid w:val="00EF0943"/>
    <w:rsid w:val="00EF097E"/>
    <w:rsid w:val="00EF0AB1"/>
    <w:rsid w:val="00EF0AC0"/>
    <w:rsid w:val="00EF0AD4"/>
    <w:rsid w:val="00EF0F65"/>
    <w:rsid w:val="00EF1131"/>
    <w:rsid w:val="00EF113F"/>
    <w:rsid w:val="00EF1332"/>
    <w:rsid w:val="00EF13B0"/>
    <w:rsid w:val="00EF1A9F"/>
    <w:rsid w:val="00EF1AF6"/>
    <w:rsid w:val="00EF1C03"/>
    <w:rsid w:val="00EF1D1F"/>
    <w:rsid w:val="00EF24C0"/>
    <w:rsid w:val="00EF2880"/>
    <w:rsid w:val="00EF2DC5"/>
    <w:rsid w:val="00EF2DCD"/>
    <w:rsid w:val="00EF32BB"/>
    <w:rsid w:val="00EF3388"/>
    <w:rsid w:val="00EF3465"/>
    <w:rsid w:val="00EF4121"/>
    <w:rsid w:val="00EF420D"/>
    <w:rsid w:val="00EF43B5"/>
    <w:rsid w:val="00EF44D9"/>
    <w:rsid w:val="00EF5160"/>
    <w:rsid w:val="00EF5290"/>
    <w:rsid w:val="00EF55F0"/>
    <w:rsid w:val="00EF57E7"/>
    <w:rsid w:val="00EF5BF7"/>
    <w:rsid w:val="00EF5C86"/>
    <w:rsid w:val="00EF5E27"/>
    <w:rsid w:val="00EF6130"/>
    <w:rsid w:val="00EF63E0"/>
    <w:rsid w:val="00EF6915"/>
    <w:rsid w:val="00EF6B38"/>
    <w:rsid w:val="00EF6C48"/>
    <w:rsid w:val="00EF6CB8"/>
    <w:rsid w:val="00EF6D2C"/>
    <w:rsid w:val="00EF6F08"/>
    <w:rsid w:val="00EF71E5"/>
    <w:rsid w:val="00EF7253"/>
    <w:rsid w:val="00EF74CC"/>
    <w:rsid w:val="00F0015E"/>
    <w:rsid w:val="00F00338"/>
    <w:rsid w:val="00F00692"/>
    <w:rsid w:val="00F007F0"/>
    <w:rsid w:val="00F008F2"/>
    <w:rsid w:val="00F00FBE"/>
    <w:rsid w:val="00F01060"/>
    <w:rsid w:val="00F011AA"/>
    <w:rsid w:val="00F01287"/>
    <w:rsid w:val="00F01537"/>
    <w:rsid w:val="00F0165F"/>
    <w:rsid w:val="00F01926"/>
    <w:rsid w:val="00F01CB3"/>
    <w:rsid w:val="00F01D4A"/>
    <w:rsid w:val="00F02631"/>
    <w:rsid w:val="00F02A01"/>
    <w:rsid w:val="00F03267"/>
    <w:rsid w:val="00F0367B"/>
    <w:rsid w:val="00F04683"/>
    <w:rsid w:val="00F04702"/>
    <w:rsid w:val="00F04B3E"/>
    <w:rsid w:val="00F04C02"/>
    <w:rsid w:val="00F04CC2"/>
    <w:rsid w:val="00F0504D"/>
    <w:rsid w:val="00F05224"/>
    <w:rsid w:val="00F052A9"/>
    <w:rsid w:val="00F0537B"/>
    <w:rsid w:val="00F0547D"/>
    <w:rsid w:val="00F05695"/>
    <w:rsid w:val="00F0585E"/>
    <w:rsid w:val="00F05BEB"/>
    <w:rsid w:val="00F0602F"/>
    <w:rsid w:val="00F06215"/>
    <w:rsid w:val="00F063F1"/>
    <w:rsid w:val="00F0643F"/>
    <w:rsid w:val="00F067B9"/>
    <w:rsid w:val="00F06BCF"/>
    <w:rsid w:val="00F06D37"/>
    <w:rsid w:val="00F074E6"/>
    <w:rsid w:val="00F077DC"/>
    <w:rsid w:val="00F07AA3"/>
    <w:rsid w:val="00F1052B"/>
    <w:rsid w:val="00F1068A"/>
    <w:rsid w:val="00F107FE"/>
    <w:rsid w:val="00F10929"/>
    <w:rsid w:val="00F10DB5"/>
    <w:rsid w:val="00F11567"/>
    <w:rsid w:val="00F11DAF"/>
    <w:rsid w:val="00F11F2D"/>
    <w:rsid w:val="00F1220C"/>
    <w:rsid w:val="00F1236F"/>
    <w:rsid w:val="00F12EB7"/>
    <w:rsid w:val="00F12EEB"/>
    <w:rsid w:val="00F12F37"/>
    <w:rsid w:val="00F13224"/>
    <w:rsid w:val="00F132A1"/>
    <w:rsid w:val="00F135AF"/>
    <w:rsid w:val="00F13631"/>
    <w:rsid w:val="00F13B24"/>
    <w:rsid w:val="00F13B75"/>
    <w:rsid w:val="00F141B5"/>
    <w:rsid w:val="00F142D9"/>
    <w:rsid w:val="00F15313"/>
    <w:rsid w:val="00F154F4"/>
    <w:rsid w:val="00F15706"/>
    <w:rsid w:val="00F15775"/>
    <w:rsid w:val="00F157BE"/>
    <w:rsid w:val="00F15A64"/>
    <w:rsid w:val="00F15B6F"/>
    <w:rsid w:val="00F15D71"/>
    <w:rsid w:val="00F1634C"/>
    <w:rsid w:val="00F16377"/>
    <w:rsid w:val="00F16670"/>
    <w:rsid w:val="00F16B8B"/>
    <w:rsid w:val="00F16E48"/>
    <w:rsid w:val="00F17178"/>
    <w:rsid w:val="00F1755F"/>
    <w:rsid w:val="00F175AF"/>
    <w:rsid w:val="00F176B1"/>
    <w:rsid w:val="00F179D4"/>
    <w:rsid w:val="00F179DD"/>
    <w:rsid w:val="00F17A50"/>
    <w:rsid w:val="00F17F64"/>
    <w:rsid w:val="00F202DC"/>
    <w:rsid w:val="00F20895"/>
    <w:rsid w:val="00F209B9"/>
    <w:rsid w:val="00F20A15"/>
    <w:rsid w:val="00F20C11"/>
    <w:rsid w:val="00F20D79"/>
    <w:rsid w:val="00F20F75"/>
    <w:rsid w:val="00F211B4"/>
    <w:rsid w:val="00F21215"/>
    <w:rsid w:val="00F21407"/>
    <w:rsid w:val="00F21797"/>
    <w:rsid w:val="00F21B48"/>
    <w:rsid w:val="00F22333"/>
    <w:rsid w:val="00F22524"/>
    <w:rsid w:val="00F229BE"/>
    <w:rsid w:val="00F22D11"/>
    <w:rsid w:val="00F22F3D"/>
    <w:rsid w:val="00F232D7"/>
    <w:rsid w:val="00F235E7"/>
    <w:rsid w:val="00F237C3"/>
    <w:rsid w:val="00F2387F"/>
    <w:rsid w:val="00F23B18"/>
    <w:rsid w:val="00F23C30"/>
    <w:rsid w:val="00F23C8B"/>
    <w:rsid w:val="00F23EFC"/>
    <w:rsid w:val="00F2420D"/>
    <w:rsid w:val="00F24353"/>
    <w:rsid w:val="00F246F7"/>
    <w:rsid w:val="00F24B6D"/>
    <w:rsid w:val="00F24C30"/>
    <w:rsid w:val="00F25140"/>
    <w:rsid w:val="00F25681"/>
    <w:rsid w:val="00F25975"/>
    <w:rsid w:val="00F25FBC"/>
    <w:rsid w:val="00F2634B"/>
    <w:rsid w:val="00F2641D"/>
    <w:rsid w:val="00F265FA"/>
    <w:rsid w:val="00F26948"/>
    <w:rsid w:val="00F26CCB"/>
    <w:rsid w:val="00F26DEA"/>
    <w:rsid w:val="00F27097"/>
    <w:rsid w:val="00F27508"/>
    <w:rsid w:val="00F27625"/>
    <w:rsid w:val="00F27774"/>
    <w:rsid w:val="00F27EAD"/>
    <w:rsid w:val="00F27F06"/>
    <w:rsid w:val="00F30D21"/>
    <w:rsid w:val="00F30DD6"/>
    <w:rsid w:val="00F30E1F"/>
    <w:rsid w:val="00F312D7"/>
    <w:rsid w:val="00F31311"/>
    <w:rsid w:val="00F315D1"/>
    <w:rsid w:val="00F315D3"/>
    <w:rsid w:val="00F31690"/>
    <w:rsid w:val="00F317A4"/>
    <w:rsid w:val="00F317FF"/>
    <w:rsid w:val="00F32348"/>
    <w:rsid w:val="00F324D1"/>
    <w:rsid w:val="00F32727"/>
    <w:rsid w:val="00F328A6"/>
    <w:rsid w:val="00F32AB7"/>
    <w:rsid w:val="00F331D9"/>
    <w:rsid w:val="00F335A5"/>
    <w:rsid w:val="00F33617"/>
    <w:rsid w:val="00F336FE"/>
    <w:rsid w:val="00F3413E"/>
    <w:rsid w:val="00F3433C"/>
    <w:rsid w:val="00F34F7C"/>
    <w:rsid w:val="00F353A7"/>
    <w:rsid w:val="00F35419"/>
    <w:rsid w:val="00F3582F"/>
    <w:rsid w:val="00F35A2B"/>
    <w:rsid w:val="00F35A55"/>
    <w:rsid w:val="00F35D23"/>
    <w:rsid w:val="00F35EF7"/>
    <w:rsid w:val="00F362E4"/>
    <w:rsid w:val="00F365A0"/>
    <w:rsid w:val="00F36748"/>
    <w:rsid w:val="00F36A1E"/>
    <w:rsid w:val="00F36D5A"/>
    <w:rsid w:val="00F36F3C"/>
    <w:rsid w:val="00F370A9"/>
    <w:rsid w:val="00F370E8"/>
    <w:rsid w:val="00F370EF"/>
    <w:rsid w:val="00F372D4"/>
    <w:rsid w:val="00F37343"/>
    <w:rsid w:val="00F375DA"/>
    <w:rsid w:val="00F3782D"/>
    <w:rsid w:val="00F37DC4"/>
    <w:rsid w:val="00F37E02"/>
    <w:rsid w:val="00F402C6"/>
    <w:rsid w:val="00F4037F"/>
    <w:rsid w:val="00F4045F"/>
    <w:rsid w:val="00F40781"/>
    <w:rsid w:val="00F407F1"/>
    <w:rsid w:val="00F407F8"/>
    <w:rsid w:val="00F40A00"/>
    <w:rsid w:val="00F40D30"/>
    <w:rsid w:val="00F40E3E"/>
    <w:rsid w:val="00F40F59"/>
    <w:rsid w:val="00F418BE"/>
    <w:rsid w:val="00F41A20"/>
    <w:rsid w:val="00F42034"/>
    <w:rsid w:val="00F4292B"/>
    <w:rsid w:val="00F42EB2"/>
    <w:rsid w:val="00F43243"/>
    <w:rsid w:val="00F435E4"/>
    <w:rsid w:val="00F43675"/>
    <w:rsid w:val="00F43830"/>
    <w:rsid w:val="00F43DCB"/>
    <w:rsid w:val="00F44060"/>
    <w:rsid w:val="00F4490D"/>
    <w:rsid w:val="00F44AEC"/>
    <w:rsid w:val="00F44C08"/>
    <w:rsid w:val="00F45531"/>
    <w:rsid w:val="00F4581F"/>
    <w:rsid w:val="00F45A4B"/>
    <w:rsid w:val="00F45C54"/>
    <w:rsid w:val="00F45DE4"/>
    <w:rsid w:val="00F45FE9"/>
    <w:rsid w:val="00F46507"/>
    <w:rsid w:val="00F4687C"/>
    <w:rsid w:val="00F46D1F"/>
    <w:rsid w:val="00F46EF9"/>
    <w:rsid w:val="00F47259"/>
    <w:rsid w:val="00F473B0"/>
    <w:rsid w:val="00F479DF"/>
    <w:rsid w:val="00F47AF7"/>
    <w:rsid w:val="00F47B05"/>
    <w:rsid w:val="00F47C97"/>
    <w:rsid w:val="00F500BE"/>
    <w:rsid w:val="00F504F4"/>
    <w:rsid w:val="00F505D6"/>
    <w:rsid w:val="00F507F9"/>
    <w:rsid w:val="00F50DB1"/>
    <w:rsid w:val="00F51056"/>
    <w:rsid w:val="00F51B10"/>
    <w:rsid w:val="00F52113"/>
    <w:rsid w:val="00F5233E"/>
    <w:rsid w:val="00F52A7D"/>
    <w:rsid w:val="00F530AB"/>
    <w:rsid w:val="00F532E1"/>
    <w:rsid w:val="00F53337"/>
    <w:rsid w:val="00F535B6"/>
    <w:rsid w:val="00F53771"/>
    <w:rsid w:val="00F539FD"/>
    <w:rsid w:val="00F53B34"/>
    <w:rsid w:val="00F53B41"/>
    <w:rsid w:val="00F53C22"/>
    <w:rsid w:val="00F53D11"/>
    <w:rsid w:val="00F53E72"/>
    <w:rsid w:val="00F53E8B"/>
    <w:rsid w:val="00F53E9E"/>
    <w:rsid w:val="00F541DE"/>
    <w:rsid w:val="00F5453E"/>
    <w:rsid w:val="00F5469B"/>
    <w:rsid w:val="00F54937"/>
    <w:rsid w:val="00F54C52"/>
    <w:rsid w:val="00F55122"/>
    <w:rsid w:val="00F559DF"/>
    <w:rsid w:val="00F55DE4"/>
    <w:rsid w:val="00F55F66"/>
    <w:rsid w:val="00F56445"/>
    <w:rsid w:val="00F566F7"/>
    <w:rsid w:val="00F56717"/>
    <w:rsid w:val="00F56758"/>
    <w:rsid w:val="00F56780"/>
    <w:rsid w:val="00F56BAF"/>
    <w:rsid w:val="00F56CD6"/>
    <w:rsid w:val="00F56CFB"/>
    <w:rsid w:val="00F56D07"/>
    <w:rsid w:val="00F570F9"/>
    <w:rsid w:val="00F571A4"/>
    <w:rsid w:val="00F57306"/>
    <w:rsid w:val="00F57316"/>
    <w:rsid w:val="00F579EE"/>
    <w:rsid w:val="00F57A36"/>
    <w:rsid w:val="00F57BFD"/>
    <w:rsid w:val="00F57F0B"/>
    <w:rsid w:val="00F57F30"/>
    <w:rsid w:val="00F60475"/>
    <w:rsid w:val="00F6060A"/>
    <w:rsid w:val="00F606FE"/>
    <w:rsid w:val="00F60C31"/>
    <w:rsid w:val="00F614DD"/>
    <w:rsid w:val="00F61722"/>
    <w:rsid w:val="00F61922"/>
    <w:rsid w:val="00F61D2A"/>
    <w:rsid w:val="00F620FA"/>
    <w:rsid w:val="00F62128"/>
    <w:rsid w:val="00F6231F"/>
    <w:rsid w:val="00F623B5"/>
    <w:rsid w:val="00F637ED"/>
    <w:rsid w:val="00F63F8D"/>
    <w:rsid w:val="00F64089"/>
    <w:rsid w:val="00F640B1"/>
    <w:rsid w:val="00F64203"/>
    <w:rsid w:val="00F64308"/>
    <w:rsid w:val="00F64437"/>
    <w:rsid w:val="00F64BA9"/>
    <w:rsid w:val="00F64E44"/>
    <w:rsid w:val="00F64EF5"/>
    <w:rsid w:val="00F6533D"/>
    <w:rsid w:val="00F65349"/>
    <w:rsid w:val="00F65927"/>
    <w:rsid w:val="00F65AD9"/>
    <w:rsid w:val="00F65B0B"/>
    <w:rsid w:val="00F65D75"/>
    <w:rsid w:val="00F66205"/>
    <w:rsid w:val="00F66821"/>
    <w:rsid w:val="00F66DA4"/>
    <w:rsid w:val="00F66DFB"/>
    <w:rsid w:val="00F672F1"/>
    <w:rsid w:val="00F67333"/>
    <w:rsid w:val="00F6734C"/>
    <w:rsid w:val="00F6755D"/>
    <w:rsid w:val="00F6767A"/>
    <w:rsid w:val="00F67746"/>
    <w:rsid w:val="00F6778D"/>
    <w:rsid w:val="00F67C50"/>
    <w:rsid w:val="00F67E64"/>
    <w:rsid w:val="00F7005C"/>
    <w:rsid w:val="00F7058A"/>
    <w:rsid w:val="00F70B4D"/>
    <w:rsid w:val="00F70C79"/>
    <w:rsid w:val="00F70DDE"/>
    <w:rsid w:val="00F70F81"/>
    <w:rsid w:val="00F7138D"/>
    <w:rsid w:val="00F71453"/>
    <w:rsid w:val="00F71515"/>
    <w:rsid w:val="00F716BA"/>
    <w:rsid w:val="00F71A02"/>
    <w:rsid w:val="00F71A27"/>
    <w:rsid w:val="00F71A5A"/>
    <w:rsid w:val="00F72485"/>
    <w:rsid w:val="00F729CB"/>
    <w:rsid w:val="00F7332F"/>
    <w:rsid w:val="00F7337A"/>
    <w:rsid w:val="00F73C07"/>
    <w:rsid w:val="00F73E07"/>
    <w:rsid w:val="00F73E2B"/>
    <w:rsid w:val="00F748AF"/>
    <w:rsid w:val="00F74ADB"/>
    <w:rsid w:val="00F74AE2"/>
    <w:rsid w:val="00F74C1D"/>
    <w:rsid w:val="00F74D22"/>
    <w:rsid w:val="00F74ED7"/>
    <w:rsid w:val="00F75098"/>
    <w:rsid w:val="00F7528D"/>
    <w:rsid w:val="00F75463"/>
    <w:rsid w:val="00F755C0"/>
    <w:rsid w:val="00F75763"/>
    <w:rsid w:val="00F75CCB"/>
    <w:rsid w:val="00F761A4"/>
    <w:rsid w:val="00F76280"/>
    <w:rsid w:val="00F76687"/>
    <w:rsid w:val="00F766EA"/>
    <w:rsid w:val="00F7688A"/>
    <w:rsid w:val="00F772F7"/>
    <w:rsid w:val="00F77714"/>
    <w:rsid w:val="00F77741"/>
    <w:rsid w:val="00F77E6C"/>
    <w:rsid w:val="00F80176"/>
    <w:rsid w:val="00F80471"/>
    <w:rsid w:val="00F8069F"/>
    <w:rsid w:val="00F807D2"/>
    <w:rsid w:val="00F80A9C"/>
    <w:rsid w:val="00F80CE1"/>
    <w:rsid w:val="00F810A5"/>
    <w:rsid w:val="00F81138"/>
    <w:rsid w:val="00F81571"/>
    <w:rsid w:val="00F81DD0"/>
    <w:rsid w:val="00F81F58"/>
    <w:rsid w:val="00F825C7"/>
    <w:rsid w:val="00F82719"/>
    <w:rsid w:val="00F82ECE"/>
    <w:rsid w:val="00F82F37"/>
    <w:rsid w:val="00F834A5"/>
    <w:rsid w:val="00F834DD"/>
    <w:rsid w:val="00F8415F"/>
    <w:rsid w:val="00F8490A"/>
    <w:rsid w:val="00F849AA"/>
    <w:rsid w:val="00F84D38"/>
    <w:rsid w:val="00F84D68"/>
    <w:rsid w:val="00F8504F"/>
    <w:rsid w:val="00F85B78"/>
    <w:rsid w:val="00F85DB9"/>
    <w:rsid w:val="00F8623E"/>
    <w:rsid w:val="00F862E7"/>
    <w:rsid w:val="00F864DD"/>
    <w:rsid w:val="00F86794"/>
    <w:rsid w:val="00F869B3"/>
    <w:rsid w:val="00F86B4F"/>
    <w:rsid w:val="00F86BC7"/>
    <w:rsid w:val="00F86DE0"/>
    <w:rsid w:val="00F87138"/>
    <w:rsid w:val="00F8714B"/>
    <w:rsid w:val="00F8730F"/>
    <w:rsid w:val="00F8782F"/>
    <w:rsid w:val="00F87A1D"/>
    <w:rsid w:val="00F87A51"/>
    <w:rsid w:val="00F87B25"/>
    <w:rsid w:val="00F87D25"/>
    <w:rsid w:val="00F87D9D"/>
    <w:rsid w:val="00F87E67"/>
    <w:rsid w:val="00F87F33"/>
    <w:rsid w:val="00F90371"/>
    <w:rsid w:val="00F90583"/>
    <w:rsid w:val="00F90AE4"/>
    <w:rsid w:val="00F90E8E"/>
    <w:rsid w:val="00F90E9C"/>
    <w:rsid w:val="00F90FBE"/>
    <w:rsid w:val="00F919FD"/>
    <w:rsid w:val="00F91CEF"/>
    <w:rsid w:val="00F91F45"/>
    <w:rsid w:val="00F91FFC"/>
    <w:rsid w:val="00F92162"/>
    <w:rsid w:val="00F92420"/>
    <w:rsid w:val="00F92B01"/>
    <w:rsid w:val="00F9324D"/>
    <w:rsid w:val="00F9327C"/>
    <w:rsid w:val="00F93540"/>
    <w:rsid w:val="00F935AD"/>
    <w:rsid w:val="00F9375E"/>
    <w:rsid w:val="00F93E74"/>
    <w:rsid w:val="00F93FAD"/>
    <w:rsid w:val="00F9437C"/>
    <w:rsid w:val="00F948B1"/>
    <w:rsid w:val="00F948B5"/>
    <w:rsid w:val="00F948CF"/>
    <w:rsid w:val="00F94EC0"/>
    <w:rsid w:val="00F95285"/>
    <w:rsid w:val="00F953BD"/>
    <w:rsid w:val="00F95806"/>
    <w:rsid w:val="00F958D2"/>
    <w:rsid w:val="00F958F8"/>
    <w:rsid w:val="00F95C1D"/>
    <w:rsid w:val="00F95D58"/>
    <w:rsid w:val="00F95E03"/>
    <w:rsid w:val="00F95E5E"/>
    <w:rsid w:val="00F96237"/>
    <w:rsid w:val="00F96251"/>
    <w:rsid w:val="00F9647E"/>
    <w:rsid w:val="00F9654C"/>
    <w:rsid w:val="00F967D0"/>
    <w:rsid w:val="00F969AE"/>
    <w:rsid w:val="00F96E70"/>
    <w:rsid w:val="00F97093"/>
    <w:rsid w:val="00F97107"/>
    <w:rsid w:val="00F97220"/>
    <w:rsid w:val="00F97282"/>
    <w:rsid w:val="00F972CA"/>
    <w:rsid w:val="00F9732B"/>
    <w:rsid w:val="00F97431"/>
    <w:rsid w:val="00F976CB"/>
    <w:rsid w:val="00F977A1"/>
    <w:rsid w:val="00F97A54"/>
    <w:rsid w:val="00F97AD1"/>
    <w:rsid w:val="00F97BFE"/>
    <w:rsid w:val="00FA0AD9"/>
    <w:rsid w:val="00FA0DA0"/>
    <w:rsid w:val="00FA1486"/>
    <w:rsid w:val="00FA165D"/>
    <w:rsid w:val="00FA18B3"/>
    <w:rsid w:val="00FA1D45"/>
    <w:rsid w:val="00FA1DD9"/>
    <w:rsid w:val="00FA1FE0"/>
    <w:rsid w:val="00FA2140"/>
    <w:rsid w:val="00FA24D2"/>
    <w:rsid w:val="00FA3754"/>
    <w:rsid w:val="00FA3883"/>
    <w:rsid w:val="00FA38EF"/>
    <w:rsid w:val="00FA3BE4"/>
    <w:rsid w:val="00FA3C9C"/>
    <w:rsid w:val="00FA3EB2"/>
    <w:rsid w:val="00FA400A"/>
    <w:rsid w:val="00FA43FC"/>
    <w:rsid w:val="00FA4557"/>
    <w:rsid w:val="00FA4994"/>
    <w:rsid w:val="00FA4B69"/>
    <w:rsid w:val="00FA4B96"/>
    <w:rsid w:val="00FA4CA3"/>
    <w:rsid w:val="00FA4D98"/>
    <w:rsid w:val="00FA4E8D"/>
    <w:rsid w:val="00FA4E94"/>
    <w:rsid w:val="00FA51F4"/>
    <w:rsid w:val="00FA53E5"/>
    <w:rsid w:val="00FA59ED"/>
    <w:rsid w:val="00FA5A57"/>
    <w:rsid w:val="00FA5A7F"/>
    <w:rsid w:val="00FA5F03"/>
    <w:rsid w:val="00FA6110"/>
    <w:rsid w:val="00FA6472"/>
    <w:rsid w:val="00FA6971"/>
    <w:rsid w:val="00FA6D68"/>
    <w:rsid w:val="00FA6E36"/>
    <w:rsid w:val="00FA7034"/>
    <w:rsid w:val="00FA7067"/>
    <w:rsid w:val="00FA706B"/>
    <w:rsid w:val="00FA7187"/>
    <w:rsid w:val="00FA71D5"/>
    <w:rsid w:val="00FA7407"/>
    <w:rsid w:val="00FA7570"/>
    <w:rsid w:val="00FA76E6"/>
    <w:rsid w:val="00FA7739"/>
    <w:rsid w:val="00FA7C52"/>
    <w:rsid w:val="00FA7E23"/>
    <w:rsid w:val="00FB0076"/>
    <w:rsid w:val="00FB0078"/>
    <w:rsid w:val="00FB02A7"/>
    <w:rsid w:val="00FB02D5"/>
    <w:rsid w:val="00FB09D0"/>
    <w:rsid w:val="00FB0A5E"/>
    <w:rsid w:val="00FB0A7F"/>
    <w:rsid w:val="00FB0B3B"/>
    <w:rsid w:val="00FB0BC8"/>
    <w:rsid w:val="00FB0DF0"/>
    <w:rsid w:val="00FB126D"/>
    <w:rsid w:val="00FB13C4"/>
    <w:rsid w:val="00FB219E"/>
    <w:rsid w:val="00FB24A2"/>
    <w:rsid w:val="00FB25A2"/>
    <w:rsid w:val="00FB2774"/>
    <w:rsid w:val="00FB2B1B"/>
    <w:rsid w:val="00FB2D17"/>
    <w:rsid w:val="00FB2ED3"/>
    <w:rsid w:val="00FB2F06"/>
    <w:rsid w:val="00FB3018"/>
    <w:rsid w:val="00FB3297"/>
    <w:rsid w:val="00FB36DF"/>
    <w:rsid w:val="00FB3A6A"/>
    <w:rsid w:val="00FB3BB4"/>
    <w:rsid w:val="00FB4348"/>
    <w:rsid w:val="00FB4961"/>
    <w:rsid w:val="00FB4C61"/>
    <w:rsid w:val="00FB4D52"/>
    <w:rsid w:val="00FB5003"/>
    <w:rsid w:val="00FB530C"/>
    <w:rsid w:val="00FB54F8"/>
    <w:rsid w:val="00FB5A00"/>
    <w:rsid w:val="00FB5D06"/>
    <w:rsid w:val="00FB5F6E"/>
    <w:rsid w:val="00FB62AA"/>
    <w:rsid w:val="00FB64D0"/>
    <w:rsid w:val="00FB6984"/>
    <w:rsid w:val="00FB6A01"/>
    <w:rsid w:val="00FB6A26"/>
    <w:rsid w:val="00FB6B1B"/>
    <w:rsid w:val="00FB6C98"/>
    <w:rsid w:val="00FB6CF1"/>
    <w:rsid w:val="00FB78A8"/>
    <w:rsid w:val="00FB7A91"/>
    <w:rsid w:val="00FC00A1"/>
    <w:rsid w:val="00FC0417"/>
    <w:rsid w:val="00FC0438"/>
    <w:rsid w:val="00FC05CA"/>
    <w:rsid w:val="00FC060E"/>
    <w:rsid w:val="00FC0EBE"/>
    <w:rsid w:val="00FC10A2"/>
    <w:rsid w:val="00FC1465"/>
    <w:rsid w:val="00FC1ED1"/>
    <w:rsid w:val="00FC22F0"/>
    <w:rsid w:val="00FC282D"/>
    <w:rsid w:val="00FC2833"/>
    <w:rsid w:val="00FC286A"/>
    <w:rsid w:val="00FC29CD"/>
    <w:rsid w:val="00FC316B"/>
    <w:rsid w:val="00FC32FE"/>
    <w:rsid w:val="00FC3664"/>
    <w:rsid w:val="00FC36EE"/>
    <w:rsid w:val="00FC37BD"/>
    <w:rsid w:val="00FC3809"/>
    <w:rsid w:val="00FC38B8"/>
    <w:rsid w:val="00FC3921"/>
    <w:rsid w:val="00FC39C7"/>
    <w:rsid w:val="00FC3A80"/>
    <w:rsid w:val="00FC3BD0"/>
    <w:rsid w:val="00FC3D19"/>
    <w:rsid w:val="00FC3D1F"/>
    <w:rsid w:val="00FC3E4F"/>
    <w:rsid w:val="00FC3F9E"/>
    <w:rsid w:val="00FC41D4"/>
    <w:rsid w:val="00FC42F9"/>
    <w:rsid w:val="00FC4781"/>
    <w:rsid w:val="00FC4B2A"/>
    <w:rsid w:val="00FC5291"/>
    <w:rsid w:val="00FC5341"/>
    <w:rsid w:val="00FC54DE"/>
    <w:rsid w:val="00FC55B3"/>
    <w:rsid w:val="00FC575F"/>
    <w:rsid w:val="00FC57FA"/>
    <w:rsid w:val="00FC5D13"/>
    <w:rsid w:val="00FC5EAB"/>
    <w:rsid w:val="00FC5FAB"/>
    <w:rsid w:val="00FC5FBB"/>
    <w:rsid w:val="00FC5FF2"/>
    <w:rsid w:val="00FC6289"/>
    <w:rsid w:val="00FC6E93"/>
    <w:rsid w:val="00FC7043"/>
    <w:rsid w:val="00FC7124"/>
    <w:rsid w:val="00FC72DE"/>
    <w:rsid w:val="00FC74B0"/>
    <w:rsid w:val="00FC780E"/>
    <w:rsid w:val="00FC788A"/>
    <w:rsid w:val="00FC7A4B"/>
    <w:rsid w:val="00FC7D64"/>
    <w:rsid w:val="00FC7D77"/>
    <w:rsid w:val="00FC7E67"/>
    <w:rsid w:val="00FC7E6A"/>
    <w:rsid w:val="00FC7F8D"/>
    <w:rsid w:val="00FD0044"/>
    <w:rsid w:val="00FD0277"/>
    <w:rsid w:val="00FD0885"/>
    <w:rsid w:val="00FD098E"/>
    <w:rsid w:val="00FD0BDF"/>
    <w:rsid w:val="00FD0E1F"/>
    <w:rsid w:val="00FD0E76"/>
    <w:rsid w:val="00FD12E0"/>
    <w:rsid w:val="00FD150F"/>
    <w:rsid w:val="00FD18AE"/>
    <w:rsid w:val="00FD1D76"/>
    <w:rsid w:val="00FD1E1B"/>
    <w:rsid w:val="00FD1E32"/>
    <w:rsid w:val="00FD208C"/>
    <w:rsid w:val="00FD208E"/>
    <w:rsid w:val="00FD236A"/>
    <w:rsid w:val="00FD24FC"/>
    <w:rsid w:val="00FD254D"/>
    <w:rsid w:val="00FD25CD"/>
    <w:rsid w:val="00FD37A2"/>
    <w:rsid w:val="00FD3D95"/>
    <w:rsid w:val="00FD3FA7"/>
    <w:rsid w:val="00FD40DB"/>
    <w:rsid w:val="00FD4445"/>
    <w:rsid w:val="00FD4839"/>
    <w:rsid w:val="00FD4D9F"/>
    <w:rsid w:val="00FD4DAA"/>
    <w:rsid w:val="00FD4FA7"/>
    <w:rsid w:val="00FD4FF9"/>
    <w:rsid w:val="00FD51AD"/>
    <w:rsid w:val="00FD535D"/>
    <w:rsid w:val="00FD5601"/>
    <w:rsid w:val="00FD59D7"/>
    <w:rsid w:val="00FD59E0"/>
    <w:rsid w:val="00FD5F43"/>
    <w:rsid w:val="00FD5FEE"/>
    <w:rsid w:val="00FD6029"/>
    <w:rsid w:val="00FD630D"/>
    <w:rsid w:val="00FD6389"/>
    <w:rsid w:val="00FD6420"/>
    <w:rsid w:val="00FD648A"/>
    <w:rsid w:val="00FD64B9"/>
    <w:rsid w:val="00FD64F8"/>
    <w:rsid w:val="00FD6D6A"/>
    <w:rsid w:val="00FD6E1B"/>
    <w:rsid w:val="00FD6FAB"/>
    <w:rsid w:val="00FD733E"/>
    <w:rsid w:val="00FD73BA"/>
    <w:rsid w:val="00FD741E"/>
    <w:rsid w:val="00FD7D14"/>
    <w:rsid w:val="00FD7D5C"/>
    <w:rsid w:val="00FE0156"/>
    <w:rsid w:val="00FE01B1"/>
    <w:rsid w:val="00FE0327"/>
    <w:rsid w:val="00FE03F1"/>
    <w:rsid w:val="00FE04B7"/>
    <w:rsid w:val="00FE0C3E"/>
    <w:rsid w:val="00FE0C7C"/>
    <w:rsid w:val="00FE0F09"/>
    <w:rsid w:val="00FE0FE2"/>
    <w:rsid w:val="00FE121A"/>
    <w:rsid w:val="00FE171B"/>
    <w:rsid w:val="00FE1A51"/>
    <w:rsid w:val="00FE21BE"/>
    <w:rsid w:val="00FE2267"/>
    <w:rsid w:val="00FE2307"/>
    <w:rsid w:val="00FE26AA"/>
    <w:rsid w:val="00FE2790"/>
    <w:rsid w:val="00FE286B"/>
    <w:rsid w:val="00FE2FEA"/>
    <w:rsid w:val="00FE3092"/>
    <w:rsid w:val="00FE3152"/>
    <w:rsid w:val="00FE3795"/>
    <w:rsid w:val="00FE3A1F"/>
    <w:rsid w:val="00FE3DD5"/>
    <w:rsid w:val="00FE3F50"/>
    <w:rsid w:val="00FE4101"/>
    <w:rsid w:val="00FE426D"/>
    <w:rsid w:val="00FE4B8B"/>
    <w:rsid w:val="00FE4BFD"/>
    <w:rsid w:val="00FE4DD2"/>
    <w:rsid w:val="00FE4E22"/>
    <w:rsid w:val="00FE5351"/>
    <w:rsid w:val="00FE593F"/>
    <w:rsid w:val="00FE5E9F"/>
    <w:rsid w:val="00FE622C"/>
    <w:rsid w:val="00FE6546"/>
    <w:rsid w:val="00FE6B47"/>
    <w:rsid w:val="00FE6FE3"/>
    <w:rsid w:val="00FE7241"/>
    <w:rsid w:val="00FE7307"/>
    <w:rsid w:val="00FE76BF"/>
    <w:rsid w:val="00FE7E07"/>
    <w:rsid w:val="00FE7EC3"/>
    <w:rsid w:val="00FE7F7A"/>
    <w:rsid w:val="00FF011A"/>
    <w:rsid w:val="00FF01D8"/>
    <w:rsid w:val="00FF07BF"/>
    <w:rsid w:val="00FF0A7F"/>
    <w:rsid w:val="00FF0C99"/>
    <w:rsid w:val="00FF0E99"/>
    <w:rsid w:val="00FF105C"/>
    <w:rsid w:val="00FF1343"/>
    <w:rsid w:val="00FF1916"/>
    <w:rsid w:val="00FF1EA3"/>
    <w:rsid w:val="00FF1FAB"/>
    <w:rsid w:val="00FF2264"/>
    <w:rsid w:val="00FF22E6"/>
    <w:rsid w:val="00FF22F5"/>
    <w:rsid w:val="00FF2706"/>
    <w:rsid w:val="00FF2719"/>
    <w:rsid w:val="00FF2734"/>
    <w:rsid w:val="00FF2BA8"/>
    <w:rsid w:val="00FF2C8F"/>
    <w:rsid w:val="00FF3F11"/>
    <w:rsid w:val="00FF405F"/>
    <w:rsid w:val="00FF4613"/>
    <w:rsid w:val="00FF471D"/>
    <w:rsid w:val="00FF4E39"/>
    <w:rsid w:val="00FF5185"/>
    <w:rsid w:val="00FF53A9"/>
    <w:rsid w:val="00FF5EB8"/>
    <w:rsid w:val="00FF5FBF"/>
    <w:rsid w:val="00FF652E"/>
    <w:rsid w:val="00FF6769"/>
    <w:rsid w:val="00FF6773"/>
    <w:rsid w:val="00FF693F"/>
    <w:rsid w:val="00FF6BBF"/>
    <w:rsid w:val="00FF7051"/>
    <w:rsid w:val="00FF74A2"/>
    <w:rsid w:val="00FF7757"/>
    <w:rsid w:val="00FF7852"/>
    <w:rsid w:val="00FF78FF"/>
    <w:rsid w:val="00FF7B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6cf"/>
    </o:shapedefaults>
    <o:shapelayout v:ext="edit">
      <o:idmap v:ext="edit" data="1"/>
    </o:shapelayout>
  </w:shapeDefaults>
  <w:decimalSymbol w:val="."/>
  <w:listSeparator w:val=","/>
  <w15:chartTrackingRefBased/>
  <w15:docId w15:val="{2B41DDBD-3D30-4C76-87AA-801D7837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qFormat="1"/>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6EA"/>
    <w:pPr>
      <w:spacing w:before="120" w:after="120" w:line="360" w:lineRule="auto"/>
      <w:jc w:val="both"/>
    </w:pPr>
    <w:rPr>
      <w:sz w:val="26"/>
      <w:szCs w:val="24"/>
    </w:rPr>
  </w:style>
  <w:style w:type="paragraph" w:styleId="Heading1">
    <w:name w:val="heading 1"/>
    <w:basedOn w:val="Normal"/>
    <w:next w:val="Normal"/>
    <w:autoRedefine/>
    <w:qFormat/>
    <w:rsid w:val="0010186F"/>
    <w:pPr>
      <w:keepNext/>
      <w:tabs>
        <w:tab w:val="left" w:pos="0"/>
      </w:tabs>
      <w:spacing w:before="60" w:after="100" w:afterAutospacing="1" w:line="240" w:lineRule="auto"/>
      <w:outlineLvl w:val="0"/>
    </w:pPr>
    <w:rPr>
      <w:b/>
      <w:caps/>
      <w:sz w:val="40"/>
      <w:szCs w:val="40"/>
    </w:rPr>
  </w:style>
  <w:style w:type="paragraph" w:styleId="Heading2">
    <w:name w:val="heading 2"/>
    <w:basedOn w:val="Normal"/>
    <w:next w:val="Normal"/>
    <w:qFormat/>
    <w:rsid w:val="0064742D"/>
    <w:pPr>
      <w:keepNext/>
      <w:numPr>
        <w:ilvl w:val="1"/>
        <w:numId w:val="3"/>
      </w:numPr>
      <w:tabs>
        <w:tab w:val="left" w:pos="0"/>
      </w:tabs>
      <w:spacing w:after="0"/>
      <w:outlineLvl w:val="1"/>
    </w:pPr>
    <w:rPr>
      <w:b/>
      <w:caps/>
      <w:snapToGrid w:val="0"/>
      <w:color w:val="000000"/>
      <w:sz w:val="28"/>
      <w:szCs w:val="28"/>
    </w:rPr>
  </w:style>
  <w:style w:type="paragraph" w:styleId="Heading3">
    <w:name w:val="heading 3"/>
    <w:basedOn w:val="Normal"/>
    <w:next w:val="Normal"/>
    <w:link w:val="Heading3Char"/>
    <w:qFormat/>
    <w:pPr>
      <w:keepNext/>
      <w:numPr>
        <w:ilvl w:val="2"/>
        <w:numId w:val="3"/>
      </w:numPr>
      <w:tabs>
        <w:tab w:val="left" w:pos="0"/>
        <w:tab w:val="left" w:pos="720"/>
      </w:tabs>
      <w:outlineLvl w:val="2"/>
    </w:pPr>
    <w:rPr>
      <w:rFonts w:cs="Arial"/>
      <w:b/>
      <w:bCs/>
      <w:szCs w:val="26"/>
    </w:rPr>
  </w:style>
  <w:style w:type="paragraph" w:styleId="Heading4">
    <w:name w:val="heading 4"/>
    <w:basedOn w:val="Normal"/>
    <w:next w:val="Normal"/>
    <w:link w:val="Heading4Char"/>
    <w:qFormat/>
    <w:rsid w:val="006C7662"/>
    <w:pPr>
      <w:keepNext/>
      <w:tabs>
        <w:tab w:val="left" w:pos="0"/>
        <w:tab w:val="left" w:pos="504"/>
      </w:tabs>
      <w:outlineLvl w:val="3"/>
    </w:pPr>
    <w:rPr>
      <w:b/>
      <w:i/>
      <w:szCs w:val="26"/>
    </w:rPr>
  </w:style>
  <w:style w:type="paragraph" w:styleId="Heading5">
    <w:name w:val="heading 5"/>
    <w:basedOn w:val="Normal"/>
    <w:next w:val="Normal"/>
    <w:link w:val="Heading5Char"/>
    <w:qFormat/>
    <w:rsid w:val="00C95F64"/>
    <w:pPr>
      <w:numPr>
        <w:ilvl w:val="4"/>
        <w:numId w:val="3"/>
      </w:numPr>
      <w:jc w:val="left"/>
      <w:outlineLvl w:val="4"/>
    </w:pPr>
    <w:rPr>
      <w:b/>
      <w:szCs w:val="20"/>
    </w:rPr>
  </w:style>
  <w:style w:type="paragraph" w:styleId="Heading6">
    <w:name w:val="heading 6"/>
    <w:basedOn w:val="Normal"/>
    <w:next w:val="Normal"/>
    <w:qFormat/>
    <w:rsid w:val="002F6C86"/>
    <w:pPr>
      <w:keepNext/>
      <w:numPr>
        <w:ilvl w:val="5"/>
        <w:numId w:val="3"/>
      </w:numPr>
      <w:spacing w:before="60" w:after="60"/>
      <w:jc w:val="left"/>
      <w:outlineLvl w:val="5"/>
    </w:pPr>
    <w:rPr>
      <w:szCs w:val="20"/>
    </w:rPr>
  </w:style>
  <w:style w:type="paragraph" w:styleId="Heading7">
    <w:name w:val="heading 7"/>
    <w:basedOn w:val="Normal"/>
    <w:next w:val="Normal"/>
    <w:qFormat/>
    <w:pPr>
      <w:keepNext/>
      <w:numPr>
        <w:ilvl w:val="6"/>
        <w:numId w:val="3"/>
      </w:numPr>
      <w:spacing w:before="60" w:after="60"/>
      <w:jc w:val="center"/>
      <w:outlineLvl w:val="6"/>
    </w:pPr>
    <w:rPr>
      <w:rFonts w:ascii="VNI-Helve-Condense" w:hAnsi="VNI-Helve-Condense"/>
      <w:b/>
      <w:sz w:val="44"/>
      <w:szCs w:val="20"/>
    </w:rPr>
  </w:style>
  <w:style w:type="paragraph" w:styleId="Heading8">
    <w:name w:val="heading 8"/>
    <w:basedOn w:val="Normal"/>
    <w:next w:val="Normal"/>
    <w:qFormat/>
    <w:pPr>
      <w:keepNext/>
      <w:numPr>
        <w:ilvl w:val="7"/>
        <w:numId w:val="3"/>
      </w:numPr>
      <w:spacing w:before="2000" w:after="60"/>
      <w:jc w:val="center"/>
      <w:outlineLvl w:val="7"/>
    </w:pPr>
    <w:rPr>
      <w:rFonts w:ascii="VNI-Helve-Condense" w:hAnsi="VNI-Helve-Condense"/>
      <w:b/>
      <w:sz w:val="72"/>
      <w:szCs w:val="20"/>
    </w:rPr>
  </w:style>
  <w:style w:type="paragraph" w:styleId="Heading9">
    <w:name w:val="heading 9"/>
    <w:basedOn w:val="Normal"/>
    <w:next w:val="Normal"/>
    <w:qFormat/>
    <w:pPr>
      <w:keepNext/>
      <w:numPr>
        <w:ilvl w:val="8"/>
        <w:numId w:val="3"/>
      </w:numPr>
      <w:spacing w:before="60" w:after="60"/>
      <w:jc w:val="center"/>
      <w:outlineLvl w:val="8"/>
    </w:pPr>
    <w:rPr>
      <w:rFonts w:ascii="VNI-Times" w:hAnsi="VNI-Times"/>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semiHidden/>
    <w:pPr>
      <w:ind w:left="480" w:hanging="480"/>
    </w:pPr>
  </w:style>
  <w:style w:type="paragraph" w:styleId="TOC1">
    <w:name w:val="toc 1"/>
    <w:basedOn w:val="Normal"/>
    <w:next w:val="Normal"/>
    <w:autoRedefine/>
    <w:uiPriority w:val="39"/>
    <w:rsid w:val="00C028C0"/>
    <w:pPr>
      <w:tabs>
        <w:tab w:val="left" w:pos="720"/>
        <w:tab w:val="right" w:leader="dot" w:pos="9085"/>
      </w:tabs>
      <w:spacing w:line="312" w:lineRule="auto"/>
      <w:ind w:left="90"/>
    </w:pPr>
    <w:rPr>
      <w:b/>
      <w:noProof/>
      <w:color w:val="000000"/>
      <w:sz w:val="28"/>
      <w:szCs w:val="40"/>
    </w:rPr>
  </w:style>
  <w:style w:type="paragraph" w:styleId="IndexHeading">
    <w:name w:val="index heading"/>
    <w:basedOn w:val="Normal"/>
    <w:next w:val="Index1"/>
    <w:semiHidden/>
    <w:pPr>
      <w:spacing w:before="60" w:after="60"/>
    </w:pPr>
    <w:rPr>
      <w:szCs w:val="20"/>
    </w:rPr>
  </w:style>
  <w:style w:type="paragraph" w:styleId="Index1">
    <w:name w:val="index 1"/>
    <w:basedOn w:val="Normal"/>
    <w:next w:val="Normal"/>
    <w:autoRedefine/>
    <w:semiHidden/>
    <w:rsid w:val="00492808"/>
    <w:rPr>
      <w:szCs w:val="26"/>
    </w:rPr>
  </w:style>
  <w:style w:type="paragraph" w:styleId="BodyTextIndent2">
    <w:name w:val="Body Text Indent 2"/>
    <w:basedOn w:val="Normal"/>
    <w:pPr>
      <w:spacing w:before="60" w:after="60"/>
      <w:ind w:left="284"/>
    </w:pPr>
    <w:rPr>
      <w:noProof/>
      <w:szCs w:val="20"/>
    </w:rPr>
  </w:style>
  <w:style w:type="paragraph" w:styleId="BodyTextIndent">
    <w:name w:val="Body Text Indent"/>
    <w:basedOn w:val="Normal"/>
    <w:pPr>
      <w:spacing w:before="60" w:after="60"/>
    </w:pPr>
    <w:rPr>
      <w:szCs w:val="20"/>
    </w:rPr>
  </w:style>
  <w:style w:type="paragraph" w:styleId="Footer">
    <w:name w:val="footer"/>
    <w:basedOn w:val="Normal"/>
    <w:pPr>
      <w:tabs>
        <w:tab w:val="center" w:pos="5760"/>
        <w:tab w:val="right" w:pos="8568"/>
      </w:tabs>
      <w:spacing w:before="60" w:after="60"/>
    </w:pPr>
    <w:rPr>
      <w:sz w:val="20"/>
      <w:szCs w:val="20"/>
    </w:rPr>
  </w:style>
  <w:style w:type="paragraph" w:styleId="BodyTextIndent3">
    <w:name w:val="Body Text Indent 3"/>
    <w:basedOn w:val="Normal"/>
    <w:pPr>
      <w:spacing w:before="60" w:after="60"/>
      <w:ind w:left="993"/>
    </w:pPr>
    <w:rPr>
      <w:szCs w:val="20"/>
    </w:rPr>
  </w:style>
  <w:style w:type="paragraph" w:styleId="Header">
    <w:name w:val="header"/>
    <w:basedOn w:val="Normal"/>
    <w:pPr>
      <w:tabs>
        <w:tab w:val="center" w:pos="4320"/>
        <w:tab w:val="center" w:pos="8568"/>
        <w:tab w:val="right" w:pos="8640"/>
      </w:tabs>
      <w:spacing w:before="60" w:after="60"/>
    </w:pPr>
    <w:rPr>
      <w:sz w:val="20"/>
      <w:szCs w:val="20"/>
    </w:rPr>
  </w:style>
  <w:style w:type="paragraph" w:customStyle="1" w:styleId="detail1">
    <w:name w:val="detail1"/>
    <w:basedOn w:val="Normal"/>
    <w:pPr>
      <w:spacing w:before="60" w:after="60"/>
    </w:pPr>
    <w:rPr>
      <w:rFonts w:ascii="VNI-Times" w:hAnsi="VNI-Times"/>
      <w:szCs w:val="20"/>
    </w:rPr>
  </w:style>
  <w:style w:type="paragraph" w:customStyle="1" w:styleId="header12">
    <w:name w:val="header1.2"/>
    <w:basedOn w:val="Header"/>
    <w:rPr>
      <w:rFonts w:ascii="VNI-Times" w:hAnsi="VNI-Times"/>
      <w:b/>
      <w:sz w:val="26"/>
    </w:rPr>
  </w:style>
  <w:style w:type="paragraph" w:styleId="TOAHeading">
    <w:name w:val="toa heading"/>
    <w:basedOn w:val="Normal"/>
    <w:next w:val="Normal"/>
    <w:semiHidden/>
    <w:pPr>
      <w:spacing w:after="60"/>
    </w:pPr>
    <w:rPr>
      <w:rFonts w:ascii="Arial" w:hAnsi="Arial"/>
      <w:b/>
      <w:szCs w:val="20"/>
    </w:rPr>
  </w:style>
  <w:style w:type="paragraph" w:customStyle="1" w:styleId="Division">
    <w:name w:val="Division"/>
    <w:pPr>
      <w:spacing w:after="600"/>
      <w:jc w:val="center"/>
    </w:pPr>
    <w:rPr>
      <w:rFonts w:ascii="VNI-Times" w:hAnsi="VNI-Times"/>
      <w:b/>
      <w:noProof/>
      <w:sz w:val="28"/>
    </w:rPr>
  </w:style>
  <w:style w:type="character" w:styleId="PageNumber">
    <w:name w:val="page number"/>
    <w:basedOn w:val="DefaultParagraphFont"/>
  </w:style>
  <w:style w:type="paragraph" w:customStyle="1" w:styleId="xl53">
    <w:name w:val="xl53"/>
    <w:basedOn w:val="Normal"/>
    <w:pPr>
      <w:spacing w:before="100" w:beforeAutospacing="1" w:after="100" w:afterAutospacing="1"/>
      <w:jc w:val="center"/>
    </w:pPr>
    <w:rPr>
      <w:rFonts w:ascii="VNI-Times" w:hAnsi="VNI-Times"/>
      <w:b/>
      <w:bCs/>
    </w:rPr>
  </w:style>
  <w:style w:type="paragraph" w:customStyle="1" w:styleId="header11">
    <w:name w:val="header1.1"/>
    <w:basedOn w:val="Heading5"/>
    <w:rPr>
      <w:b w:val="0"/>
      <w:sz w:val="24"/>
    </w:rPr>
  </w:style>
  <w:style w:type="paragraph" w:customStyle="1" w:styleId="xl62">
    <w:name w:val="xl62"/>
    <w:basedOn w:val="Normal"/>
    <w:pPr>
      <w:spacing w:before="100" w:beforeAutospacing="1" w:after="100" w:afterAutospacing="1"/>
      <w:jc w:val="center"/>
    </w:pPr>
    <w:rPr>
      <w:rFonts w:ascii="VNI-Times" w:hAnsi="VNI-Times"/>
    </w:rPr>
  </w:style>
  <w:style w:type="paragraph" w:styleId="TOC2">
    <w:name w:val="toc 2"/>
    <w:basedOn w:val="Normal"/>
    <w:next w:val="Normal"/>
    <w:autoRedefine/>
    <w:uiPriority w:val="39"/>
    <w:rsid w:val="00F46EF9"/>
    <w:pPr>
      <w:tabs>
        <w:tab w:val="left" w:pos="720"/>
        <w:tab w:val="right" w:leader="dot" w:pos="9085"/>
      </w:tabs>
      <w:spacing w:before="0" w:after="0"/>
      <w:ind w:left="360"/>
    </w:pPr>
    <w:rPr>
      <w:rFonts w:cs="Arial"/>
      <w:bCs/>
      <w:noProof/>
      <w:color w:val="000080"/>
      <w:szCs w:val="26"/>
    </w:rPr>
  </w:style>
  <w:style w:type="paragraph" w:styleId="TOC3">
    <w:name w:val="toc 3"/>
    <w:basedOn w:val="Normal"/>
    <w:next w:val="Normal"/>
    <w:autoRedefine/>
    <w:uiPriority w:val="39"/>
    <w:pPr>
      <w:tabs>
        <w:tab w:val="left" w:pos="1260"/>
        <w:tab w:val="right" w:leader="dot" w:pos="9085"/>
      </w:tabs>
      <w:spacing w:before="60"/>
      <w:ind w:left="482"/>
    </w:pPr>
    <w:rPr>
      <w:i/>
      <w:noProof/>
      <w:color w:val="0000FF"/>
      <w:szCs w:val="26"/>
    </w:rPr>
  </w:style>
  <w:style w:type="paragraph" w:styleId="TOC4">
    <w:name w:val="toc 4"/>
    <w:basedOn w:val="Normal"/>
    <w:next w:val="Normal"/>
    <w:autoRedefine/>
    <w:uiPriority w:val="39"/>
    <w:pPr>
      <w:spacing w:line="312" w:lineRule="auto"/>
    </w:pPr>
    <w:rPr>
      <w:noProof/>
    </w:rPr>
  </w:style>
  <w:style w:type="paragraph" w:styleId="TOC5">
    <w:name w:val="toc 5"/>
    <w:basedOn w:val="Normal"/>
    <w:next w:val="Normal"/>
    <w:autoRedefine/>
    <w:uiPriority w:val="39"/>
    <w:pPr>
      <w:ind w:left="960"/>
    </w:pPr>
    <w:rPr>
      <w:szCs w:val="21"/>
    </w:rPr>
  </w:style>
  <w:style w:type="paragraph" w:styleId="TOC6">
    <w:name w:val="toc 6"/>
    <w:basedOn w:val="Normal"/>
    <w:next w:val="Normal"/>
    <w:autoRedefine/>
    <w:uiPriority w:val="39"/>
    <w:pPr>
      <w:ind w:left="1200"/>
    </w:pPr>
    <w:rPr>
      <w:szCs w:val="21"/>
    </w:rPr>
  </w:style>
  <w:style w:type="paragraph" w:styleId="TOC7">
    <w:name w:val="toc 7"/>
    <w:basedOn w:val="Normal"/>
    <w:next w:val="Normal"/>
    <w:autoRedefine/>
    <w:uiPriority w:val="39"/>
    <w:pPr>
      <w:ind w:left="1440"/>
    </w:pPr>
    <w:rPr>
      <w:szCs w:val="21"/>
    </w:rPr>
  </w:style>
  <w:style w:type="paragraph" w:styleId="TOC8">
    <w:name w:val="toc 8"/>
    <w:basedOn w:val="Normal"/>
    <w:next w:val="Normal"/>
    <w:autoRedefine/>
    <w:uiPriority w:val="39"/>
    <w:pPr>
      <w:ind w:left="1680"/>
    </w:pPr>
    <w:rPr>
      <w:szCs w:val="21"/>
    </w:rPr>
  </w:style>
  <w:style w:type="paragraph" w:styleId="TOC9">
    <w:name w:val="toc 9"/>
    <w:basedOn w:val="Normal"/>
    <w:next w:val="Normal"/>
    <w:autoRedefine/>
    <w:uiPriority w:val="39"/>
    <w:pPr>
      <w:ind w:left="1920"/>
    </w:pPr>
    <w:rPr>
      <w:szCs w:val="21"/>
    </w:rPr>
  </w:style>
  <w:style w:type="paragraph" w:styleId="BodyText3">
    <w:name w:val="Body Text 3"/>
    <w:basedOn w:val="Normal"/>
    <w:link w:val="BodyText3Char"/>
  </w:style>
  <w:style w:type="character" w:styleId="Hyperlink">
    <w:name w:val="Hyperlink"/>
    <w:uiPriority w:val="99"/>
    <w:rPr>
      <w:color w:val="0000FF"/>
      <w:u w:val="single"/>
    </w:rPr>
  </w:style>
  <w:style w:type="paragraph" w:styleId="BodyText2">
    <w:name w:val="Body Text 2"/>
    <w:basedOn w:val="Normal"/>
  </w:style>
  <w:style w:type="paragraph" w:styleId="BodyText">
    <w:name w:val="Body Text"/>
    <w:basedOn w:val="Normal"/>
    <w:rPr>
      <w:b/>
      <w:i/>
    </w:rPr>
  </w:style>
  <w:style w:type="character" w:styleId="FollowedHyperlink">
    <w:name w:val="FollowedHyperlink"/>
    <w:qFormat/>
    <w:rPr>
      <w:color w:val="800080"/>
      <w:u w:val="single"/>
    </w:rPr>
  </w:style>
  <w:style w:type="paragraph" w:customStyle="1" w:styleId="MailDigiNet">
    <w:name w:val="Mail_DigiNet"/>
    <w:pPr>
      <w:spacing w:before="80" w:after="80"/>
    </w:pPr>
    <w:rPr>
      <w:noProof/>
      <w:sz w:val="22"/>
    </w:rPr>
  </w:style>
  <w:style w:type="paragraph" w:customStyle="1" w:styleId="Style4">
    <w:name w:val="Style4"/>
    <w:basedOn w:val="Normal"/>
    <w:autoRedefine/>
    <w:pPr>
      <w:keepNext/>
      <w:spacing w:before="240"/>
      <w:ind w:left="288"/>
      <w:outlineLvl w:val="2"/>
    </w:pPr>
    <w:rPr>
      <w:b/>
      <w:snapToGrid w:val="0"/>
      <w:color w:val="000000"/>
      <w:sz w:val="28"/>
      <w:szCs w:val="20"/>
    </w:rPr>
  </w:style>
  <w:style w:type="paragraph" w:styleId="Caption">
    <w:name w:val="caption"/>
    <w:basedOn w:val="Normal"/>
    <w:next w:val="Normal"/>
    <w:qFormat/>
    <w:rPr>
      <w:b/>
      <w:bCs/>
      <w:sz w:val="20"/>
      <w:szCs w:val="20"/>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DocumentMap">
    <w:name w:val="Document Map"/>
    <w:basedOn w:val="Normal"/>
    <w:semiHidden/>
    <w:pPr>
      <w:shd w:val="clear" w:color="auto" w:fill="000080"/>
    </w:pPr>
    <w:rPr>
      <w:rFonts w:ascii="Tahoma" w:hAnsi="Tahoma" w:cs="Tahoma"/>
    </w:rPr>
  </w:style>
  <w:style w:type="paragraph" w:customStyle="1" w:styleId="n">
    <w:name w:val="n"/>
    <w:basedOn w:val="BodyText"/>
    <w:rPr>
      <w:b w:val="0"/>
      <w:bCs/>
      <w:i w:val="0"/>
      <w:iCs/>
      <w:sz w:val="20"/>
    </w:rPr>
  </w:style>
  <w:style w:type="paragraph" w:styleId="ListBullet">
    <w:name w:val="List Bullet"/>
    <w:basedOn w:val="Normal"/>
    <w:autoRedefine/>
    <w:pPr>
      <w:numPr>
        <w:numId w:val="1"/>
      </w:numPr>
      <w:spacing w:before="240"/>
      <w:ind w:left="0" w:firstLine="0"/>
    </w:pPr>
    <w:rPr>
      <w:b/>
      <w:szCs w:val="20"/>
      <w:u w:val="single"/>
    </w:rPr>
  </w:style>
  <w:style w:type="paragraph" w:customStyle="1" w:styleId="Content">
    <w:name w:val="Content"/>
    <w:basedOn w:val="Division"/>
    <w:pPr>
      <w:spacing w:before="600"/>
    </w:pPr>
    <w:rPr>
      <w:rFonts w:ascii="Times New Roman" w:hAnsi="Times New Roman"/>
      <w:noProof w:val="0"/>
      <w:sz w:val="36"/>
    </w:rPr>
  </w:style>
  <w:style w:type="character" w:customStyle="1" w:styleId="DivisionChar">
    <w:name w:val="Division Char"/>
    <w:rPr>
      <w:rFonts w:ascii="VNI-Times" w:hAnsi="VNI-Times"/>
      <w:b/>
      <w:noProof/>
      <w:sz w:val="28"/>
      <w:lang w:val="en-US" w:eastAsia="en-US" w:bidi="ar-SA"/>
    </w:rPr>
  </w:style>
  <w:style w:type="character" w:customStyle="1" w:styleId="ContentChar">
    <w:name w:val="Content Char"/>
    <w:rPr>
      <w:rFonts w:ascii="VNI-Times" w:hAnsi="VNI-Times"/>
      <w:b/>
      <w:noProof/>
      <w:sz w:val="36"/>
      <w:lang w:val="en-US" w:eastAsia="en-US" w:bidi="ar-SA"/>
    </w:rPr>
  </w:style>
  <w:style w:type="paragraph" w:customStyle="1" w:styleId="Heading3TimesNewRoman">
    <w:name w:val="Heading 3 + Times New Roman"/>
    <w:aliases w:val="Justified,Left:  0&quot;,First line:  0&quot;,Before:  ..."/>
    <w:basedOn w:val="Heading3"/>
    <w:pPr>
      <w:numPr>
        <w:ilvl w:val="0"/>
        <w:numId w:val="0"/>
      </w:numPr>
      <w:spacing w:after="0"/>
    </w:pPr>
    <w:rPr>
      <w:rFonts w:cs="Times New Roman"/>
    </w:rPr>
  </w:style>
  <w:style w:type="paragraph" w:customStyle="1" w:styleId="Style1">
    <w:name w:val="Style1"/>
    <w:basedOn w:val="StyleHeading1LeftLeft0Firstline0"/>
  </w:style>
  <w:style w:type="paragraph" w:customStyle="1" w:styleId="StyleHeading1LeftLeft0Firstline0">
    <w:name w:val="Style Heading 1 + Left Left:  0&quot; First line:  0&quot;"/>
    <w:basedOn w:val="Heading1"/>
    <w:pPr>
      <w:spacing w:before="100" w:beforeAutospacing="1"/>
      <w:jc w:val="left"/>
    </w:pPr>
    <w:rPr>
      <w:bCs/>
    </w:rPr>
  </w:style>
  <w:style w:type="paragraph" w:customStyle="1" w:styleId="Heading20">
    <w:name w:val="Heading2"/>
    <w:basedOn w:val="Normal"/>
    <w:autoRedefine/>
    <w:pPr>
      <w:keepNext/>
      <w:numPr>
        <w:numId w:val="2"/>
      </w:numPr>
      <w:spacing w:before="240" w:after="60" w:line="312" w:lineRule="auto"/>
      <w:outlineLvl w:val="1"/>
    </w:pPr>
    <w:rPr>
      <w:b/>
      <w:sz w:val="28"/>
    </w:rPr>
  </w:style>
  <w:style w:type="paragraph" w:customStyle="1" w:styleId="Heading30">
    <w:name w:val="Heading3"/>
    <w:basedOn w:val="TOC1"/>
  </w:style>
  <w:style w:type="character" w:customStyle="1" w:styleId="Char">
    <w:name w:val="Char"/>
    <w:rPr>
      <w:b/>
      <w:i/>
      <w:sz w:val="26"/>
      <w:szCs w:val="26"/>
      <w:lang w:val="en-US" w:eastAsia="en-US" w:bidi="ar-SA"/>
    </w:rPr>
  </w:style>
  <w:style w:type="paragraph" w:customStyle="1" w:styleId="StyleHeading2Before6ptAfter6pt">
    <w:name w:val="Style Heading 2 + Before:  6 pt After:  6 pt"/>
    <w:basedOn w:val="Heading2"/>
    <w:pPr>
      <w:jc w:val="left"/>
    </w:pPr>
    <w:rPr>
      <w:bCs/>
      <w:caps w:val="0"/>
    </w:rPr>
  </w:style>
  <w:style w:type="paragraph" w:customStyle="1" w:styleId="Style2">
    <w:name w:val="Style2"/>
    <w:basedOn w:val="Heading1"/>
    <w:autoRedefine/>
    <w:pPr>
      <w:jc w:val="left"/>
    </w:pPr>
  </w:style>
  <w:style w:type="character" w:customStyle="1" w:styleId="Style13pt">
    <w:name w:val="Style 13 pt"/>
    <w:rPr>
      <w:spacing w:val="0"/>
      <w:position w:val="0"/>
      <w:sz w:val="26"/>
      <w:szCs w:val="26"/>
    </w:rPr>
  </w:style>
  <w:style w:type="paragraph" w:customStyle="1" w:styleId="theading4">
    <w:name w:val="theading 4"/>
    <w:basedOn w:val="Heading4"/>
  </w:style>
  <w:style w:type="paragraph" w:customStyle="1" w:styleId="Style13ptJustifiedBefore6ptLinespacingMultiple13">
    <w:name w:val="Style 13 pt Justified Before:  6 pt Line spacing:  Multiple 1.3 ..."/>
    <w:basedOn w:val="Normal"/>
    <w:pPr>
      <w:spacing w:line="312" w:lineRule="auto"/>
    </w:pPr>
    <w:rPr>
      <w:szCs w:val="20"/>
    </w:rPr>
  </w:style>
  <w:style w:type="paragraph" w:customStyle="1" w:styleId="Style13ptJustified">
    <w:name w:val="Style 13 pt Justified"/>
    <w:basedOn w:val="Normal"/>
    <w:rPr>
      <w:szCs w:val="20"/>
    </w:rPr>
  </w:style>
  <w:style w:type="paragraph" w:customStyle="1" w:styleId="CONTENT0">
    <w:name w:val="CONTENT"/>
    <w:basedOn w:val="Heading4"/>
    <w:pPr>
      <w:spacing w:before="600" w:after="600"/>
      <w:jc w:val="left"/>
    </w:pPr>
    <w:rPr>
      <w:bCs/>
      <w:i w:val="0"/>
      <w:sz w:val="28"/>
    </w:rPr>
  </w:style>
  <w:style w:type="paragraph" w:customStyle="1" w:styleId="StyleHeading414ptNotItalic">
    <w:name w:val="Style Heading 4 + 14 pt Not Italic"/>
    <w:basedOn w:val="CONTENT0"/>
    <w:rPr>
      <w:bCs w:val="0"/>
      <w:i/>
    </w:rPr>
  </w:style>
  <w:style w:type="paragraph" w:customStyle="1" w:styleId="StyleHeading414pt">
    <w:name w:val="Style Heading 4 + 14 pt"/>
    <w:basedOn w:val="Heading4"/>
    <w:rPr>
      <w:bCs/>
      <w:i w:val="0"/>
      <w:iCs/>
      <w:sz w:val="28"/>
    </w:rPr>
  </w:style>
  <w:style w:type="paragraph" w:customStyle="1" w:styleId="StyleHeading414ptNotItalic1">
    <w:name w:val="Style Heading 4 + 14 pt Not Italic1"/>
    <w:basedOn w:val="Division"/>
    <w:pPr>
      <w:spacing w:before="600"/>
    </w:pPr>
    <w:rPr>
      <w:rFonts w:ascii="Times New Roman" w:hAnsi="Times New Roman"/>
      <w:bCs/>
    </w:rPr>
  </w:style>
  <w:style w:type="paragraph" w:customStyle="1" w:styleId="StyleHeading4VNI-Times14pt">
    <w:name w:val="Style Heading 4 + VNI-Times 14 pt"/>
    <w:basedOn w:val="Heading4"/>
    <w:rPr>
      <w:rFonts w:ascii="VNI-Times" w:hAnsi="VNI-Times"/>
      <w:bCs/>
      <w:i w:val="0"/>
      <w:iCs/>
      <w:sz w:val="28"/>
    </w:rPr>
  </w:style>
  <w:style w:type="character" w:customStyle="1" w:styleId="StyleHeading4VNI-Times14ptChar">
    <w:name w:val="Style Heading 4 + VNI-Times 14 pt Char"/>
    <w:rPr>
      <w:rFonts w:ascii="VNI-Times" w:hAnsi="VNI-Times"/>
      <w:b/>
      <w:bCs/>
      <w:i/>
      <w:iCs/>
      <w:sz w:val="28"/>
      <w:szCs w:val="26"/>
      <w:lang w:val="en-US" w:eastAsia="en-US" w:bidi="ar-SA"/>
    </w:rPr>
  </w:style>
  <w:style w:type="paragraph" w:customStyle="1" w:styleId="VB1">
    <w:name w:val="VB1"/>
    <w:basedOn w:val="Normal"/>
    <w:pPr>
      <w:numPr>
        <w:numId w:val="4"/>
      </w:numPr>
      <w:jc w:val="left"/>
    </w:pPr>
  </w:style>
  <w:style w:type="table" w:styleId="TableGrid">
    <w:name w:val="Table Grid"/>
    <w:basedOn w:val="TableNormal"/>
    <w:uiPriority w:val="59"/>
    <w:rsid w:val="007A1F7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DauchamBold">
    <w:name w:val="Style Dau cham + Bold"/>
    <w:basedOn w:val="Normal"/>
    <w:rsid w:val="004958AA"/>
    <w:pPr>
      <w:numPr>
        <w:numId w:val="6"/>
      </w:numPr>
    </w:pPr>
    <w:rPr>
      <w:b/>
      <w:bCs/>
      <w:szCs w:val="20"/>
    </w:rPr>
  </w:style>
  <w:style w:type="paragraph" w:customStyle="1" w:styleId="Daucham">
    <w:name w:val="Daucham"/>
    <w:basedOn w:val="Vanban"/>
    <w:qFormat/>
    <w:rsid w:val="00A76B10"/>
    <w:pPr>
      <w:numPr>
        <w:numId w:val="8"/>
      </w:numPr>
    </w:pPr>
  </w:style>
  <w:style w:type="paragraph" w:styleId="ListBullet2">
    <w:name w:val="List Bullet 2"/>
    <w:basedOn w:val="Normal"/>
    <w:autoRedefine/>
    <w:rsid w:val="00A83A7A"/>
    <w:pPr>
      <w:numPr>
        <w:numId w:val="5"/>
      </w:numPr>
      <w:spacing w:before="60" w:after="60"/>
    </w:pPr>
    <w:rPr>
      <w:sz w:val="24"/>
      <w:szCs w:val="20"/>
    </w:rPr>
  </w:style>
  <w:style w:type="paragraph" w:customStyle="1" w:styleId="Chamnho">
    <w:name w:val="Cham nho"/>
    <w:basedOn w:val="xl62"/>
    <w:qFormat/>
    <w:rsid w:val="00792D5B"/>
    <w:pPr>
      <w:numPr>
        <w:numId w:val="7"/>
      </w:numPr>
      <w:spacing w:before="120" w:beforeAutospacing="0" w:after="120" w:afterAutospacing="0"/>
      <w:jc w:val="both"/>
    </w:pPr>
    <w:rPr>
      <w:rFonts w:ascii="Times New Roman" w:hAnsi="Times New Roman"/>
      <w:bCs/>
    </w:rPr>
  </w:style>
  <w:style w:type="paragraph" w:customStyle="1" w:styleId="2">
    <w:name w:val="2"/>
    <w:basedOn w:val="Heading3"/>
    <w:autoRedefine/>
    <w:rsid w:val="00B07460"/>
    <w:pPr>
      <w:numPr>
        <w:ilvl w:val="0"/>
        <w:numId w:val="0"/>
      </w:numPr>
      <w:tabs>
        <w:tab w:val="clear" w:pos="0"/>
      </w:tabs>
      <w:spacing w:before="240" w:line="26" w:lineRule="atLeast"/>
    </w:pPr>
    <w:rPr>
      <w:rFonts w:cs="Times New Roman"/>
      <w:sz w:val="28"/>
      <w:szCs w:val="28"/>
    </w:rPr>
  </w:style>
  <w:style w:type="paragraph" w:customStyle="1" w:styleId="3">
    <w:name w:val="3"/>
    <w:basedOn w:val="Normal"/>
    <w:autoRedefine/>
    <w:rsid w:val="00B07460"/>
    <w:pPr>
      <w:spacing w:before="240" w:line="312" w:lineRule="auto"/>
    </w:pPr>
    <w:rPr>
      <w:b/>
      <w:szCs w:val="26"/>
    </w:rPr>
  </w:style>
  <w:style w:type="paragraph" w:customStyle="1" w:styleId="Vanban">
    <w:name w:val="Van ban"/>
    <w:basedOn w:val="Normal"/>
    <w:qFormat/>
    <w:rsid w:val="003E7B70"/>
    <w:rPr>
      <w:szCs w:val="20"/>
    </w:rPr>
  </w:style>
  <w:style w:type="paragraph" w:styleId="ListParagraph">
    <w:name w:val="List Paragraph"/>
    <w:basedOn w:val="Normal"/>
    <w:uiPriority w:val="34"/>
    <w:qFormat/>
    <w:rsid w:val="00C6381C"/>
    <w:pPr>
      <w:ind w:left="720"/>
    </w:pPr>
  </w:style>
  <w:style w:type="character" w:customStyle="1" w:styleId="Heading5Char">
    <w:name w:val="Heading 5 Char"/>
    <w:link w:val="Heading5"/>
    <w:rsid w:val="00C95F64"/>
    <w:rPr>
      <w:b/>
      <w:sz w:val="26"/>
    </w:rPr>
  </w:style>
  <w:style w:type="character" w:customStyle="1" w:styleId="BodyText3Char">
    <w:name w:val="Body Text 3 Char"/>
    <w:link w:val="BodyText3"/>
    <w:rsid w:val="00DE2FCA"/>
    <w:rPr>
      <w:sz w:val="26"/>
      <w:szCs w:val="24"/>
    </w:rPr>
  </w:style>
  <w:style w:type="paragraph" w:customStyle="1" w:styleId="VanBan0">
    <w:name w:val="Van Ban"/>
    <w:basedOn w:val="Normal"/>
    <w:link w:val="VanBanChar"/>
    <w:rsid w:val="00ED411A"/>
    <w:pPr>
      <w:spacing w:after="100" w:afterAutospacing="1"/>
    </w:pPr>
    <w:rPr>
      <w:szCs w:val="26"/>
    </w:rPr>
  </w:style>
  <w:style w:type="character" w:customStyle="1" w:styleId="VanBanChar">
    <w:name w:val="Van Ban Char"/>
    <w:link w:val="VanBan0"/>
    <w:rsid w:val="00ED411A"/>
    <w:rPr>
      <w:sz w:val="26"/>
      <w:szCs w:val="26"/>
    </w:rPr>
  </w:style>
  <w:style w:type="paragraph" w:customStyle="1" w:styleId="StyleHeading3Firstline0">
    <w:name w:val="Style Heading 3 + First line:  0&quot;"/>
    <w:basedOn w:val="Heading3"/>
    <w:rsid w:val="002B3F04"/>
    <w:pPr>
      <w:ind w:firstLine="0"/>
    </w:pPr>
    <w:rPr>
      <w:rFonts w:cs="Times New Roman"/>
      <w:szCs w:val="20"/>
    </w:rPr>
  </w:style>
  <w:style w:type="character" w:customStyle="1" w:styleId="Heading3Char">
    <w:name w:val="Heading 3 Char"/>
    <w:link w:val="Heading3"/>
    <w:rsid w:val="00A94FE0"/>
    <w:rPr>
      <w:rFonts w:cs="Arial"/>
      <w:b/>
      <w:bCs/>
      <w:sz w:val="26"/>
      <w:szCs w:val="26"/>
    </w:rPr>
  </w:style>
  <w:style w:type="paragraph" w:customStyle="1" w:styleId="Dauchamlon">
    <w:name w:val="Dau cham lon"/>
    <w:basedOn w:val="Normal"/>
    <w:qFormat/>
    <w:rsid w:val="00606248"/>
    <w:pPr>
      <w:numPr>
        <w:numId w:val="9"/>
      </w:numPr>
    </w:pPr>
    <w:rPr>
      <w:b/>
      <w:sz w:val="32"/>
    </w:rPr>
  </w:style>
  <w:style w:type="paragraph" w:customStyle="1" w:styleId="StyleHeading4Firstline0">
    <w:name w:val="Style Heading 4 + First line:  0&quot;"/>
    <w:basedOn w:val="Heading4"/>
    <w:rsid w:val="00320512"/>
    <w:rPr>
      <w:bCs/>
      <w:iCs/>
      <w:szCs w:val="20"/>
    </w:rPr>
  </w:style>
  <w:style w:type="paragraph" w:customStyle="1" w:styleId="1nho">
    <w:name w:val="1 nho"/>
    <w:basedOn w:val="ListParagraph"/>
    <w:qFormat/>
    <w:rsid w:val="001C6747"/>
    <w:pPr>
      <w:numPr>
        <w:numId w:val="10"/>
      </w:numPr>
      <w:contextualSpacing/>
    </w:pPr>
    <w:rPr>
      <w:rFonts w:eastAsia="Calibri"/>
      <w:szCs w:val="22"/>
    </w:rPr>
  </w:style>
  <w:style w:type="paragraph" w:customStyle="1" w:styleId="StyleHeading3Firstline01">
    <w:name w:val="Style Heading 3 + First line:  0&quot;1"/>
    <w:basedOn w:val="Heading3"/>
    <w:rsid w:val="00674876"/>
    <w:pPr>
      <w:ind w:firstLine="0"/>
    </w:pPr>
    <w:rPr>
      <w:rFonts w:cs="Times New Roman"/>
      <w:szCs w:val="20"/>
    </w:rPr>
  </w:style>
  <w:style w:type="paragraph" w:customStyle="1" w:styleId="StyleHeading3Left0Firstline0">
    <w:name w:val="Style Heading 3 + Left:  0&quot; First line:  0&quot;"/>
    <w:basedOn w:val="Heading3"/>
    <w:rsid w:val="00562142"/>
    <w:rPr>
      <w:rFonts w:cs="Times New Roman"/>
      <w:szCs w:val="20"/>
    </w:rPr>
  </w:style>
  <w:style w:type="character" w:customStyle="1" w:styleId="Heading4Char">
    <w:name w:val="Heading 4 Char"/>
    <w:link w:val="Heading4"/>
    <w:rsid w:val="00E106BB"/>
    <w:rPr>
      <w:b/>
      <w:i/>
      <w:sz w:val="26"/>
      <w:szCs w:val="26"/>
    </w:rPr>
  </w:style>
  <w:style w:type="paragraph" w:customStyle="1" w:styleId="Muiten">
    <w:name w:val="Mui ten"/>
    <w:basedOn w:val="Daucham"/>
    <w:qFormat/>
    <w:rsid w:val="00BF1001"/>
    <w:pPr>
      <w:numPr>
        <w:numId w:val="0"/>
      </w:numPr>
      <w:tabs>
        <w:tab w:val="left" w:pos="1440"/>
        <w:tab w:val="left" w:pos="1620"/>
      </w:tabs>
    </w:pPr>
  </w:style>
  <w:style w:type="paragraph" w:customStyle="1" w:styleId="StyleHeading3Before12ptAfter3pt">
    <w:name w:val="Style Heading 3 + Before:  12 pt After:  3 pt"/>
    <w:basedOn w:val="Heading3"/>
    <w:rsid w:val="005C567E"/>
    <w:rPr>
      <w:rFonts w:cs="Times New Roman"/>
      <w:szCs w:val="20"/>
    </w:rPr>
  </w:style>
  <w:style w:type="paragraph" w:customStyle="1" w:styleId="StyleHeading6Hanging055">
    <w:name w:val="Style Heading 6 + Hanging:  0.55&quot;"/>
    <w:basedOn w:val="Heading6"/>
    <w:rsid w:val="002F6C86"/>
    <w:pPr>
      <w:ind w:hanging="792"/>
    </w:pPr>
    <w:rPr>
      <w:i/>
    </w:rPr>
  </w:style>
  <w:style w:type="paragraph" w:customStyle="1" w:styleId="StyleHeading6Hanging0551">
    <w:name w:val="Style Heading 6 + Hanging:  0.55&quot;1"/>
    <w:basedOn w:val="Heading6"/>
    <w:rsid w:val="002F6C86"/>
    <w:rPr>
      <w:b/>
      <w:i/>
    </w:rPr>
  </w:style>
  <w:style w:type="character" w:styleId="Strong">
    <w:name w:val="Strong"/>
    <w:uiPriority w:val="22"/>
    <w:qFormat/>
    <w:rsid w:val="00E7430B"/>
    <w:rPr>
      <w:b/>
      <w:bCs/>
    </w:rPr>
  </w:style>
  <w:style w:type="character" w:customStyle="1" w:styleId="apple-converted-space">
    <w:name w:val="apple-converted-space"/>
    <w:basedOn w:val="DefaultParagraphFont"/>
    <w:rsid w:val="006E685E"/>
  </w:style>
  <w:style w:type="paragraph" w:styleId="TOCHeading">
    <w:name w:val="TOC Heading"/>
    <w:basedOn w:val="Heading1"/>
    <w:next w:val="Normal"/>
    <w:uiPriority w:val="39"/>
    <w:semiHidden/>
    <w:unhideWhenUsed/>
    <w:qFormat/>
    <w:rsid w:val="00181819"/>
    <w:pPr>
      <w:keepLines/>
      <w:tabs>
        <w:tab w:val="clear" w:pos="0"/>
      </w:tabs>
      <w:spacing w:before="480" w:after="0" w:afterAutospacing="0" w:line="276" w:lineRule="auto"/>
      <w:jc w:val="left"/>
      <w:outlineLvl w:val="9"/>
    </w:pPr>
    <w:rPr>
      <w:rFonts w:ascii="Cambria" w:eastAsia="MS Gothic" w:hAnsi="Cambria"/>
      <w:bCs/>
      <w:caps w:val="0"/>
      <w:color w:val="365F91"/>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2707">
      <w:bodyDiv w:val="1"/>
      <w:marLeft w:val="0"/>
      <w:marRight w:val="0"/>
      <w:marTop w:val="0"/>
      <w:marBottom w:val="0"/>
      <w:divBdr>
        <w:top w:val="none" w:sz="0" w:space="0" w:color="auto"/>
        <w:left w:val="none" w:sz="0" w:space="0" w:color="auto"/>
        <w:bottom w:val="none" w:sz="0" w:space="0" w:color="auto"/>
        <w:right w:val="none" w:sz="0" w:space="0" w:color="auto"/>
      </w:divBdr>
    </w:div>
    <w:div w:id="81338047">
      <w:bodyDiv w:val="1"/>
      <w:marLeft w:val="0"/>
      <w:marRight w:val="0"/>
      <w:marTop w:val="0"/>
      <w:marBottom w:val="0"/>
      <w:divBdr>
        <w:top w:val="none" w:sz="0" w:space="0" w:color="auto"/>
        <w:left w:val="none" w:sz="0" w:space="0" w:color="auto"/>
        <w:bottom w:val="none" w:sz="0" w:space="0" w:color="auto"/>
        <w:right w:val="none" w:sz="0" w:space="0" w:color="auto"/>
      </w:divBdr>
    </w:div>
    <w:div w:id="251475569">
      <w:bodyDiv w:val="1"/>
      <w:marLeft w:val="0"/>
      <w:marRight w:val="0"/>
      <w:marTop w:val="0"/>
      <w:marBottom w:val="0"/>
      <w:divBdr>
        <w:top w:val="none" w:sz="0" w:space="0" w:color="auto"/>
        <w:left w:val="none" w:sz="0" w:space="0" w:color="auto"/>
        <w:bottom w:val="none" w:sz="0" w:space="0" w:color="auto"/>
        <w:right w:val="none" w:sz="0" w:space="0" w:color="auto"/>
      </w:divBdr>
      <w:divsChild>
        <w:div w:id="518129051">
          <w:marLeft w:val="0"/>
          <w:marRight w:val="0"/>
          <w:marTop w:val="0"/>
          <w:marBottom w:val="0"/>
          <w:divBdr>
            <w:top w:val="none" w:sz="0" w:space="0" w:color="auto"/>
            <w:left w:val="none" w:sz="0" w:space="0" w:color="auto"/>
            <w:bottom w:val="none" w:sz="0" w:space="0" w:color="auto"/>
            <w:right w:val="none" w:sz="0" w:space="0" w:color="auto"/>
          </w:divBdr>
        </w:div>
      </w:divsChild>
    </w:div>
    <w:div w:id="303780137">
      <w:bodyDiv w:val="1"/>
      <w:marLeft w:val="0"/>
      <w:marRight w:val="0"/>
      <w:marTop w:val="0"/>
      <w:marBottom w:val="0"/>
      <w:divBdr>
        <w:top w:val="none" w:sz="0" w:space="0" w:color="auto"/>
        <w:left w:val="none" w:sz="0" w:space="0" w:color="auto"/>
        <w:bottom w:val="none" w:sz="0" w:space="0" w:color="auto"/>
        <w:right w:val="none" w:sz="0" w:space="0" w:color="auto"/>
      </w:divBdr>
    </w:div>
    <w:div w:id="332536273">
      <w:bodyDiv w:val="1"/>
      <w:marLeft w:val="0"/>
      <w:marRight w:val="0"/>
      <w:marTop w:val="0"/>
      <w:marBottom w:val="0"/>
      <w:divBdr>
        <w:top w:val="none" w:sz="0" w:space="0" w:color="auto"/>
        <w:left w:val="none" w:sz="0" w:space="0" w:color="auto"/>
        <w:bottom w:val="none" w:sz="0" w:space="0" w:color="auto"/>
        <w:right w:val="none" w:sz="0" w:space="0" w:color="auto"/>
      </w:divBdr>
      <w:divsChild>
        <w:div w:id="1147358280">
          <w:marLeft w:val="0"/>
          <w:marRight w:val="0"/>
          <w:marTop w:val="0"/>
          <w:marBottom w:val="0"/>
          <w:divBdr>
            <w:top w:val="none" w:sz="0" w:space="0" w:color="auto"/>
            <w:left w:val="none" w:sz="0" w:space="0" w:color="auto"/>
            <w:bottom w:val="none" w:sz="0" w:space="0" w:color="auto"/>
            <w:right w:val="none" w:sz="0" w:space="0" w:color="auto"/>
          </w:divBdr>
        </w:div>
        <w:div w:id="1176112825">
          <w:marLeft w:val="0"/>
          <w:marRight w:val="0"/>
          <w:marTop w:val="0"/>
          <w:marBottom w:val="0"/>
          <w:divBdr>
            <w:top w:val="none" w:sz="0" w:space="0" w:color="auto"/>
            <w:left w:val="none" w:sz="0" w:space="0" w:color="auto"/>
            <w:bottom w:val="none" w:sz="0" w:space="0" w:color="auto"/>
            <w:right w:val="none" w:sz="0" w:space="0" w:color="auto"/>
          </w:divBdr>
        </w:div>
        <w:div w:id="1532259974">
          <w:marLeft w:val="0"/>
          <w:marRight w:val="0"/>
          <w:marTop w:val="0"/>
          <w:marBottom w:val="0"/>
          <w:divBdr>
            <w:top w:val="none" w:sz="0" w:space="0" w:color="auto"/>
            <w:left w:val="none" w:sz="0" w:space="0" w:color="auto"/>
            <w:bottom w:val="none" w:sz="0" w:space="0" w:color="auto"/>
            <w:right w:val="none" w:sz="0" w:space="0" w:color="auto"/>
          </w:divBdr>
        </w:div>
      </w:divsChild>
    </w:div>
    <w:div w:id="335499644">
      <w:bodyDiv w:val="1"/>
      <w:marLeft w:val="0"/>
      <w:marRight w:val="0"/>
      <w:marTop w:val="0"/>
      <w:marBottom w:val="0"/>
      <w:divBdr>
        <w:top w:val="none" w:sz="0" w:space="0" w:color="auto"/>
        <w:left w:val="none" w:sz="0" w:space="0" w:color="auto"/>
        <w:bottom w:val="none" w:sz="0" w:space="0" w:color="auto"/>
        <w:right w:val="none" w:sz="0" w:space="0" w:color="auto"/>
      </w:divBdr>
    </w:div>
    <w:div w:id="402217813">
      <w:bodyDiv w:val="1"/>
      <w:marLeft w:val="0"/>
      <w:marRight w:val="0"/>
      <w:marTop w:val="0"/>
      <w:marBottom w:val="0"/>
      <w:divBdr>
        <w:top w:val="none" w:sz="0" w:space="0" w:color="auto"/>
        <w:left w:val="none" w:sz="0" w:space="0" w:color="auto"/>
        <w:bottom w:val="none" w:sz="0" w:space="0" w:color="auto"/>
        <w:right w:val="none" w:sz="0" w:space="0" w:color="auto"/>
      </w:divBdr>
      <w:divsChild>
        <w:div w:id="43800336">
          <w:marLeft w:val="0"/>
          <w:marRight w:val="0"/>
          <w:marTop w:val="0"/>
          <w:marBottom w:val="0"/>
          <w:divBdr>
            <w:top w:val="none" w:sz="0" w:space="0" w:color="auto"/>
            <w:left w:val="none" w:sz="0" w:space="0" w:color="auto"/>
            <w:bottom w:val="none" w:sz="0" w:space="0" w:color="auto"/>
            <w:right w:val="none" w:sz="0" w:space="0" w:color="auto"/>
          </w:divBdr>
        </w:div>
      </w:divsChild>
    </w:div>
    <w:div w:id="440731481">
      <w:bodyDiv w:val="1"/>
      <w:marLeft w:val="0"/>
      <w:marRight w:val="0"/>
      <w:marTop w:val="0"/>
      <w:marBottom w:val="0"/>
      <w:divBdr>
        <w:top w:val="none" w:sz="0" w:space="0" w:color="auto"/>
        <w:left w:val="none" w:sz="0" w:space="0" w:color="auto"/>
        <w:bottom w:val="none" w:sz="0" w:space="0" w:color="auto"/>
        <w:right w:val="none" w:sz="0" w:space="0" w:color="auto"/>
      </w:divBdr>
    </w:div>
    <w:div w:id="461655560">
      <w:bodyDiv w:val="1"/>
      <w:marLeft w:val="0"/>
      <w:marRight w:val="0"/>
      <w:marTop w:val="0"/>
      <w:marBottom w:val="0"/>
      <w:divBdr>
        <w:top w:val="none" w:sz="0" w:space="0" w:color="auto"/>
        <w:left w:val="none" w:sz="0" w:space="0" w:color="auto"/>
        <w:bottom w:val="none" w:sz="0" w:space="0" w:color="auto"/>
        <w:right w:val="none" w:sz="0" w:space="0" w:color="auto"/>
      </w:divBdr>
    </w:div>
    <w:div w:id="472021490">
      <w:bodyDiv w:val="1"/>
      <w:marLeft w:val="0"/>
      <w:marRight w:val="0"/>
      <w:marTop w:val="0"/>
      <w:marBottom w:val="0"/>
      <w:divBdr>
        <w:top w:val="none" w:sz="0" w:space="0" w:color="auto"/>
        <w:left w:val="none" w:sz="0" w:space="0" w:color="auto"/>
        <w:bottom w:val="none" w:sz="0" w:space="0" w:color="auto"/>
        <w:right w:val="none" w:sz="0" w:space="0" w:color="auto"/>
      </w:divBdr>
    </w:div>
    <w:div w:id="557983361">
      <w:bodyDiv w:val="1"/>
      <w:marLeft w:val="0"/>
      <w:marRight w:val="0"/>
      <w:marTop w:val="0"/>
      <w:marBottom w:val="0"/>
      <w:divBdr>
        <w:top w:val="none" w:sz="0" w:space="0" w:color="auto"/>
        <w:left w:val="none" w:sz="0" w:space="0" w:color="auto"/>
        <w:bottom w:val="none" w:sz="0" w:space="0" w:color="auto"/>
        <w:right w:val="none" w:sz="0" w:space="0" w:color="auto"/>
      </w:divBdr>
    </w:div>
    <w:div w:id="689455591">
      <w:bodyDiv w:val="1"/>
      <w:marLeft w:val="0"/>
      <w:marRight w:val="0"/>
      <w:marTop w:val="0"/>
      <w:marBottom w:val="0"/>
      <w:divBdr>
        <w:top w:val="none" w:sz="0" w:space="0" w:color="auto"/>
        <w:left w:val="none" w:sz="0" w:space="0" w:color="auto"/>
        <w:bottom w:val="none" w:sz="0" w:space="0" w:color="auto"/>
        <w:right w:val="none" w:sz="0" w:space="0" w:color="auto"/>
      </w:divBdr>
    </w:div>
    <w:div w:id="694506096">
      <w:bodyDiv w:val="1"/>
      <w:marLeft w:val="0"/>
      <w:marRight w:val="0"/>
      <w:marTop w:val="0"/>
      <w:marBottom w:val="0"/>
      <w:divBdr>
        <w:top w:val="none" w:sz="0" w:space="0" w:color="auto"/>
        <w:left w:val="none" w:sz="0" w:space="0" w:color="auto"/>
        <w:bottom w:val="none" w:sz="0" w:space="0" w:color="auto"/>
        <w:right w:val="none" w:sz="0" w:space="0" w:color="auto"/>
      </w:divBdr>
    </w:div>
    <w:div w:id="729495177">
      <w:bodyDiv w:val="1"/>
      <w:marLeft w:val="0"/>
      <w:marRight w:val="0"/>
      <w:marTop w:val="0"/>
      <w:marBottom w:val="0"/>
      <w:divBdr>
        <w:top w:val="none" w:sz="0" w:space="0" w:color="auto"/>
        <w:left w:val="none" w:sz="0" w:space="0" w:color="auto"/>
        <w:bottom w:val="none" w:sz="0" w:space="0" w:color="auto"/>
        <w:right w:val="none" w:sz="0" w:space="0" w:color="auto"/>
      </w:divBdr>
    </w:div>
    <w:div w:id="729570906">
      <w:bodyDiv w:val="1"/>
      <w:marLeft w:val="0"/>
      <w:marRight w:val="0"/>
      <w:marTop w:val="0"/>
      <w:marBottom w:val="0"/>
      <w:divBdr>
        <w:top w:val="none" w:sz="0" w:space="0" w:color="auto"/>
        <w:left w:val="none" w:sz="0" w:space="0" w:color="auto"/>
        <w:bottom w:val="none" w:sz="0" w:space="0" w:color="auto"/>
        <w:right w:val="none" w:sz="0" w:space="0" w:color="auto"/>
      </w:divBdr>
    </w:div>
    <w:div w:id="733358273">
      <w:bodyDiv w:val="1"/>
      <w:marLeft w:val="0"/>
      <w:marRight w:val="0"/>
      <w:marTop w:val="0"/>
      <w:marBottom w:val="0"/>
      <w:divBdr>
        <w:top w:val="none" w:sz="0" w:space="0" w:color="auto"/>
        <w:left w:val="none" w:sz="0" w:space="0" w:color="auto"/>
        <w:bottom w:val="none" w:sz="0" w:space="0" w:color="auto"/>
        <w:right w:val="none" w:sz="0" w:space="0" w:color="auto"/>
      </w:divBdr>
    </w:div>
    <w:div w:id="734548652">
      <w:bodyDiv w:val="1"/>
      <w:marLeft w:val="0"/>
      <w:marRight w:val="0"/>
      <w:marTop w:val="0"/>
      <w:marBottom w:val="0"/>
      <w:divBdr>
        <w:top w:val="none" w:sz="0" w:space="0" w:color="auto"/>
        <w:left w:val="none" w:sz="0" w:space="0" w:color="auto"/>
        <w:bottom w:val="none" w:sz="0" w:space="0" w:color="auto"/>
        <w:right w:val="none" w:sz="0" w:space="0" w:color="auto"/>
      </w:divBdr>
    </w:div>
    <w:div w:id="793212252">
      <w:bodyDiv w:val="1"/>
      <w:marLeft w:val="0"/>
      <w:marRight w:val="0"/>
      <w:marTop w:val="0"/>
      <w:marBottom w:val="0"/>
      <w:divBdr>
        <w:top w:val="none" w:sz="0" w:space="0" w:color="auto"/>
        <w:left w:val="none" w:sz="0" w:space="0" w:color="auto"/>
        <w:bottom w:val="none" w:sz="0" w:space="0" w:color="auto"/>
        <w:right w:val="none" w:sz="0" w:space="0" w:color="auto"/>
      </w:divBdr>
    </w:div>
    <w:div w:id="823008346">
      <w:bodyDiv w:val="1"/>
      <w:marLeft w:val="0"/>
      <w:marRight w:val="0"/>
      <w:marTop w:val="0"/>
      <w:marBottom w:val="0"/>
      <w:divBdr>
        <w:top w:val="none" w:sz="0" w:space="0" w:color="auto"/>
        <w:left w:val="none" w:sz="0" w:space="0" w:color="auto"/>
        <w:bottom w:val="none" w:sz="0" w:space="0" w:color="auto"/>
        <w:right w:val="none" w:sz="0" w:space="0" w:color="auto"/>
      </w:divBdr>
      <w:divsChild>
        <w:div w:id="582878346">
          <w:marLeft w:val="0"/>
          <w:marRight w:val="0"/>
          <w:marTop w:val="0"/>
          <w:marBottom w:val="0"/>
          <w:divBdr>
            <w:top w:val="none" w:sz="0" w:space="0" w:color="auto"/>
            <w:left w:val="none" w:sz="0" w:space="0" w:color="auto"/>
            <w:bottom w:val="none" w:sz="0" w:space="0" w:color="auto"/>
            <w:right w:val="none" w:sz="0" w:space="0" w:color="auto"/>
          </w:divBdr>
        </w:div>
      </w:divsChild>
    </w:div>
    <w:div w:id="909191238">
      <w:bodyDiv w:val="1"/>
      <w:marLeft w:val="0"/>
      <w:marRight w:val="0"/>
      <w:marTop w:val="0"/>
      <w:marBottom w:val="0"/>
      <w:divBdr>
        <w:top w:val="none" w:sz="0" w:space="0" w:color="auto"/>
        <w:left w:val="none" w:sz="0" w:space="0" w:color="auto"/>
        <w:bottom w:val="none" w:sz="0" w:space="0" w:color="auto"/>
        <w:right w:val="none" w:sz="0" w:space="0" w:color="auto"/>
      </w:divBdr>
    </w:div>
    <w:div w:id="974526177">
      <w:bodyDiv w:val="1"/>
      <w:marLeft w:val="0"/>
      <w:marRight w:val="0"/>
      <w:marTop w:val="0"/>
      <w:marBottom w:val="0"/>
      <w:divBdr>
        <w:top w:val="none" w:sz="0" w:space="0" w:color="auto"/>
        <w:left w:val="none" w:sz="0" w:space="0" w:color="auto"/>
        <w:bottom w:val="none" w:sz="0" w:space="0" w:color="auto"/>
        <w:right w:val="none" w:sz="0" w:space="0" w:color="auto"/>
      </w:divBdr>
    </w:div>
    <w:div w:id="1087775508">
      <w:bodyDiv w:val="1"/>
      <w:marLeft w:val="0"/>
      <w:marRight w:val="0"/>
      <w:marTop w:val="0"/>
      <w:marBottom w:val="0"/>
      <w:divBdr>
        <w:top w:val="none" w:sz="0" w:space="0" w:color="auto"/>
        <w:left w:val="none" w:sz="0" w:space="0" w:color="auto"/>
        <w:bottom w:val="none" w:sz="0" w:space="0" w:color="auto"/>
        <w:right w:val="none" w:sz="0" w:space="0" w:color="auto"/>
      </w:divBdr>
      <w:divsChild>
        <w:div w:id="1320841352">
          <w:marLeft w:val="0"/>
          <w:marRight w:val="0"/>
          <w:marTop w:val="0"/>
          <w:marBottom w:val="0"/>
          <w:divBdr>
            <w:top w:val="none" w:sz="0" w:space="0" w:color="auto"/>
            <w:left w:val="none" w:sz="0" w:space="0" w:color="auto"/>
            <w:bottom w:val="none" w:sz="0" w:space="0" w:color="auto"/>
            <w:right w:val="none" w:sz="0" w:space="0" w:color="auto"/>
          </w:divBdr>
        </w:div>
      </w:divsChild>
    </w:div>
    <w:div w:id="1241990410">
      <w:bodyDiv w:val="1"/>
      <w:marLeft w:val="0"/>
      <w:marRight w:val="0"/>
      <w:marTop w:val="0"/>
      <w:marBottom w:val="0"/>
      <w:divBdr>
        <w:top w:val="none" w:sz="0" w:space="0" w:color="auto"/>
        <w:left w:val="none" w:sz="0" w:space="0" w:color="auto"/>
        <w:bottom w:val="none" w:sz="0" w:space="0" w:color="auto"/>
        <w:right w:val="none" w:sz="0" w:space="0" w:color="auto"/>
      </w:divBdr>
    </w:div>
    <w:div w:id="1245191348">
      <w:bodyDiv w:val="1"/>
      <w:marLeft w:val="0"/>
      <w:marRight w:val="0"/>
      <w:marTop w:val="0"/>
      <w:marBottom w:val="0"/>
      <w:divBdr>
        <w:top w:val="none" w:sz="0" w:space="0" w:color="auto"/>
        <w:left w:val="none" w:sz="0" w:space="0" w:color="auto"/>
        <w:bottom w:val="none" w:sz="0" w:space="0" w:color="auto"/>
        <w:right w:val="none" w:sz="0" w:space="0" w:color="auto"/>
      </w:divBdr>
      <w:divsChild>
        <w:div w:id="2072345781">
          <w:marLeft w:val="0"/>
          <w:marRight w:val="0"/>
          <w:marTop w:val="0"/>
          <w:marBottom w:val="0"/>
          <w:divBdr>
            <w:top w:val="none" w:sz="0" w:space="0" w:color="auto"/>
            <w:left w:val="none" w:sz="0" w:space="0" w:color="auto"/>
            <w:bottom w:val="none" w:sz="0" w:space="0" w:color="auto"/>
            <w:right w:val="none" w:sz="0" w:space="0" w:color="auto"/>
          </w:divBdr>
        </w:div>
      </w:divsChild>
    </w:div>
    <w:div w:id="1264456179">
      <w:bodyDiv w:val="1"/>
      <w:marLeft w:val="0"/>
      <w:marRight w:val="0"/>
      <w:marTop w:val="0"/>
      <w:marBottom w:val="0"/>
      <w:divBdr>
        <w:top w:val="none" w:sz="0" w:space="0" w:color="auto"/>
        <w:left w:val="none" w:sz="0" w:space="0" w:color="auto"/>
        <w:bottom w:val="none" w:sz="0" w:space="0" w:color="auto"/>
        <w:right w:val="none" w:sz="0" w:space="0" w:color="auto"/>
      </w:divBdr>
    </w:div>
    <w:div w:id="1323656487">
      <w:bodyDiv w:val="1"/>
      <w:marLeft w:val="0"/>
      <w:marRight w:val="0"/>
      <w:marTop w:val="0"/>
      <w:marBottom w:val="0"/>
      <w:divBdr>
        <w:top w:val="none" w:sz="0" w:space="0" w:color="auto"/>
        <w:left w:val="none" w:sz="0" w:space="0" w:color="auto"/>
        <w:bottom w:val="none" w:sz="0" w:space="0" w:color="auto"/>
        <w:right w:val="none" w:sz="0" w:space="0" w:color="auto"/>
      </w:divBdr>
    </w:div>
    <w:div w:id="1372850748">
      <w:bodyDiv w:val="1"/>
      <w:marLeft w:val="0"/>
      <w:marRight w:val="0"/>
      <w:marTop w:val="0"/>
      <w:marBottom w:val="0"/>
      <w:divBdr>
        <w:top w:val="none" w:sz="0" w:space="0" w:color="auto"/>
        <w:left w:val="none" w:sz="0" w:space="0" w:color="auto"/>
        <w:bottom w:val="none" w:sz="0" w:space="0" w:color="auto"/>
        <w:right w:val="none" w:sz="0" w:space="0" w:color="auto"/>
      </w:divBdr>
    </w:div>
    <w:div w:id="1488545774">
      <w:bodyDiv w:val="1"/>
      <w:marLeft w:val="0"/>
      <w:marRight w:val="0"/>
      <w:marTop w:val="0"/>
      <w:marBottom w:val="0"/>
      <w:divBdr>
        <w:top w:val="none" w:sz="0" w:space="0" w:color="auto"/>
        <w:left w:val="none" w:sz="0" w:space="0" w:color="auto"/>
        <w:bottom w:val="none" w:sz="0" w:space="0" w:color="auto"/>
        <w:right w:val="none" w:sz="0" w:space="0" w:color="auto"/>
      </w:divBdr>
    </w:div>
    <w:div w:id="1572495298">
      <w:bodyDiv w:val="1"/>
      <w:marLeft w:val="0"/>
      <w:marRight w:val="0"/>
      <w:marTop w:val="0"/>
      <w:marBottom w:val="0"/>
      <w:divBdr>
        <w:top w:val="none" w:sz="0" w:space="0" w:color="auto"/>
        <w:left w:val="none" w:sz="0" w:space="0" w:color="auto"/>
        <w:bottom w:val="none" w:sz="0" w:space="0" w:color="auto"/>
        <w:right w:val="none" w:sz="0" w:space="0" w:color="auto"/>
      </w:divBdr>
    </w:div>
    <w:div w:id="1578397349">
      <w:bodyDiv w:val="1"/>
      <w:marLeft w:val="0"/>
      <w:marRight w:val="0"/>
      <w:marTop w:val="0"/>
      <w:marBottom w:val="0"/>
      <w:divBdr>
        <w:top w:val="none" w:sz="0" w:space="0" w:color="auto"/>
        <w:left w:val="none" w:sz="0" w:space="0" w:color="auto"/>
        <w:bottom w:val="none" w:sz="0" w:space="0" w:color="auto"/>
        <w:right w:val="none" w:sz="0" w:space="0" w:color="auto"/>
      </w:divBdr>
      <w:divsChild>
        <w:div w:id="1721129392">
          <w:marLeft w:val="0"/>
          <w:marRight w:val="0"/>
          <w:marTop w:val="0"/>
          <w:marBottom w:val="0"/>
          <w:divBdr>
            <w:top w:val="none" w:sz="0" w:space="0" w:color="auto"/>
            <w:left w:val="none" w:sz="0" w:space="0" w:color="auto"/>
            <w:bottom w:val="none" w:sz="0" w:space="0" w:color="auto"/>
            <w:right w:val="none" w:sz="0" w:space="0" w:color="auto"/>
          </w:divBdr>
        </w:div>
      </w:divsChild>
    </w:div>
    <w:div w:id="1620721089">
      <w:bodyDiv w:val="1"/>
      <w:marLeft w:val="0"/>
      <w:marRight w:val="0"/>
      <w:marTop w:val="0"/>
      <w:marBottom w:val="0"/>
      <w:divBdr>
        <w:top w:val="none" w:sz="0" w:space="0" w:color="auto"/>
        <w:left w:val="none" w:sz="0" w:space="0" w:color="auto"/>
        <w:bottom w:val="none" w:sz="0" w:space="0" w:color="auto"/>
        <w:right w:val="none" w:sz="0" w:space="0" w:color="auto"/>
      </w:divBdr>
    </w:div>
    <w:div w:id="1699742642">
      <w:bodyDiv w:val="1"/>
      <w:marLeft w:val="0"/>
      <w:marRight w:val="0"/>
      <w:marTop w:val="0"/>
      <w:marBottom w:val="0"/>
      <w:divBdr>
        <w:top w:val="none" w:sz="0" w:space="0" w:color="auto"/>
        <w:left w:val="none" w:sz="0" w:space="0" w:color="auto"/>
        <w:bottom w:val="none" w:sz="0" w:space="0" w:color="auto"/>
        <w:right w:val="none" w:sz="0" w:space="0" w:color="auto"/>
      </w:divBdr>
    </w:div>
    <w:div w:id="1805276007">
      <w:bodyDiv w:val="1"/>
      <w:marLeft w:val="0"/>
      <w:marRight w:val="0"/>
      <w:marTop w:val="0"/>
      <w:marBottom w:val="0"/>
      <w:divBdr>
        <w:top w:val="none" w:sz="0" w:space="0" w:color="auto"/>
        <w:left w:val="none" w:sz="0" w:space="0" w:color="auto"/>
        <w:bottom w:val="none" w:sz="0" w:space="0" w:color="auto"/>
        <w:right w:val="none" w:sz="0" w:space="0" w:color="auto"/>
      </w:divBdr>
    </w:div>
    <w:div w:id="1832519928">
      <w:bodyDiv w:val="1"/>
      <w:marLeft w:val="0"/>
      <w:marRight w:val="0"/>
      <w:marTop w:val="0"/>
      <w:marBottom w:val="0"/>
      <w:divBdr>
        <w:top w:val="none" w:sz="0" w:space="0" w:color="auto"/>
        <w:left w:val="none" w:sz="0" w:space="0" w:color="auto"/>
        <w:bottom w:val="none" w:sz="0" w:space="0" w:color="auto"/>
        <w:right w:val="none" w:sz="0" w:space="0" w:color="auto"/>
      </w:divBdr>
    </w:div>
    <w:div w:id="1855799833">
      <w:bodyDiv w:val="1"/>
      <w:marLeft w:val="0"/>
      <w:marRight w:val="0"/>
      <w:marTop w:val="0"/>
      <w:marBottom w:val="0"/>
      <w:divBdr>
        <w:top w:val="none" w:sz="0" w:space="0" w:color="auto"/>
        <w:left w:val="none" w:sz="0" w:space="0" w:color="auto"/>
        <w:bottom w:val="none" w:sz="0" w:space="0" w:color="auto"/>
        <w:right w:val="none" w:sz="0" w:space="0" w:color="auto"/>
      </w:divBdr>
    </w:div>
    <w:div w:id="2010717176">
      <w:bodyDiv w:val="1"/>
      <w:marLeft w:val="0"/>
      <w:marRight w:val="0"/>
      <w:marTop w:val="0"/>
      <w:marBottom w:val="0"/>
      <w:divBdr>
        <w:top w:val="none" w:sz="0" w:space="0" w:color="auto"/>
        <w:left w:val="none" w:sz="0" w:space="0" w:color="auto"/>
        <w:bottom w:val="none" w:sz="0" w:space="0" w:color="auto"/>
        <w:right w:val="none" w:sz="0" w:space="0" w:color="auto"/>
      </w:divBdr>
      <w:divsChild>
        <w:div w:id="876115712">
          <w:marLeft w:val="0"/>
          <w:marRight w:val="0"/>
          <w:marTop w:val="0"/>
          <w:marBottom w:val="0"/>
          <w:divBdr>
            <w:top w:val="none" w:sz="0" w:space="0" w:color="auto"/>
            <w:left w:val="none" w:sz="0" w:space="0" w:color="auto"/>
            <w:bottom w:val="none" w:sz="0" w:space="0" w:color="auto"/>
            <w:right w:val="none" w:sz="0" w:space="0" w:color="auto"/>
          </w:divBdr>
        </w:div>
      </w:divsChild>
    </w:div>
    <w:div w:id="2065524951">
      <w:bodyDiv w:val="1"/>
      <w:marLeft w:val="0"/>
      <w:marRight w:val="0"/>
      <w:marTop w:val="0"/>
      <w:marBottom w:val="0"/>
      <w:divBdr>
        <w:top w:val="none" w:sz="0" w:space="0" w:color="auto"/>
        <w:left w:val="none" w:sz="0" w:space="0" w:color="auto"/>
        <w:bottom w:val="none" w:sz="0" w:space="0" w:color="auto"/>
        <w:right w:val="none" w:sz="0" w:space="0" w:color="auto"/>
      </w:divBdr>
    </w:div>
    <w:div w:id="2114354897">
      <w:bodyDiv w:val="1"/>
      <w:marLeft w:val="0"/>
      <w:marRight w:val="0"/>
      <w:marTop w:val="0"/>
      <w:marBottom w:val="0"/>
      <w:divBdr>
        <w:top w:val="none" w:sz="0" w:space="0" w:color="auto"/>
        <w:left w:val="none" w:sz="0" w:space="0" w:color="auto"/>
        <w:bottom w:val="none" w:sz="0" w:space="0" w:color="auto"/>
        <w:right w:val="none" w:sz="0" w:space="0" w:color="auto"/>
      </w:divBdr>
    </w:div>
    <w:div w:id="213825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oleObject" Target="embeddings/oleObject1.bin"/><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Adobe\Acrobat%205.0\PDFMaker\PDFMak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59894-84E2-47E6-B0B4-DB7C3C820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PDFMaker.dot</Template>
  <TotalTime>0</TotalTime>
  <Pages>62</Pages>
  <Words>8018</Words>
  <Characters>32828</Characters>
  <Application>Microsoft Office Word</Application>
  <DocSecurity>0</DocSecurity>
  <Lines>273</Lines>
  <Paragraphs>81</Paragraphs>
  <ScaleCrop>false</ScaleCrop>
  <HeadingPairs>
    <vt:vector size="2" baseType="variant">
      <vt:variant>
        <vt:lpstr>Title</vt:lpstr>
      </vt:variant>
      <vt:variant>
        <vt:i4>1</vt:i4>
      </vt:variant>
    </vt:vector>
  </HeadingPairs>
  <TitlesOfParts>
    <vt:vector size="1" baseType="lpstr">
      <vt:lpstr>HỆ THỐNG TIN HỌC QUẢN LÝ</vt:lpstr>
    </vt:vector>
  </TitlesOfParts>
  <Company/>
  <LinksUpToDate>false</LinksUpToDate>
  <CharactersWithSpaces>40765</CharactersWithSpaces>
  <SharedDoc>false</SharedDoc>
  <HLinks>
    <vt:vector size="330" baseType="variant">
      <vt:variant>
        <vt:i4>2031666</vt:i4>
      </vt:variant>
      <vt:variant>
        <vt:i4>326</vt:i4>
      </vt:variant>
      <vt:variant>
        <vt:i4>0</vt:i4>
      </vt:variant>
      <vt:variant>
        <vt:i4>5</vt:i4>
      </vt:variant>
      <vt:variant>
        <vt:lpwstr/>
      </vt:variant>
      <vt:variant>
        <vt:lpwstr>_Toc382223113</vt:lpwstr>
      </vt:variant>
      <vt:variant>
        <vt:i4>2031666</vt:i4>
      </vt:variant>
      <vt:variant>
        <vt:i4>320</vt:i4>
      </vt:variant>
      <vt:variant>
        <vt:i4>0</vt:i4>
      </vt:variant>
      <vt:variant>
        <vt:i4>5</vt:i4>
      </vt:variant>
      <vt:variant>
        <vt:lpwstr/>
      </vt:variant>
      <vt:variant>
        <vt:lpwstr>_Toc382223112</vt:lpwstr>
      </vt:variant>
      <vt:variant>
        <vt:i4>2031666</vt:i4>
      </vt:variant>
      <vt:variant>
        <vt:i4>314</vt:i4>
      </vt:variant>
      <vt:variant>
        <vt:i4>0</vt:i4>
      </vt:variant>
      <vt:variant>
        <vt:i4>5</vt:i4>
      </vt:variant>
      <vt:variant>
        <vt:lpwstr/>
      </vt:variant>
      <vt:variant>
        <vt:lpwstr>_Toc382223111</vt:lpwstr>
      </vt:variant>
      <vt:variant>
        <vt:i4>2031666</vt:i4>
      </vt:variant>
      <vt:variant>
        <vt:i4>308</vt:i4>
      </vt:variant>
      <vt:variant>
        <vt:i4>0</vt:i4>
      </vt:variant>
      <vt:variant>
        <vt:i4>5</vt:i4>
      </vt:variant>
      <vt:variant>
        <vt:lpwstr/>
      </vt:variant>
      <vt:variant>
        <vt:lpwstr>_Toc382223110</vt:lpwstr>
      </vt:variant>
      <vt:variant>
        <vt:i4>1966130</vt:i4>
      </vt:variant>
      <vt:variant>
        <vt:i4>302</vt:i4>
      </vt:variant>
      <vt:variant>
        <vt:i4>0</vt:i4>
      </vt:variant>
      <vt:variant>
        <vt:i4>5</vt:i4>
      </vt:variant>
      <vt:variant>
        <vt:lpwstr/>
      </vt:variant>
      <vt:variant>
        <vt:lpwstr>_Toc382223109</vt:lpwstr>
      </vt:variant>
      <vt:variant>
        <vt:i4>1966130</vt:i4>
      </vt:variant>
      <vt:variant>
        <vt:i4>296</vt:i4>
      </vt:variant>
      <vt:variant>
        <vt:i4>0</vt:i4>
      </vt:variant>
      <vt:variant>
        <vt:i4>5</vt:i4>
      </vt:variant>
      <vt:variant>
        <vt:lpwstr/>
      </vt:variant>
      <vt:variant>
        <vt:lpwstr>_Toc382223108</vt:lpwstr>
      </vt:variant>
      <vt:variant>
        <vt:i4>1966130</vt:i4>
      </vt:variant>
      <vt:variant>
        <vt:i4>290</vt:i4>
      </vt:variant>
      <vt:variant>
        <vt:i4>0</vt:i4>
      </vt:variant>
      <vt:variant>
        <vt:i4>5</vt:i4>
      </vt:variant>
      <vt:variant>
        <vt:lpwstr/>
      </vt:variant>
      <vt:variant>
        <vt:lpwstr>_Toc382223107</vt:lpwstr>
      </vt:variant>
      <vt:variant>
        <vt:i4>1966130</vt:i4>
      </vt:variant>
      <vt:variant>
        <vt:i4>284</vt:i4>
      </vt:variant>
      <vt:variant>
        <vt:i4>0</vt:i4>
      </vt:variant>
      <vt:variant>
        <vt:i4>5</vt:i4>
      </vt:variant>
      <vt:variant>
        <vt:lpwstr/>
      </vt:variant>
      <vt:variant>
        <vt:lpwstr>_Toc382223106</vt:lpwstr>
      </vt:variant>
      <vt:variant>
        <vt:i4>1966130</vt:i4>
      </vt:variant>
      <vt:variant>
        <vt:i4>278</vt:i4>
      </vt:variant>
      <vt:variant>
        <vt:i4>0</vt:i4>
      </vt:variant>
      <vt:variant>
        <vt:i4>5</vt:i4>
      </vt:variant>
      <vt:variant>
        <vt:lpwstr/>
      </vt:variant>
      <vt:variant>
        <vt:lpwstr>_Toc382223105</vt:lpwstr>
      </vt:variant>
      <vt:variant>
        <vt:i4>1966130</vt:i4>
      </vt:variant>
      <vt:variant>
        <vt:i4>272</vt:i4>
      </vt:variant>
      <vt:variant>
        <vt:i4>0</vt:i4>
      </vt:variant>
      <vt:variant>
        <vt:i4>5</vt:i4>
      </vt:variant>
      <vt:variant>
        <vt:lpwstr/>
      </vt:variant>
      <vt:variant>
        <vt:lpwstr>_Toc382223104</vt:lpwstr>
      </vt:variant>
      <vt:variant>
        <vt:i4>1966130</vt:i4>
      </vt:variant>
      <vt:variant>
        <vt:i4>266</vt:i4>
      </vt:variant>
      <vt:variant>
        <vt:i4>0</vt:i4>
      </vt:variant>
      <vt:variant>
        <vt:i4>5</vt:i4>
      </vt:variant>
      <vt:variant>
        <vt:lpwstr/>
      </vt:variant>
      <vt:variant>
        <vt:lpwstr>_Toc382223103</vt:lpwstr>
      </vt:variant>
      <vt:variant>
        <vt:i4>1966130</vt:i4>
      </vt:variant>
      <vt:variant>
        <vt:i4>260</vt:i4>
      </vt:variant>
      <vt:variant>
        <vt:i4>0</vt:i4>
      </vt:variant>
      <vt:variant>
        <vt:i4>5</vt:i4>
      </vt:variant>
      <vt:variant>
        <vt:lpwstr/>
      </vt:variant>
      <vt:variant>
        <vt:lpwstr>_Toc382223102</vt:lpwstr>
      </vt:variant>
      <vt:variant>
        <vt:i4>1966130</vt:i4>
      </vt:variant>
      <vt:variant>
        <vt:i4>254</vt:i4>
      </vt:variant>
      <vt:variant>
        <vt:i4>0</vt:i4>
      </vt:variant>
      <vt:variant>
        <vt:i4>5</vt:i4>
      </vt:variant>
      <vt:variant>
        <vt:lpwstr/>
      </vt:variant>
      <vt:variant>
        <vt:lpwstr>_Toc382223101</vt:lpwstr>
      </vt:variant>
      <vt:variant>
        <vt:i4>1966130</vt:i4>
      </vt:variant>
      <vt:variant>
        <vt:i4>248</vt:i4>
      </vt:variant>
      <vt:variant>
        <vt:i4>0</vt:i4>
      </vt:variant>
      <vt:variant>
        <vt:i4>5</vt:i4>
      </vt:variant>
      <vt:variant>
        <vt:lpwstr/>
      </vt:variant>
      <vt:variant>
        <vt:lpwstr>_Toc382223100</vt:lpwstr>
      </vt:variant>
      <vt:variant>
        <vt:i4>1507379</vt:i4>
      </vt:variant>
      <vt:variant>
        <vt:i4>242</vt:i4>
      </vt:variant>
      <vt:variant>
        <vt:i4>0</vt:i4>
      </vt:variant>
      <vt:variant>
        <vt:i4>5</vt:i4>
      </vt:variant>
      <vt:variant>
        <vt:lpwstr/>
      </vt:variant>
      <vt:variant>
        <vt:lpwstr>_Toc382223099</vt:lpwstr>
      </vt:variant>
      <vt:variant>
        <vt:i4>1507379</vt:i4>
      </vt:variant>
      <vt:variant>
        <vt:i4>236</vt:i4>
      </vt:variant>
      <vt:variant>
        <vt:i4>0</vt:i4>
      </vt:variant>
      <vt:variant>
        <vt:i4>5</vt:i4>
      </vt:variant>
      <vt:variant>
        <vt:lpwstr/>
      </vt:variant>
      <vt:variant>
        <vt:lpwstr>_Toc382223098</vt:lpwstr>
      </vt:variant>
      <vt:variant>
        <vt:i4>1507379</vt:i4>
      </vt:variant>
      <vt:variant>
        <vt:i4>230</vt:i4>
      </vt:variant>
      <vt:variant>
        <vt:i4>0</vt:i4>
      </vt:variant>
      <vt:variant>
        <vt:i4>5</vt:i4>
      </vt:variant>
      <vt:variant>
        <vt:lpwstr/>
      </vt:variant>
      <vt:variant>
        <vt:lpwstr>_Toc382223097</vt:lpwstr>
      </vt:variant>
      <vt:variant>
        <vt:i4>1507379</vt:i4>
      </vt:variant>
      <vt:variant>
        <vt:i4>224</vt:i4>
      </vt:variant>
      <vt:variant>
        <vt:i4>0</vt:i4>
      </vt:variant>
      <vt:variant>
        <vt:i4>5</vt:i4>
      </vt:variant>
      <vt:variant>
        <vt:lpwstr/>
      </vt:variant>
      <vt:variant>
        <vt:lpwstr>_Toc382223096</vt:lpwstr>
      </vt:variant>
      <vt:variant>
        <vt:i4>1507379</vt:i4>
      </vt:variant>
      <vt:variant>
        <vt:i4>218</vt:i4>
      </vt:variant>
      <vt:variant>
        <vt:i4>0</vt:i4>
      </vt:variant>
      <vt:variant>
        <vt:i4>5</vt:i4>
      </vt:variant>
      <vt:variant>
        <vt:lpwstr/>
      </vt:variant>
      <vt:variant>
        <vt:lpwstr>_Toc382223095</vt:lpwstr>
      </vt:variant>
      <vt:variant>
        <vt:i4>1507379</vt:i4>
      </vt:variant>
      <vt:variant>
        <vt:i4>212</vt:i4>
      </vt:variant>
      <vt:variant>
        <vt:i4>0</vt:i4>
      </vt:variant>
      <vt:variant>
        <vt:i4>5</vt:i4>
      </vt:variant>
      <vt:variant>
        <vt:lpwstr/>
      </vt:variant>
      <vt:variant>
        <vt:lpwstr>_Toc382223094</vt:lpwstr>
      </vt:variant>
      <vt:variant>
        <vt:i4>1507379</vt:i4>
      </vt:variant>
      <vt:variant>
        <vt:i4>206</vt:i4>
      </vt:variant>
      <vt:variant>
        <vt:i4>0</vt:i4>
      </vt:variant>
      <vt:variant>
        <vt:i4>5</vt:i4>
      </vt:variant>
      <vt:variant>
        <vt:lpwstr/>
      </vt:variant>
      <vt:variant>
        <vt:lpwstr>_Toc382223093</vt:lpwstr>
      </vt:variant>
      <vt:variant>
        <vt:i4>1507379</vt:i4>
      </vt:variant>
      <vt:variant>
        <vt:i4>200</vt:i4>
      </vt:variant>
      <vt:variant>
        <vt:i4>0</vt:i4>
      </vt:variant>
      <vt:variant>
        <vt:i4>5</vt:i4>
      </vt:variant>
      <vt:variant>
        <vt:lpwstr/>
      </vt:variant>
      <vt:variant>
        <vt:lpwstr>_Toc382223092</vt:lpwstr>
      </vt:variant>
      <vt:variant>
        <vt:i4>1507379</vt:i4>
      </vt:variant>
      <vt:variant>
        <vt:i4>194</vt:i4>
      </vt:variant>
      <vt:variant>
        <vt:i4>0</vt:i4>
      </vt:variant>
      <vt:variant>
        <vt:i4>5</vt:i4>
      </vt:variant>
      <vt:variant>
        <vt:lpwstr/>
      </vt:variant>
      <vt:variant>
        <vt:lpwstr>_Toc382223091</vt:lpwstr>
      </vt:variant>
      <vt:variant>
        <vt:i4>1507379</vt:i4>
      </vt:variant>
      <vt:variant>
        <vt:i4>188</vt:i4>
      </vt:variant>
      <vt:variant>
        <vt:i4>0</vt:i4>
      </vt:variant>
      <vt:variant>
        <vt:i4>5</vt:i4>
      </vt:variant>
      <vt:variant>
        <vt:lpwstr/>
      </vt:variant>
      <vt:variant>
        <vt:lpwstr>_Toc382223090</vt:lpwstr>
      </vt:variant>
      <vt:variant>
        <vt:i4>1441843</vt:i4>
      </vt:variant>
      <vt:variant>
        <vt:i4>182</vt:i4>
      </vt:variant>
      <vt:variant>
        <vt:i4>0</vt:i4>
      </vt:variant>
      <vt:variant>
        <vt:i4>5</vt:i4>
      </vt:variant>
      <vt:variant>
        <vt:lpwstr/>
      </vt:variant>
      <vt:variant>
        <vt:lpwstr>_Toc382223089</vt:lpwstr>
      </vt:variant>
      <vt:variant>
        <vt:i4>1441843</vt:i4>
      </vt:variant>
      <vt:variant>
        <vt:i4>176</vt:i4>
      </vt:variant>
      <vt:variant>
        <vt:i4>0</vt:i4>
      </vt:variant>
      <vt:variant>
        <vt:i4>5</vt:i4>
      </vt:variant>
      <vt:variant>
        <vt:lpwstr/>
      </vt:variant>
      <vt:variant>
        <vt:lpwstr>_Toc382223088</vt:lpwstr>
      </vt:variant>
      <vt:variant>
        <vt:i4>1441843</vt:i4>
      </vt:variant>
      <vt:variant>
        <vt:i4>170</vt:i4>
      </vt:variant>
      <vt:variant>
        <vt:i4>0</vt:i4>
      </vt:variant>
      <vt:variant>
        <vt:i4>5</vt:i4>
      </vt:variant>
      <vt:variant>
        <vt:lpwstr/>
      </vt:variant>
      <vt:variant>
        <vt:lpwstr>_Toc382223087</vt:lpwstr>
      </vt:variant>
      <vt:variant>
        <vt:i4>1441843</vt:i4>
      </vt:variant>
      <vt:variant>
        <vt:i4>164</vt:i4>
      </vt:variant>
      <vt:variant>
        <vt:i4>0</vt:i4>
      </vt:variant>
      <vt:variant>
        <vt:i4>5</vt:i4>
      </vt:variant>
      <vt:variant>
        <vt:lpwstr/>
      </vt:variant>
      <vt:variant>
        <vt:lpwstr>_Toc382223086</vt:lpwstr>
      </vt:variant>
      <vt:variant>
        <vt:i4>1441843</vt:i4>
      </vt:variant>
      <vt:variant>
        <vt:i4>158</vt:i4>
      </vt:variant>
      <vt:variant>
        <vt:i4>0</vt:i4>
      </vt:variant>
      <vt:variant>
        <vt:i4>5</vt:i4>
      </vt:variant>
      <vt:variant>
        <vt:lpwstr/>
      </vt:variant>
      <vt:variant>
        <vt:lpwstr>_Toc382223085</vt:lpwstr>
      </vt:variant>
      <vt:variant>
        <vt:i4>1441843</vt:i4>
      </vt:variant>
      <vt:variant>
        <vt:i4>152</vt:i4>
      </vt:variant>
      <vt:variant>
        <vt:i4>0</vt:i4>
      </vt:variant>
      <vt:variant>
        <vt:i4>5</vt:i4>
      </vt:variant>
      <vt:variant>
        <vt:lpwstr/>
      </vt:variant>
      <vt:variant>
        <vt:lpwstr>_Toc382223084</vt:lpwstr>
      </vt:variant>
      <vt:variant>
        <vt:i4>1441843</vt:i4>
      </vt:variant>
      <vt:variant>
        <vt:i4>146</vt:i4>
      </vt:variant>
      <vt:variant>
        <vt:i4>0</vt:i4>
      </vt:variant>
      <vt:variant>
        <vt:i4>5</vt:i4>
      </vt:variant>
      <vt:variant>
        <vt:lpwstr/>
      </vt:variant>
      <vt:variant>
        <vt:lpwstr>_Toc382223083</vt:lpwstr>
      </vt:variant>
      <vt:variant>
        <vt:i4>1441843</vt:i4>
      </vt:variant>
      <vt:variant>
        <vt:i4>140</vt:i4>
      </vt:variant>
      <vt:variant>
        <vt:i4>0</vt:i4>
      </vt:variant>
      <vt:variant>
        <vt:i4>5</vt:i4>
      </vt:variant>
      <vt:variant>
        <vt:lpwstr/>
      </vt:variant>
      <vt:variant>
        <vt:lpwstr>_Toc382223082</vt:lpwstr>
      </vt:variant>
      <vt:variant>
        <vt:i4>1441843</vt:i4>
      </vt:variant>
      <vt:variant>
        <vt:i4>134</vt:i4>
      </vt:variant>
      <vt:variant>
        <vt:i4>0</vt:i4>
      </vt:variant>
      <vt:variant>
        <vt:i4>5</vt:i4>
      </vt:variant>
      <vt:variant>
        <vt:lpwstr/>
      </vt:variant>
      <vt:variant>
        <vt:lpwstr>_Toc382223081</vt:lpwstr>
      </vt:variant>
      <vt:variant>
        <vt:i4>1441843</vt:i4>
      </vt:variant>
      <vt:variant>
        <vt:i4>128</vt:i4>
      </vt:variant>
      <vt:variant>
        <vt:i4>0</vt:i4>
      </vt:variant>
      <vt:variant>
        <vt:i4>5</vt:i4>
      </vt:variant>
      <vt:variant>
        <vt:lpwstr/>
      </vt:variant>
      <vt:variant>
        <vt:lpwstr>_Toc382223080</vt:lpwstr>
      </vt:variant>
      <vt:variant>
        <vt:i4>1638451</vt:i4>
      </vt:variant>
      <vt:variant>
        <vt:i4>122</vt:i4>
      </vt:variant>
      <vt:variant>
        <vt:i4>0</vt:i4>
      </vt:variant>
      <vt:variant>
        <vt:i4>5</vt:i4>
      </vt:variant>
      <vt:variant>
        <vt:lpwstr/>
      </vt:variant>
      <vt:variant>
        <vt:lpwstr>_Toc382223079</vt:lpwstr>
      </vt:variant>
      <vt:variant>
        <vt:i4>1638451</vt:i4>
      </vt:variant>
      <vt:variant>
        <vt:i4>116</vt:i4>
      </vt:variant>
      <vt:variant>
        <vt:i4>0</vt:i4>
      </vt:variant>
      <vt:variant>
        <vt:i4>5</vt:i4>
      </vt:variant>
      <vt:variant>
        <vt:lpwstr/>
      </vt:variant>
      <vt:variant>
        <vt:lpwstr>_Toc382223078</vt:lpwstr>
      </vt:variant>
      <vt:variant>
        <vt:i4>1638451</vt:i4>
      </vt:variant>
      <vt:variant>
        <vt:i4>110</vt:i4>
      </vt:variant>
      <vt:variant>
        <vt:i4>0</vt:i4>
      </vt:variant>
      <vt:variant>
        <vt:i4>5</vt:i4>
      </vt:variant>
      <vt:variant>
        <vt:lpwstr/>
      </vt:variant>
      <vt:variant>
        <vt:lpwstr>_Toc382223077</vt:lpwstr>
      </vt:variant>
      <vt:variant>
        <vt:i4>1638451</vt:i4>
      </vt:variant>
      <vt:variant>
        <vt:i4>104</vt:i4>
      </vt:variant>
      <vt:variant>
        <vt:i4>0</vt:i4>
      </vt:variant>
      <vt:variant>
        <vt:i4>5</vt:i4>
      </vt:variant>
      <vt:variant>
        <vt:lpwstr/>
      </vt:variant>
      <vt:variant>
        <vt:lpwstr>_Toc382223076</vt:lpwstr>
      </vt:variant>
      <vt:variant>
        <vt:i4>1638451</vt:i4>
      </vt:variant>
      <vt:variant>
        <vt:i4>98</vt:i4>
      </vt:variant>
      <vt:variant>
        <vt:i4>0</vt:i4>
      </vt:variant>
      <vt:variant>
        <vt:i4>5</vt:i4>
      </vt:variant>
      <vt:variant>
        <vt:lpwstr/>
      </vt:variant>
      <vt:variant>
        <vt:lpwstr>_Toc382223075</vt:lpwstr>
      </vt:variant>
      <vt:variant>
        <vt:i4>1638451</vt:i4>
      </vt:variant>
      <vt:variant>
        <vt:i4>92</vt:i4>
      </vt:variant>
      <vt:variant>
        <vt:i4>0</vt:i4>
      </vt:variant>
      <vt:variant>
        <vt:i4>5</vt:i4>
      </vt:variant>
      <vt:variant>
        <vt:lpwstr/>
      </vt:variant>
      <vt:variant>
        <vt:lpwstr>_Toc382223074</vt:lpwstr>
      </vt:variant>
      <vt:variant>
        <vt:i4>1638451</vt:i4>
      </vt:variant>
      <vt:variant>
        <vt:i4>86</vt:i4>
      </vt:variant>
      <vt:variant>
        <vt:i4>0</vt:i4>
      </vt:variant>
      <vt:variant>
        <vt:i4>5</vt:i4>
      </vt:variant>
      <vt:variant>
        <vt:lpwstr/>
      </vt:variant>
      <vt:variant>
        <vt:lpwstr>_Toc382223073</vt:lpwstr>
      </vt:variant>
      <vt:variant>
        <vt:i4>1638451</vt:i4>
      </vt:variant>
      <vt:variant>
        <vt:i4>80</vt:i4>
      </vt:variant>
      <vt:variant>
        <vt:i4>0</vt:i4>
      </vt:variant>
      <vt:variant>
        <vt:i4>5</vt:i4>
      </vt:variant>
      <vt:variant>
        <vt:lpwstr/>
      </vt:variant>
      <vt:variant>
        <vt:lpwstr>_Toc382223072</vt:lpwstr>
      </vt:variant>
      <vt:variant>
        <vt:i4>1638451</vt:i4>
      </vt:variant>
      <vt:variant>
        <vt:i4>74</vt:i4>
      </vt:variant>
      <vt:variant>
        <vt:i4>0</vt:i4>
      </vt:variant>
      <vt:variant>
        <vt:i4>5</vt:i4>
      </vt:variant>
      <vt:variant>
        <vt:lpwstr/>
      </vt:variant>
      <vt:variant>
        <vt:lpwstr>_Toc382223071</vt:lpwstr>
      </vt:variant>
      <vt:variant>
        <vt:i4>1638451</vt:i4>
      </vt:variant>
      <vt:variant>
        <vt:i4>68</vt:i4>
      </vt:variant>
      <vt:variant>
        <vt:i4>0</vt:i4>
      </vt:variant>
      <vt:variant>
        <vt:i4>5</vt:i4>
      </vt:variant>
      <vt:variant>
        <vt:lpwstr/>
      </vt:variant>
      <vt:variant>
        <vt:lpwstr>_Toc382223070</vt:lpwstr>
      </vt:variant>
      <vt:variant>
        <vt:i4>1572915</vt:i4>
      </vt:variant>
      <vt:variant>
        <vt:i4>62</vt:i4>
      </vt:variant>
      <vt:variant>
        <vt:i4>0</vt:i4>
      </vt:variant>
      <vt:variant>
        <vt:i4>5</vt:i4>
      </vt:variant>
      <vt:variant>
        <vt:lpwstr/>
      </vt:variant>
      <vt:variant>
        <vt:lpwstr>_Toc382223069</vt:lpwstr>
      </vt:variant>
      <vt:variant>
        <vt:i4>1572915</vt:i4>
      </vt:variant>
      <vt:variant>
        <vt:i4>56</vt:i4>
      </vt:variant>
      <vt:variant>
        <vt:i4>0</vt:i4>
      </vt:variant>
      <vt:variant>
        <vt:i4>5</vt:i4>
      </vt:variant>
      <vt:variant>
        <vt:lpwstr/>
      </vt:variant>
      <vt:variant>
        <vt:lpwstr>_Toc382223068</vt:lpwstr>
      </vt:variant>
      <vt:variant>
        <vt:i4>1572915</vt:i4>
      </vt:variant>
      <vt:variant>
        <vt:i4>50</vt:i4>
      </vt:variant>
      <vt:variant>
        <vt:i4>0</vt:i4>
      </vt:variant>
      <vt:variant>
        <vt:i4>5</vt:i4>
      </vt:variant>
      <vt:variant>
        <vt:lpwstr/>
      </vt:variant>
      <vt:variant>
        <vt:lpwstr>_Toc382223067</vt:lpwstr>
      </vt:variant>
      <vt:variant>
        <vt:i4>1572915</vt:i4>
      </vt:variant>
      <vt:variant>
        <vt:i4>44</vt:i4>
      </vt:variant>
      <vt:variant>
        <vt:i4>0</vt:i4>
      </vt:variant>
      <vt:variant>
        <vt:i4>5</vt:i4>
      </vt:variant>
      <vt:variant>
        <vt:lpwstr/>
      </vt:variant>
      <vt:variant>
        <vt:lpwstr>_Toc382223066</vt:lpwstr>
      </vt:variant>
      <vt:variant>
        <vt:i4>1572915</vt:i4>
      </vt:variant>
      <vt:variant>
        <vt:i4>38</vt:i4>
      </vt:variant>
      <vt:variant>
        <vt:i4>0</vt:i4>
      </vt:variant>
      <vt:variant>
        <vt:i4>5</vt:i4>
      </vt:variant>
      <vt:variant>
        <vt:lpwstr/>
      </vt:variant>
      <vt:variant>
        <vt:lpwstr>_Toc382223065</vt:lpwstr>
      </vt:variant>
      <vt:variant>
        <vt:i4>1572915</vt:i4>
      </vt:variant>
      <vt:variant>
        <vt:i4>32</vt:i4>
      </vt:variant>
      <vt:variant>
        <vt:i4>0</vt:i4>
      </vt:variant>
      <vt:variant>
        <vt:i4>5</vt:i4>
      </vt:variant>
      <vt:variant>
        <vt:lpwstr/>
      </vt:variant>
      <vt:variant>
        <vt:lpwstr>_Toc382223064</vt:lpwstr>
      </vt:variant>
      <vt:variant>
        <vt:i4>1572915</vt:i4>
      </vt:variant>
      <vt:variant>
        <vt:i4>26</vt:i4>
      </vt:variant>
      <vt:variant>
        <vt:i4>0</vt:i4>
      </vt:variant>
      <vt:variant>
        <vt:i4>5</vt:i4>
      </vt:variant>
      <vt:variant>
        <vt:lpwstr/>
      </vt:variant>
      <vt:variant>
        <vt:lpwstr>_Toc382223063</vt:lpwstr>
      </vt:variant>
      <vt:variant>
        <vt:i4>1572915</vt:i4>
      </vt:variant>
      <vt:variant>
        <vt:i4>20</vt:i4>
      </vt:variant>
      <vt:variant>
        <vt:i4>0</vt:i4>
      </vt:variant>
      <vt:variant>
        <vt:i4>5</vt:i4>
      </vt:variant>
      <vt:variant>
        <vt:lpwstr/>
      </vt:variant>
      <vt:variant>
        <vt:lpwstr>_Toc382223062</vt:lpwstr>
      </vt:variant>
      <vt:variant>
        <vt:i4>1572915</vt:i4>
      </vt:variant>
      <vt:variant>
        <vt:i4>14</vt:i4>
      </vt:variant>
      <vt:variant>
        <vt:i4>0</vt:i4>
      </vt:variant>
      <vt:variant>
        <vt:i4>5</vt:i4>
      </vt:variant>
      <vt:variant>
        <vt:lpwstr/>
      </vt:variant>
      <vt:variant>
        <vt:lpwstr>_Toc382223061</vt:lpwstr>
      </vt:variant>
      <vt:variant>
        <vt:i4>1572915</vt:i4>
      </vt:variant>
      <vt:variant>
        <vt:i4>8</vt:i4>
      </vt:variant>
      <vt:variant>
        <vt:i4>0</vt:i4>
      </vt:variant>
      <vt:variant>
        <vt:i4>5</vt:i4>
      </vt:variant>
      <vt:variant>
        <vt:lpwstr/>
      </vt:variant>
      <vt:variant>
        <vt:lpwstr>_Toc382223060</vt:lpwstr>
      </vt:variant>
      <vt:variant>
        <vt:i4>1769523</vt:i4>
      </vt:variant>
      <vt:variant>
        <vt:i4>2</vt:i4>
      </vt:variant>
      <vt:variant>
        <vt:i4>0</vt:i4>
      </vt:variant>
      <vt:variant>
        <vt:i4>5</vt:i4>
      </vt:variant>
      <vt:variant>
        <vt:lpwstr/>
      </vt:variant>
      <vt:variant>
        <vt:lpwstr>_Toc382223059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TIN HỌC QUẢN LÝ</dc:title>
  <dc:subject/>
  <dc:creator>SMS00</dc:creator>
  <cp:keywords/>
  <cp:lastModifiedBy>Ho Thi My Duyen</cp:lastModifiedBy>
  <cp:revision>2</cp:revision>
  <cp:lastPrinted>2013-09-12T09:51:00Z</cp:lastPrinted>
  <dcterms:created xsi:type="dcterms:W3CDTF">2016-06-07T02:38:00Z</dcterms:created>
  <dcterms:modified xsi:type="dcterms:W3CDTF">2016-06-07T02:38:00Z</dcterms:modified>
</cp:coreProperties>
</file>